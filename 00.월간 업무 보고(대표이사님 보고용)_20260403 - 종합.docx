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C62C" w14:textId="52739ABE" w:rsidR="00A449C9" w:rsidRPr="00A128D7" w:rsidRDefault="00130E1C" w:rsidP="00F32CE6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월간 업무 보고 (</w:t>
      </w:r>
      <w:r w:rsid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183B7269" w14:textId="351DF68B" w:rsidR="00F32CE6" w:rsidRPr="00A128D7" w:rsidRDefault="00365416" w:rsidP="00076295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T-타워</w:t>
      </w:r>
      <w:r w:rsidR="00076295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</w:t>
      </w:r>
      <w:r w:rsidR="00F32CE6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사업부</w:t>
      </w:r>
      <w:r w:rsidR="00F4287D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</w:t>
      </w:r>
      <w:r w:rsidR="009A101C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r w:rsidR="00F4287D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</w:t>
      </w:r>
      <w:r w:rsidR="00076295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</w:t>
      </w:r>
      <w:r w:rsidR="00071AC7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3BA0D354" w14:textId="5F63C9A1" w:rsidR="00F32CE6" w:rsidRPr="00A128D7" w:rsidRDefault="00F32CE6" w:rsidP="00F32CE6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>1. 인원현황</w:t>
      </w:r>
      <w:r w:rsidR="00131C07"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02BD458A" w14:textId="77777777" w:rsidTr="00287791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D8054D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500EE6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5862AC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CE4783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89A3D10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256BCD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6A55AE9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9D6268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0D4E762" w14:textId="77777777" w:rsidR="00F32CE6" w:rsidRPr="00A128D7" w:rsidRDefault="00F32CE6" w:rsidP="00F32C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A128D7" w:rsidRPr="00A128D7" w14:paraId="7269FF93" w14:textId="77777777" w:rsidTr="00FC1418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322175AF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48AC828A" w14:textId="5428F5C8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6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1D18D006" w14:textId="7319C754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hint="eastAsia"/>
                <w:szCs w:val="20"/>
              </w:rPr>
              <w:t>1</w:t>
            </w:r>
            <w:r>
              <w:rPr>
                <w:rFonts w:ascii="가는각진제목체" w:eastAsia="가는각진제목체" w:hAnsi="뫼비우스 Regular"/>
                <w:szCs w:val="20"/>
              </w:rPr>
              <w:t>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BF136EB" w14:textId="1EE04D2E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3</w:t>
            </w:r>
            <w:r>
              <w:rPr>
                <w:rFonts w:ascii="가는각진제목체" w:eastAsia="가는각진제목체" w:hAnsi="뫼비우스 Regular" w:cs="바탕"/>
                <w:szCs w:val="20"/>
              </w:rPr>
              <w:t>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4FD4ACD0" w14:textId="233655EE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hint="eastAsia"/>
                <w:szCs w:val="20"/>
              </w:rPr>
              <w:t>4</w:t>
            </w:r>
            <w:r>
              <w:rPr>
                <w:rFonts w:ascii="가는각진제목체" w:eastAsia="가는각진제목체" w:hAnsi="뫼비우스 Regular"/>
                <w:szCs w:val="20"/>
              </w:rPr>
              <w:t>7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2CF6806E" w14:textId="5BB47869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6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7A9BFC6" w14:textId="7C63BB85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hint="eastAsia"/>
                <w:szCs w:val="20"/>
              </w:rPr>
              <w:t>7</w:t>
            </w:r>
            <w:r>
              <w:rPr>
                <w:rFonts w:ascii="가는각진제목체" w:eastAsia="가는각진제목체" w:hAnsi="뫼비우스 Regular"/>
                <w:szCs w:val="20"/>
              </w:rPr>
              <w:t>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162ED12B" w14:textId="2915D115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>
              <w:rPr>
                <w:rFonts w:ascii="가는각진제목체" w:eastAsia="가는각진제목체" w:hAnsi="뫼비우스 Regular"/>
                <w:szCs w:val="20"/>
              </w:rPr>
              <w:t>182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1C826C25" w14:textId="77777777" w:rsidR="00A128D7" w:rsidRPr="00196C84" w:rsidRDefault="00A128D7" w:rsidP="00A128D7">
            <w:pPr>
              <w:spacing w:after="0" w:line="240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196C84">
              <w:rPr>
                <w:rFonts w:ascii="가는각진제목체" w:eastAsia="가는각진제목체" w:hAnsi="뫼비우스 Regular"/>
                <w:szCs w:val="20"/>
              </w:rPr>
              <w:t xml:space="preserve">1. </w:t>
            </w:r>
            <w:proofErr w:type="gramStart"/>
            <w:r w:rsidRPr="00196C84">
              <w:rPr>
                <w:rFonts w:ascii="가는각진제목체" w:eastAsia="가는각진제목체" w:hAnsi="뫼비우스 Regular"/>
                <w:szCs w:val="20"/>
              </w:rPr>
              <w:t>결원 :</w:t>
            </w:r>
            <w:proofErr w:type="gramEnd"/>
            <w:r>
              <w:rPr>
                <w:rFonts w:ascii="가는각진제목체" w:eastAsia="가는각진제목체" w:hAnsi="뫼비우스 Regular"/>
                <w:szCs w:val="20"/>
              </w:rPr>
              <w:t xml:space="preserve"> 1</w:t>
            </w:r>
            <w:r w:rsidRPr="00196C84">
              <w:rPr>
                <w:rFonts w:ascii="가는각진제목체" w:eastAsia="가는각진제목체" w:hAnsi="뫼비우스 Regular"/>
                <w:szCs w:val="20"/>
              </w:rPr>
              <w:t>명</w:t>
            </w:r>
          </w:p>
          <w:p w14:paraId="527B7D2A" w14:textId="77777777" w:rsidR="00A128D7" w:rsidRDefault="00A128D7" w:rsidP="00A128D7">
            <w:pPr>
              <w:spacing w:after="0" w:line="240" w:lineRule="auto"/>
              <w:ind w:firstLineChars="100" w:firstLine="160"/>
              <w:rPr>
                <w:rFonts w:ascii="가는각진제목체" w:eastAsia="가는각진제목체" w:hAnsi="뫼비우스 Regular"/>
                <w:szCs w:val="20"/>
              </w:rPr>
            </w:pPr>
            <w:r>
              <w:rPr>
                <w:rFonts w:ascii="가는각진제목체" w:eastAsia="가는각진제목체" w:hAnsi="뫼비우스 Regular"/>
                <w:szCs w:val="20"/>
              </w:rPr>
              <w:t xml:space="preserve">- 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T-</w:t>
            </w:r>
            <w:r w:rsidRPr="009C2483">
              <w:rPr>
                <w:rFonts w:ascii="가는각진제목체" w:eastAsia="가는각진제목체" w:hAnsi="뫼비우스 Regular" w:hint="eastAsia"/>
                <w:szCs w:val="20"/>
              </w:rPr>
              <w:t>타워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szCs w:val="20"/>
              </w:rPr>
              <w:t>1</w:t>
            </w:r>
            <w:r w:rsidRPr="009C2483">
              <w:rPr>
                <w:rFonts w:ascii="가는각진제목체" w:eastAsia="가는각진제목체" w:hAnsi="뫼비우스 Regular" w:hint="eastAsia"/>
                <w:szCs w:val="20"/>
              </w:rPr>
              <w:t>명(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보안 </w:t>
            </w:r>
            <w:r>
              <w:rPr>
                <w:rFonts w:ascii="가는각진제목체" w:eastAsia="가는각진제목체" w:hAnsi="뫼비우스 Regular"/>
                <w:szCs w:val="20"/>
              </w:rPr>
              <w:t>1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명(</w:t>
            </w:r>
            <w:r>
              <w:rPr>
                <w:rFonts w:ascii="가는각진제목체" w:eastAsia="가는각진제목체" w:hAnsi="뫼비우스 Regular"/>
                <w:szCs w:val="20"/>
              </w:rPr>
              <w:t>2/27))</w:t>
            </w:r>
          </w:p>
          <w:p w14:paraId="35D974FE" w14:textId="667D9729" w:rsidR="00A128D7" w:rsidRPr="00A128D7" w:rsidRDefault="00A128D7" w:rsidP="00A128D7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196C84">
              <w:rPr>
                <w:rFonts w:ascii="가는각진제목체" w:eastAsia="가는각진제목체" w:hAnsi="뫼비우스 Regular"/>
                <w:szCs w:val="20"/>
              </w:rPr>
              <w:t xml:space="preserve">2. </w:t>
            </w:r>
            <w:proofErr w:type="gramStart"/>
            <w:r w:rsidRPr="00196C84">
              <w:rPr>
                <w:rFonts w:ascii="가는각진제목체" w:eastAsia="가는각진제목체" w:hAnsi="뫼비우스 Regular"/>
                <w:szCs w:val="20"/>
              </w:rPr>
              <w:t>대책 :</w:t>
            </w:r>
            <w:proofErr w:type="gramEnd"/>
            <w:r w:rsidRPr="00196C84">
              <w:rPr>
                <w:rFonts w:ascii="가는각진제목체" w:eastAsia="가는각진제목체" w:hAnsi="뫼비우스 Regular"/>
                <w:szCs w:val="20"/>
              </w:rPr>
              <w:t xml:space="preserve"> 채용 진행중 (공고 및 면접 등)</w:t>
            </w:r>
          </w:p>
        </w:tc>
      </w:tr>
      <w:tr w:rsidR="00A128D7" w:rsidRPr="00A128D7" w14:paraId="1B66EBC2" w14:textId="77777777" w:rsidTr="00FC1418">
        <w:trPr>
          <w:trHeight w:val="165"/>
        </w:trPr>
        <w:tc>
          <w:tcPr>
            <w:tcW w:w="1016" w:type="dxa"/>
            <w:vAlign w:val="center"/>
          </w:tcPr>
          <w:p w14:paraId="677E994B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7ECBCBDA" w14:textId="1B3C7485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6</w:t>
            </w:r>
          </w:p>
        </w:tc>
        <w:tc>
          <w:tcPr>
            <w:tcW w:w="1016" w:type="dxa"/>
            <w:vAlign w:val="center"/>
          </w:tcPr>
          <w:p w14:paraId="6B5862D4" w14:textId="5FF2584D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바탕"/>
                <w:szCs w:val="20"/>
              </w:rPr>
              <w:t>5</w:t>
            </w:r>
          </w:p>
        </w:tc>
        <w:tc>
          <w:tcPr>
            <w:tcW w:w="1018" w:type="dxa"/>
            <w:vAlign w:val="center"/>
          </w:tcPr>
          <w:p w14:paraId="38D449F0" w14:textId="7D8B231B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hint="eastAsia"/>
                <w:szCs w:val="20"/>
              </w:rPr>
              <w:t>3</w:t>
            </w:r>
            <w:r>
              <w:rPr>
                <w:rFonts w:ascii="가는각진제목체" w:eastAsia="가는각진제목체" w:hAnsi="뫼비우스 Regular"/>
                <w:szCs w:val="20"/>
              </w:rPr>
              <w:t>5</w:t>
            </w:r>
          </w:p>
        </w:tc>
        <w:tc>
          <w:tcPr>
            <w:tcW w:w="1018" w:type="dxa"/>
            <w:vAlign w:val="center"/>
          </w:tcPr>
          <w:p w14:paraId="43255DD2" w14:textId="5F1F273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4</w:t>
            </w:r>
            <w:r>
              <w:rPr>
                <w:rFonts w:ascii="가는각진제목체" w:eastAsia="가는각진제목체" w:hAnsi="뫼비우스 Regular" w:cs="바탕"/>
                <w:szCs w:val="20"/>
              </w:rPr>
              <w:t>6</w:t>
            </w:r>
          </w:p>
        </w:tc>
        <w:tc>
          <w:tcPr>
            <w:tcW w:w="1017" w:type="dxa"/>
            <w:vAlign w:val="center"/>
          </w:tcPr>
          <w:p w14:paraId="0B8D0EC5" w14:textId="5F153AB4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6</w:t>
            </w:r>
          </w:p>
        </w:tc>
        <w:tc>
          <w:tcPr>
            <w:tcW w:w="1018" w:type="dxa"/>
            <w:vAlign w:val="center"/>
          </w:tcPr>
          <w:p w14:paraId="3D7C4800" w14:textId="7F808A61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7</w:t>
            </w:r>
            <w:r>
              <w:rPr>
                <w:rFonts w:ascii="가는각진제목체" w:eastAsia="가는각진제목체" w:hAnsi="뫼비우스 Regular"/>
                <w:szCs w:val="20"/>
              </w:rPr>
              <w:t>3</w:t>
            </w:r>
          </w:p>
        </w:tc>
        <w:tc>
          <w:tcPr>
            <w:tcW w:w="1018" w:type="dxa"/>
            <w:vAlign w:val="center"/>
          </w:tcPr>
          <w:p w14:paraId="63E2F6D3" w14:textId="044568BA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바탕"/>
                <w:szCs w:val="20"/>
              </w:rPr>
              <w:t>81</w:t>
            </w:r>
          </w:p>
        </w:tc>
        <w:tc>
          <w:tcPr>
            <w:tcW w:w="6344" w:type="dxa"/>
            <w:vMerge/>
            <w:vAlign w:val="center"/>
          </w:tcPr>
          <w:p w14:paraId="1523D9CB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A128D7" w:rsidRPr="00A128D7" w14:paraId="506C03CD" w14:textId="77777777" w:rsidTr="00FC1418">
        <w:trPr>
          <w:trHeight w:val="98"/>
        </w:trPr>
        <w:tc>
          <w:tcPr>
            <w:tcW w:w="1016" w:type="dxa"/>
            <w:vAlign w:val="center"/>
          </w:tcPr>
          <w:p w14:paraId="15DC9010" w14:textId="2EDE00C1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498F7C9F" w14:textId="2F99D062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-</w:t>
            </w:r>
          </w:p>
        </w:tc>
        <w:tc>
          <w:tcPr>
            <w:tcW w:w="1016" w:type="dxa"/>
            <w:vAlign w:val="center"/>
          </w:tcPr>
          <w:p w14:paraId="20ACAC31" w14:textId="255EFD0A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-</w:t>
            </w:r>
          </w:p>
        </w:tc>
        <w:tc>
          <w:tcPr>
            <w:tcW w:w="1018" w:type="dxa"/>
            <w:vAlign w:val="center"/>
          </w:tcPr>
          <w:p w14:paraId="1B5691C5" w14:textId="49DDC52A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hint="eastAsia"/>
                <w:szCs w:val="20"/>
              </w:rPr>
              <w:t>-</w:t>
            </w:r>
          </w:p>
        </w:tc>
        <w:tc>
          <w:tcPr>
            <w:tcW w:w="1018" w:type="dxa"/>
            <w:vAlign w:val="center"/>
          </w:tcPr>
          <w:p w14:paraId="6322EE5B" w14:textId="002D0B10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-</w:t>
            </w:r>
            <w:r>
              <w:rPr>
                <w:rFonts w:ascii="가는각진제목체" w:eastAsia="가는각진제목체" w:hAnsi="뫼비우스 Regular" w:cs="바탕"/>
                <w:szCs w:val="20"/>
              </w:rPr>
              <w:t>1</w:t>
            </w:r>
          </w:p>
        </w:tc>
        <w:tc>
          <w:tcPr>
            <w:tcW w:w="1017" w:type="dxa"/>
            <w:vAlign w:val="center"/>
          </w:tcPr>
          <w:p w14:paraId="4E1F1750" w14:textId="48BACA0E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-</w:t>
            </w:r>
          </w:p>
        </w:tc>
        <w:tc>
          <w:tcPr>
            <w:tcW w:w="1018" w:type="dxa"/>
            <w:vAlign w:val="center"/>
          </w:tcPr>
          <w:p w14:paraId="19CE3460" w14:textId="5D71EF7F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-</w:t>
            </w:r>
          </w:p>
        </w:tc>
        <w:tc>
          <w:tcPr>
            <w:tcW w:w="1018" w:type="dxa"/>
            <w:vAlign w:val="center"/>
          </w:tcPr>
          <w:p w14:paraId="16BC1853" w14:textId="7E486A29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D820D0">
              <w:rPr>
                <w:rFonts w:ascii="가는각진제목체" w:eastAsia="가는각진제목체" w:hAnsi="뫼비우스 Regular" w:cs="바탕" w:hint="eastAsia"/>
                <w:szCs w:val="20"/>
              </w:rPr>
              <w:t>-</w:t>
            </w:r>
            <w:r>
              <w:rPr>
                <w:rFonts w:ascii="가는각진제목체" w:eastAsia="가는각진제목체" w:hAnsi="뫼비우스 Regular" w:cs="바탕"/>
                <w:szCs w:val="20"/>
              </w:rPr>
              <w:t>1</w:t>
            </w:r>
          </w:p>
        </w:tc>
        <w:tc>
          <w:tcPr>
            <w:tcW w:w="6344" w:type="dxa"/>
            <w:vMerge/>
            <w:vAlign w:val="center"/>
          </w:tcPr>
          <w:p w14:paraId="48FDECA3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61AA2542" w14:textId="7611E21B" w:rsidR="00F32CE6" w:rsidRPr="00A128D7" w:rsidRDefault="00F32CE6" w:rsidP="00F32CE6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 xml:space="preserve">2. </w:t>
      </w:r>
      <w:r w:rsidR="00F4287D"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AA5B19" w:rsidRPr="00A128D7" w14:paraId="0AAE71D5" w14:textId="77777777" w:rsidTr="00260841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7644DE9" w14:textId="77777777" w:rsidR="00AA5B19" w:rsidRPr="00A128D7" w:rsidRDefault="00AA5B19" w:rsidP="00AA5B1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0DC3EE" w14:textId="1EEFB574" w:rsidR="00AA5B19" w:rsidRPr="00A128D7" w:rsidRDefault="00AA5B19" w:rsidP="00AA5B1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22"/>
              </w:rPr>
              <w:t>중점추진업무 (</w:t>
            </w:r>
            <w:r w:rsidR="00A128D7">
              <w:rPr>
                <w:rFonts w:ascii="가는각진제목체" w:eastAsia="가는각진제목체" w:hAnsi="뫼비우스 Regular" w:hint="eastAsia"/>
                <w:sz w:val="22"/>
              </w:rPr>
              <w:t>3</w:t>
            </w:r>
            <w:r w:rsidRPr="00A128D7">
              <w:rPr>
                <w:rFonts w:ascii="가는각진제목체" w:eastAsia="가는각진제목체" w:hAnsi="뫼비우스 Regular" w:hint="eastAsia"/>
                <w:sz w:val="22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224499" w14:textId="3DB7F286" w:rsidR="00AA5B19" w:rsidRPr="00A128D7" w:rsidRDefault="00AA5B19" w:rsidP="00AA5B1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22"/>
              </w:rPr>
              <w:t>중점추진계획 (</w:t>
            </w:r>
            <w:r w:rsidR="00A128D7">
              <w:rPr>
                <w:rFonts w:ascii="가는각진제목체" w:eastAsia="가는각진제목체" w:hAnsi="뫼비우스 Regular" w:hint="eastAsia"/>
                <w:sz w:val="22"/>
              </w:rPr>
              <w:t>4</w:t>
            </w:r>
            <w:r w:rsidRPr="00A128D7">
              <w:rPr>
                <w:rFonts w:ascii="가는각진제목체" w:eastAsia="가는각진제목체" w:hAnsi="뫼비우스 Regular" w:hint="eastAsia"/>
                <w:sz w:val="22"/>
              </w:rPr>
              <w:t>월)</w:t>
            </w:r>
          </w:p>
        </w:tc>
      </w:tr>
      <w:tr w:rsidR="00A128D7" w:rsidRPr="00A128D7" w14:paraId="7AC974F1" w14:textId="77777777" w:rsidTr="00565678">
        <w:trPr>
          <w:trHeight w:val="40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151C075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6337D5EF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>
              <w:rPr>
                <w:rFonts w:ascii="가는각진제목체" w:eastAsia="가는각진제목체" w:hAnsiTheme="minorEastAsia" w:hint="eastAsia"/>
                <w:szCs w:val="20"/>
              </w:rPr>
              <w:t>1. T-타워:</w:t>
            </w:r>
            <w:r>
              <w:rPr>
                <w:rFonts w:ascii="가는각진제목체" w:eastAsia="가는각진제목체" w:hAnsiTheme="minorEastAsia"/>
                <w:szCs w:val="20"/>
              </w:rPr>
              <w:t xml:space="preserve"> 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공사 안전관리 및 냉방설비 가동 사전관리</w:t>
            </w:r>
          </w:p>
          <w:p w14:paraId="7FDDEAC0" w14:textId="70172330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Theme="minorEastAsia" w:hint="eastAsia"/>
                <w:szCs w:val="20"/>
              </w:rPr>
              <w:t>2.</w:t>
            </w:r>
            <w:r>
              <w:rPr>
                <w:rFonts w:ascii="가는각진제목체" w:eastAsia="가는각진제목체" w:hAnsiTheme="minorEastAsia"/>
                <w:szCs w:val="20"/>
              </w:rPr>
              <w:t xml:space="preserve"> 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용인:</w:t>
            </w:r>
            <w:r>
              <w:rPr>
                <w:rFonts w:ascii="가는각진제목체" w:eastAsia="가는각진제목체" w:hAnsiTheme="minorEastAsia"/>
                <w:szCs w:val="20"/>
              </w:rPr>
              <w:t xml:space="preserve"> 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사옥 주변 환경정비(도색 및 배수로 낙엽제거 등)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23BD1905" w14:textId="77777777" w:rsidR="00A128D7" w:rsidRPr="009C095B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>
              <w:rPr>
                <w:rFonts w:ascii="가는각진제목체" w:eastAsia="가는각진제목체" w:hAnsiTheme="minorEastAsia" w:hint="eastAsia"/>
                <w:szCs w:val="20"/>
              </w:rPr>
              <w:t>1. T-타워:</w:t>
            </w:r>
            <w:r>
              <w:rPr>
                <w:rFonts w:ascii="가는각진제목체" w:eastAsia="가는각진제목체" w:hAnsiTheme="minorEastAsia"/>
                <w:szCs w:val="20"/>
              </w:rPr>
              <w:t xml:space="preserve"> 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공사 안전관리 및 에너지 위기 극복관련 관리강화</w:t>
            </w:r>
          </w:p>
          <w:p w14:paraId="1FE3A1F8" w14:textId="2875A597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Theme="minorEastAsia" w:hint="eastAsia"/>
                <w:szCs w:val="20"/>
              </w:rPr>
              <w:t>2.</w:t>
            </w:r>
            <w:r>
              <w:rPr>
                <w:rFonts w:ascii="가는각진제목체" w:eastAsia="가는각진제목체" w:hAnsiTheme="minorEastAsia"/>
                <w:szCs w:val="20"/>
              </w:rPr>
              <w:t xml:space="preserve"> 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용인:</w:t>
            </w:r>
            <w:r>
              <w:rPr>
                <w:rFonts w:ascii="가는각진제목체" w:eastAsia="가는각진제목체" w:hAnsiTheme="minorEastAsia"/>
                <w:szCs w:val="20"/>
              </w:rPr>
              <w:t xml:space="preserve"> 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상황별 위기대응 훈련</w:t>
            </w:r>
          </w:p>
        </w:tc>
      </w:tr>
      <w:tr w:rsidR="00A128D7" w:rsidRPr="00A128D7" w14:paraId="4F443964" w14:textId="77777777" w:rsidTr="00565678">
        <w:trPr>
          <w:trHeight w:val="52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D983731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12281792" w14:textId="1188E2F3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520" w:type="dxa"/>
            <w:vAlign w:val="center"/>
          </w:tcPr>
          <w:p w14:paraId="1CBE6563" w14:textId="6FE47633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A128D7" w:rsidRPr="00A128D7" w14:paraId="07C39C87" w14:textId="77777777" w:rsidTr="00130E1C">
        <w:trPr>
          <w:trHeight w:val="225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75A9489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743CAA02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 w:rsidRPr="001B0C85">
              <w:rPr>
                <w:rFonts w:ascii="가는각진제목체" w:eastAsia="가는각진제목체" w:hint="eastAsia"/>
                <w:szCs w:val="20"/>
              </w:rPr>
              <w:t>1.</w:t>
            </w:r>
            <w:r w:rsidRPr="001B0C85">
              <w:rPr>
                <w:rFonts w:ascii="가는각진제목체" w:eastAsia="가는각진제목체"/>
                <w:szCs w:val="20"/>
              </w:rPr>
              <w:t xml:space="preserve"> </w:t>
            </w:r>
            <w:r w:rsidRPr="001B0C85">
              <w:rPr>
                <w:rFonts w:ascii="가는각진제목체" w:eastAsia="가는각진제목체" w:hint="eastAsia"/>
                <w:szCs w:val="20"/>
              </w:rPr>
              <w:t>T-타워:</w:t>
            </w:r>
            <w:r>
              <w:rPr>
                <w:rFonts w:ascii="가는각진제목체" w:eastAsia="가는각진제목체"/>
                <w:szCs w:val="20"/>
              </w:rPr>
              <w:t xml:space="preserve"> T-</w:t>
            </w:r>
            <w:r>
              <w:rPr>
                <w:rFonts w:ascii="가는각진제목체" w:eastAsia="가는각진제목체" w:hint="eastAsia"/>
                <w:szCs w:val="20"/>
              </w:rPr>
              <w:t xml:space="preserve">타워 </w:t>
            </w: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>3층 주차장 환경개선공사(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디자인그룹아모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>_</w:t>
            </w:r>
            <w:r>
              <w:rPr>
                <w:rFonts w:ascii="가는각진제목체" w:eastAsia="가는각진제목체" w:hint="eastAsia"/>
                <w:szCs w:val="20"/>
              </w:rPr>
              <w:t>북측 벽체보수</w:t>
            </w:r>
          </w:p>
          <w:p w14:paraId="5652FC58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2층 구성원 지원공간 구축 공사(</w:t>
            </w:r>
            <w:r>
              <w:rPr>
                <w:rFonts w:ascii="가는각진제목체" w:eastAsia="가는각진제목체"/>
                <w:szCs w:val="20"/>
              </w:rPr>
              <w:t>SEL)</w:t>
            </w:r>
          </w:p>
          <w:p w14:paraId="48A7B248" w14:textId="77777777" w:rsidR="00A128D7" w:rsidRDefault="00A128D7" w:rsidP="00A128D7">
            <w:pPr>
              <w:wordWrap/>
              <w:spacing w:line="240" w:lineRule="auto"/>
              <w:ind w:firstLine="961"/>
              <w:contextualSpacing/>
              <w:rPr>
                <w:rFonts w:ascii="가는각진제목체" w:eastAsia="가는각진제목체"/>
                <w:szCs w:val="20"/>
              </w:rPr>
            </w:pPr>
            <w:r w:rsidRPr="00B57FE1">
              <w:rPr>
                <w:rFonts w:ascii="가는각진제목체" w:eastAsia="가는각진제목체" w:hint="eastAsia"/>
                <w:szCs w:val="20"/>
              </w:rPr>
              <w:t>-</w:t>
            </w:r>
            <w:r>
              <w:rPr>
                <w:rFonts w:ascii="가는각진제목체" w:eastAsia="가는각진제목체" w:hint="eastAsia"/>
                <w:szCs w:val="20"/>
              </w:rPr>
              <w:t xml:space="preserve"> 전기,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 xml:space="preserve">소방 배관배선 및 설비 </w:t>
            </w:r>
            <w:r>
              <w:rPr>
                <w:rFonts w:ascii="가는각진제목체" w:eastAsia="가는각진제목체"/>
                <w:szCs w:val="20"/>
              </w:rPr>
              <w:t xml:space="preserve">FCU </w:t>
            </w:r>
            <w:r>
              <w:rPr>
                <w:rFonts w:ascii="가는각진제목체" w:eastAsia="가는각진제목체" w:hint="eastAsia"/>
                <w:szCs w:val="20"/>
              </w:rPr>
              <w:t xml:space="preserve">및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덕트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설치</w:t>
            </w:r>
          </w:p>
          <w:p w14:paraId="646F46BA" w14:textId="77777777" w:rsidR="00A128D7" w:rsidRPr="00B57FE1" w:rsidRDefault="00A128D7" w:rsidP="00A128D7">
            <w:pPr>
              <w:wordWrap/>
              <w:spacing w:line="240" w:lineRule="auto"/>
              <w:ind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-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금속 구조물 설치,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경량 철골 작업</w:t>
            </w:r>
          </w:p>
          <w:p w14:paraId="1BF92DDB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T</w:t>
            </w:r>
            <w:r>
              <w:rPr>
                <w:rFonts w:ascii="가는각진제목체" w:eastAsia="가는각진제목체"/>
                <w:szCs w:val="20"/>
              </w:rPr>
              <w:t>-</w:t>
            </w:r>
            <w:r>
              <w:rPr>
                <w:rFonts w:ascii="가는각진제목체" w:eastAsia="가는각진제목체" w:hint="eastAsia"/>
                <w:szCs w:val="20"/>
              </w:rPr>
              <w:t>타워 기계설비 추가공사(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상아이앤씨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>_</w:t>
            </w:r>
            <w:r>
              <w:rPr>
                <w:rFonts w:ascii="가는각진제목체" w:eastAsia="가는각진제목체" w:hint="eastAsia"/>
                <w:szCs w:val="20"/>
              </w:rPr>
              <w:t xml:space="preserve">옥상 </w:t>
            </w:r>
            <w:r>
              <w:rPr>
                <w:rFonts w:ascii="가는각진제목체" w:eastAsia="가는각진제목체"/>
                <w:szCs w:val="20"/>
              </w:rPr>
              <w:t>30,29</w:t>
            </w:r>
            <w:r>
              <w:rPr>
                <w:rFonts w:ascii="가는각진제목체" w:eastAsia="가는각진제목체" w:hint="eastAsia"/>
                <w:szCs w:val="20"/>
              </w:rPr>
              <w:t>층 공조기 교체</w:t>
            </w:r>
          </w:p>
          <w:p w14:paraId="4160EDB2" w14:textId="77777777" w:rsidR="00A128D7" w:rsidRPr="00B47FC0" w:rsidRDefault="00A128D7" w:rsidP="00A128D7">
            <w:pPr>
              <w:wordWrap/>
              <w:spacing w:line="240" w:lineRule="auto"/>
              <w:ind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 xml:space="preserve">2층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후니드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사무실 천정 마감재 교체 및 도배(</w:t>
            </w:r>
            <w:r>
              <w:rPr>
                <w:rFonts w:ascii="가는각진제목체" w:eastAsia="가는각진제목체"/>
                <w:szCs w:val="20"/>
              </w:rPr>
              <w:t>TD</w:t>
            </w:r>
            <w:r>
              <w:rPr>
                <w:rFonts w:ascii="가는각진제목체" w:eastAsia="가는각진제목체" w:hint="eastAsia"/>
                <w:szCs w:val="20"/>
              </w:rPr>
              <w:t>이앤씨)</w:t>
            </w:r>
          </w:p>
          <w:p w14:paraId="3E8B95EA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저층부용 승강기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콤펜로프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교체 공사(미쓰비시)</w:t>
            </w:r>
          </w:p>
          <w:p w14:paraId="0C02FA18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 xml:space="preserve">6층 발전기 </w:t>
            </w:r>
            <w:r>
              <w:rPr>
                <w:rFonts w:ascii="가는각진제목체" w:eastAsia="가는각진제목체"/>
                <w:szCs w:val="20"/>
              </w:rPr>
              <w:t>#2</w:t>
            </w:r>
            <w:r>
              <w:rPr>
                <w:rFonts w:ascii="가는각진제목체" w:eastAsia="가는각진제목체" w:hint="eastAsia"/>
                <w:szCs w:val="20"/>
              </w:rPr>
              <w:t>호기 유수분리기 교체</w:t>
            </w:r>
            <w:r>
              <w:rPr>
                <w:rFonts w:ascii="가는각진제목체" w:eastAsia="가는각진제목체"/>
                <w:szCs w:val="20"/>
              </w:rPr>
              <w:t>(</w:t>
            </w:r>
            <w:r>
              <w:rPr>
                <w:rFonts w:ascii="가는각진제목체" w:eastAsia="가는각진제목체" w:hint="eastAsia"/>
                <w:szCs w:val="20"/>
              </w:rPr>
              <w:t>연우E</w:t>
            </w:r>
            <w:r>
              <w:rPr>
                <w:rFonts w:ascii="가는각진제목체" w:eastAsia="가는각진제목체"/>
                <w:szCs w:val="20"/>
              </w:rPr>
              <w:t>NG</w:t>
            </w:r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69411427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>6층 경유탱크실 가스농도 측정 센서 설치(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다인콘트롤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00AF072B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/4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분기 전 층 비데 유지보수 분해 정비(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대림비데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)</w:t>
            </w:r>
          </w:p>
          <w:p w14:paraId="55B2BEC8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7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층 남동측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FCU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교체(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상아이앤씨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)</w:t>
            </w:r>
          </w:p>
          <w:p w14:paraId="454DE768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빙축열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냉각수 펌프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#3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호기 수리(경일펌프)</w:t>
            </w:r>
          </w:p>
          <w:p w14:paraId="58B36389" w14:textId="77777777" w:rsidR="00A128D7" w:rsidRPr="001B06CD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저층부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급탕탱크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열교환기 제작 및 교체(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상아이앤씨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)</w:t>
            </w:r>
          </w:p>
          <w:p w14:paraId="74FE680A" w14:textId="77777777" w:rsidR="00A128D7" w:rsidRPr="00846E6C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4층 배관P</w:t>
            </w:r>
            <w:r>
              <w:rPr>
                <w:rFonts w:ascii="가는각진제목체" w:eastAsia="가는각진제목체"/>
                <w:szCs w:val="20"/>
              </w:rPr>
              <w:t>IT</w:t>
            </w:r>
            <w:r>
              <w:rPr>
                <w:rFonts w:ascii="가는각진제목체" w:eastAsia="가는각진제목체" w:hint="eastAsia"/>
                <w:szCs w:val="20"/>
              </w:rPr>
              <w:t xml:space="preserve">실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등기구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설치(한양전기)</w:t>
            </w:r>
          </w:p>
          <w:p w14:paraId="5EEA4FB3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1층 정문 및 지하1층 회전문 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원강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5E0080D5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1</w:t>
            </w:r>
            <w:r>
              <w:rPr>
                <w:rFonts w:ascii="가는각진제목체" w:eastAsia="가는각진제목체"/>
                <w:szCs w:val="20"/>
              </w:rPr>
              <w:t>5</w:t>
            </w:r>
            <w:r>
              <w:rPr>
                <w:rFonts w:ascii="가는각진제목체" w:eastAsia="가는각진제목체" w:hint="eastAsia"/>
                <w:szCs w:val="20"/>
              </w:rPr>
              <w:t>층 자리배치 및 가구 교체(사무지원)</w:t>
            </w:r>
          </w:p>
          <w:p w14:paraId="545B606A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1</w:t>
            </w:r>
            <w:r>
              <w:rPr>
                <w:rFonts w:ascii="가는각진제목체" w:eastAsia="가는각진제목체"/>
                <w:szCs w:val="20"/>
              </w:rPr>
              <w:t>9</w:t>
            </w:r>
            <w:r>
              <w:rPr>
                <w:rFonts w:ascii="가는각진제목체" w:eastAsia="가는각진제목체" w:hint="eastAsia"/>
                <w:szCs w:val="20"/>
              </w:rPr>
              <w:t>층 자경단 임시사무실 구축(사무지원)</w:t>
            </w:r>
          </w:p>
          <w:p w14:paraId="508EB812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중앙통제실 C</w:t>
            </w:r>
            <w:r>
              <w:rPr>
                <w:rFonts w:ascii="가는각진제목체" w:eastAsia="가는각진제목체"/>
                <w:szCs w:val="20"/>
              </w:rPr>
              <w:t xml:space="preserve">CTV </w:t>
            </w:r>
            <w:r>
              <w:rPr>
                <w:rFonts w:ascii="가는각진제목체" w:eastAsia="가는각진제목체" w:hint="eastAsia"/>
                <w:szCs w:val="20"/>
              </w:rPr>
              <w:t>P</w:t>
            </w:r>
            <w:r>
              <w:rPr>
                <w:rFonts w:ascii="가는각진제목체" w:eastAsia="가는각진제목체"/>
                <w:szCs w:val="20"/>
              </w:rPr>
              <w:t xml:space="preserve">C </w:t>
            </w:r>
            <w:r>
              <w:rPr>
                <w:rFonts w:ascii="가는각진제목체" w:eastAsia="가는각진제목체" w:hint="eastAsia"/>
                <w:szCs w:val="20"/>
              </w:rPr>
              <w:t>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안나시스템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0E386428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 xml:space="preserve">1층 연결통로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방화문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도장 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미래디엔씨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24670F4D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1층 차량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진출입로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바닥 석재 보수(고성건설)</w:t>
            </w:r>
          </w:p>
          <w:p w14:paraId="20C2BC5D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전력제어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저압반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계통 프로그램 업데이트(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가이드시스텍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69C108E2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19층 조명설비 하자보수(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비젼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ID&amp;C)</w:t>
            </w:r>
          </w:p>
          <w:p w14:paraId="2D7EC2C9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4층 GBS 사무실~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슈펙스홀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강화도어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힌지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교체(TD이앤씨)</w:t>
            </w:r>
          </w:p>
          <w:p w14:paraId="73035615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빙축열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냉동기 시운전 점검(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링크앤솔루션즈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620A6541" w14:textId="77777777" w:rsidR="00A128D7" w:rsidRPr="007D3BD9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lastRenderedPageBreak/>
              <w:t>2층 이동통신 급전선, 안테나 1개소 증설 및 배선정리(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벨에어테크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43DB51BE" w14:textId="77777777" w:rsidR="00A128D7" w:rsidRPr="007D3BD9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 w:val="10"/>
                <w:szCs w:val="10"/>
              </w:rPr>
            </w:pPr>
          </w:p>
          <w:p w14:paraId="4FDBCBC7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 w:rsidRPr="007D3BD9">
              <w:rPr>
                <w:rFonts w:ascii="가는각진제목체" w:eastAsia="가는각진제목체" w:hint="eastAsia"/>
                <w:szCs w:val="20"/>
              </w:rPr>
              <w:t xml:space="preserve">2. </w:t>
            </w:r>
            <w:proofErr w:type="gramStart"/>
            <w:r w:rsidRPr="007D3BD9">
              <w:rPr>
                <w:rFonts w:ascii="가는각진제목체" w:eastAsia="가는각진제목체" w:hint="eastAsia"/>
                <w:szCs w:val="20"/>
              </w:rPr>
              <w:t>장안 :</w:t>
            </w:r>
            <w:proofErr w:type="gramEnd"/>
            <w:r w:rsidRPr="007D3BD9"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 xml:space="preserve">구관 </w:t>
            </w:r>
            <w:r>
              <w:rPr>
                <w:rFonts w:ascii="가는각진제목체" w:eastAsia="가는각진제목체"/>
                <w:szCs w:val="20"/>
              </w:rPr>
              <w:t>3</w:t>
            </w:r>
            <w:r>
              <w:rPr>
                <w:rFonts w:ascii="가는각진제목체" w:eastAsia="가는각진제목체" w:hint="eastAsia"/>
                <w:szCs w:val="20"/>
              </w:rPr>
              <w:t>층 천장 철거 공사(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티디이앤씨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 xml:space="preserve">, </w:t>
            </w:r>
            <w:r w:rsidRPr="007D3BD9">
              <w:rPr>
                <w:rFonts w:ascii="가는각진제목체" w:eastAsia="가는각진제목체" w:hint="eastAsia"/>
                <w:szCs w:val="20"/>
              </w:rPr>
              <w:t>승강기 정기 점검(OTIS)</w:t>
            </w:r>
            <w:r>
              <w:rPr>
                <w:rFonts w:ascii="가는각진제목체" w:eastAsia="가는각진제목체"/>
                <w:szCs w:val="20"/>
              </w:rPr>
              <w:t>,</w:t>
            </w:r>
          </w:p>
          <w:p w14:paraId="3E255E65" w14:textId="77777777" w:rsidR="00A128D7" w:rsidRPr="00FD0370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 w:hAnsiTheme="minorEastAsia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/>
                <w:szCs w:val="20"/>
              </w:rPr>
              <w:t xml:space="preserve">         </w:t>
            </w:r>
            <w:r>
              <w:rPr>
                <w:rFonts w:ascii="가는각진제목체" w:eastAsia="가는각진제목체" w:hint="eastAsia"/>
                <w:color w:val="000000" w:themeColor="text1"/>
                <w:szCs w:val="18"/>
              </w:rPr>
              <w:t xml:space="preserve">위험물 저장소 경유 </w:t>
            </w:r>
            <w:proofErr w:type="spellStart"/>
            <w:r>
              <w:rPr>
                <w:rFonts w:ascii="가는각진제목체" w:eastAsia="가는각진제목체" w:hint="eastAsia"/>
                <w:color w:val="000000" w:themeColor="text1"/>
                <w:szCs w:val="18"/>
              </w:rPr>
              <w:t>주탱크</w:t>
            </w:r>
            <w:proofErr w:type="spellEnd"/>
            <w:r>
              <w:rPr>
                <w:rFonts w:ascii="가는각진제목체" w:eastAsia="가는각진제목체" w:hint="eastAsia"/>
                <w:color w:val="000000" w:themeColor="text1"/>
                <w:szCs w:val="18"/>
              </w:rPr>
              <w:t xml:space="preserve"> 및 보조탱크 접지 공사</w:t>
            </w:r>
            <w:r>
              <w:rPr>
                <w:rFonts w:ascii="가는각진제목체" w:eastAsia="가는각진제목체" w:hAnsiTheme="minorEastAsia" w:hint="eastAsia"/>
                <w:szCs w:val="20"/>
              </w:rPr>
              <w:t>(한양전기)</w:t>
            </w:r>
          </w:p>
          <w:p w14:paraId="3AA31F02" w14:textId="77777777" w:rsidR="00A128D7" w:rsidRPr="00F258DB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 w:val="10"/>
                <w:szCs w:val="10"/>
              </w:rPr>
            </w:pPr>
          </w:p>
          <w:p w14:paraId="1EE97329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3</w:t>
            </w:r>
            <w:r>
              <w:rPr>
                <w:rFonts w:ascii="가는각진제목체" w:eastAsia="가는각진제목체"/>
                <w:szCs w:val="20"/>
              </w:rPr>
              <w:t xml:space="preserve">. </w:t>
            </w:r>
            <w:proofErr w:type="gramStart"/>
            <w:r>
              <w:rPr>
                <w:rFonts w:ascii="가는각진제목체" w:eastAsia="가는각진제목체" w:hint="eastAsia"/>
                <w:szCs w:val="20"/>
              </w:rPr>
              <w:t xml:space="preserve">용인 </w:t>
            </w:r>
            <w:r>
              <w:rPr>
                <w:rFonts w:ascii="가는각진제목체" w:eastAsia="가는각진제목체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정화조 정기점검(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웰텍코리아</w:t>
            </w:r>
            <w:proofErr w:type="spellEnd"/>
            <w:r>
              <w:rPr>
                <w:rFonts w:ascii="가는각진제목체" w:eastAsia="가는각진제목체"/>
                <w:szCs w:val="20"/>
              </w:rPr>
              <w:t xml:space="preserve">),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터보냉동기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세관 작업(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현대산업이엔지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7CF3A0CA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/>
                <w:szCs w:val="20"/>
              </w:rPr>
              <w:t xml:space="preserve">         </w:t>
            </w:r>
            <w:r>
              <w:rPr>
                <w:rFonts w:ascii="가는각진제목체" w:eastAsia="가는각진제목체" w:hint="eastAsia"/>
                <w:szCs w:val="20"/>
              </w:rPr>
              <w:t>농구장 및 트레이닝장 바닥 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대산스포텍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>,</w:t>
            </w:r>
          </w:p>
          <w:p w14:paraId="0C5FB4CA" w14:textId="296C6EBA" w:rsidR="00A128D7" w:rsidRPr="00A128D7" w:rsidRDefault="00A128D7" w:rsidP="00A128D7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/>
                <w:szCs w:val="20"/>
              </w:rPr>
              <w:t xml:space="preserve">         </w:t>
            </w:r>
            <w:r>
              <w:rPr>
                <w:rFonts w:ascii="가는각진제목체" w:eastAsia="가는각진제목체" w:hint="eastAsia"/>
                <w:szCs w:val="20"/>
              </w:rPr>
              <w:t>정화조 분뇨청소(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웰텍코리아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 xml:space="preserve">, </w:t>
            </w:r>
            <w:r>
              <w:rPr>
                <w:rFonts w:ascii="가는각진제목체" w:eastAsia="가는각진제목체" w:hint="eastAsia"/>
                <w:szCs w:val="20"/>
              </w:rPr>
              <w:t>조경시설 유지관리(</w:t>
            </w:r>
            <w:r>
              <w:rPr>
                <w:rFonts w:ascii="가는각진제목체" w:eastAsia="가는각진제목체"/>
                <w:szCs w:val="20"/>
              </w:rPr>
              <w:t>SK</w:t>
            </w:r>
            <w:r>
              <w:rPr>
                <w:rFonts w:ascii="가는각진제목체" w:eastAsia="가는각진제목체" w:hint="eastAsia"/>
                <w:szCs w:val="20"/>
              </w:rPr>
              <w:t>임업)</w:t>
            </w:r>
          </w:p>
        </w:tc>
        <w:tc>
          <w:tcPr>
            <w:tcW w:w="6520" w:type="dxa"/>
            <w:vAlign w:val="center"/>
          </w:tcPr>
          <w:p w14:paraId="296B642E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 w:rsidRPr="001B0C85">
              <w:rPr>
                <w:rFonts w:ascii="가는각진제목체" w:eastAsia="가는각진제목체" w:hint="eastAsia"/>
                <w:szCs w:val="20"/>
              </w:rPr>
              <w:lastRenderedPageBreak/>
              <w:t>1.</w:t>
            </w:r>
            <w:r w:rsidRPr="001B0C85">
              <w:rPr>
                <w:rFonts w:ascii="가는각진제목체" w:eastAsia="가는각진제목체"/>
                <w:szCs w:val="20"/>
              </w:rPr>
              <w:t xml:space="preserve"> </w:t>
            </w:r>
            <w:r w:rsidRPr="001B0C85">
              <w:rPr>
                <w:rFonts w:ascii="가는각진제목체" w:eastAsia="가는각진제목체" w:hint="eastAsia"/>
                <w:szCs w:val="20"/>
              </w:rPr>
              <w:t>T-타워: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2층 구성원 지원공간 구축 공사(</w:t>
            </w:r>
            <w:r>
              <w:rPr>
                <w:rFonts w:ascii="가는각진제목체" w:eastAsia="가는각진제목체"/>
                <w:szCs w:val="20"/>
              </w:rPr>
              <w:t>SEL)</w:t>
            </w:r>
          </w:p>
          <w:p w14:paraId="17EF0A29" w14:textId="77777777" w:rsidR="00A128D7" w:rsidRDefault="00A128D7" w:rsidP="00A128D7">
            <w:pPr>
              <w:wordWrap/>
              <w:spacing w:line="240" w:lineRule="auto"/>
              <w:ind w:firstLine="961"/>
              <w:contextualSpacing/>
              <w:rPr>
                <w:rFonts w:ascii="가는각진제목체" w:eastAsia="가는각진제목체"/>
                <w:szCs w:val="20"/>
              </w:rPr>
            </w:pPr>
            <w:r w:rsidRPr="00B57FE1">
              <w:rPr>
                <w:rFonts w:ascii="가는각진제목체" w:eastAsia="가는각진제목체" w:hint="eastAsia"/>
                <w:szCs w:val="20"/>
              </w:rPr>
              <w:t>-</w:t>
            </w:r>
            <w:r>
              <w:rPr>
                <w:rFonts w:ascii="가는각진제목체" w:eastAsia="가는각진제목체" w:hint="eastAsia"/>
                <w:szCs w:val="20"/>
              </w:rPr>
              <w:t xml:space="preserve"> 전기,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 xml:space="preserve">소방 입선 작업 및 설비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급배수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배관 작업</w:t>
            </w:r>
          </w:p>
          <w:p w14:paraId="48658B61" w14:textId="77777777" w:rsidR="00A128D7" w:rsidRDefault="00A128D7" w:rsidP="00A128D7">
            <w:pPr>
              <w:wordWrap/>
              <w:spacing w:line="240" w:lineRule="auto"/>
              <w:ind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-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금속 및 경량 철골 작업</w:t>
            </w:r>
          </w:p>
          <w:p w14:paraId="7AA0E2D3" w14:textId="77777777" w:rsidR="00A128D7" w:rsidRPr="00B57FE1" w:rsidRDefault="00A128D7" w:rsidP="00A128D7">
            <w:pPr>
              <w:wordWrap/>
              <w:spacing w:line="240" w:lineRule="auto"/>
              <w:ind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-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천정, 벽체 및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화장실 설치</w:t>
            </w:r>
          </w:p>
          <w:p w14:paraId="092AA9A6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T</w:t>
            </w:r>
            <w:r>
              <w:rPr>
                <w:rFonts w:ascii="가는각진제목체" w:eastAsia="가는각진제목체"/>
                <w:szCs w:val="20"/>
              </w:rPr>
              <w:t>-</w:t>
            </w:r>
            <w:r>
              <w:rPr>
                <w:rFonts w:ascii="가는각진제목체" w:eastAsia="가는각진제목체" w:hint="eastAsia"/>
                <w:szCs w:val="20"/>
              </w:rPr>
              <w:t>타워 기계설비 추가공사(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상아이앤씨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>_</w:t>
            </w:r>
            <w:r w:rsidRPr="00B47FC0">
              <w:rPr>
                <w:rFonts w:ascii="가는각진제목체" w:eastAsia="가는각진제목체" w:hint="eastAsia"/>
                <w:szCs w:val="20"/>
              </w:rPr>
              <w:t>옥상</w:t>
            </w:r>
            <w:r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/>
                <w:szCs w:val="20"/>
              </w:rPr>
              <w:t>32</w:t>
            </w:r>
            <w:r>
              <w:rPr>
                <w:rFonts w:ascii="가는각진제목체" w:eastAsia="가는각진제목체" w:hint="eastAsia"/>
                <w:szCs w:val="20"/>
              </w:rPr>
              <w:t xml:space="preserve">층 </w:t>
            </w:r>
            <w:r w:rsidRPr="00B47FC0">
              <w:rPr>
                <w:rFonts w:ascii="가는각진제목체" w:eastAsia="가는각진제목체" w:hint="eastAsia"/>
                <w:szCs w:val="20"/>
              </w:rPr>
              <w:t>공조기 교체</w:t>
            </w:r>
          </w:p>
          <w:p w14:paraId="44BAF57C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빙축열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냉각수 펌프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3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호기 수리(경일펌프)</w:t>
            </w:r>
          </w:p>
          <w:p w14:paraId="53686804" w14:textId="77777777" w:rsidR="00A128D7" w:rsidRPr="001B06CD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저층부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급탕탱크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열교환기 제작 및 교체(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상아이앤씨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)</w:t>
            </w:r>
          </w:p>
          <w:p w14:paraId="676B56B7" w14:textId="77777777" w:rsidR="00A128D7" w:rsidRPr="00846E6C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4층 배관P</w:t>
            </w:r>
            <w:r>
              <w:rPr>
                <w:rFonts w:ascii="가는각진제목체" w:eastAsia="가는각진제목체"/>
                <w:szCs w:val="20"/>
              </w:rPr>
              <w:t>IT</w:t>
            </w:r>
            <w:r>
              <w:rPr>
                <w:rFonts w:ascii="가는각진제목체" w:eastAsia="가는각진제목체" w:hint="eastAsia"/>
                <w:szCs w:val="20"/>
              </w:rPr>
              <w:t xml:space="preserve">실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등기구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설치(한양전기)</w:t>
            </w:r>
          </w:p>
          <w:p w14:paraId="1BEA8E96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중앙통제실 C</w:t>
            </w:r>
            <w:r>
              <w:rPr>
                <w:rFonts w:ascii="가는각진제목체" w:eastAsia="가는각진제목체"/>
                <w:szCs w:val="20"/>
              </w:rPr>
              <w:t xml:space="preserve">CTV </w:t>
            </w:r>
            <w:r>
              <w:rPr>
                <w:rFonts w:ascii="가는각진제목체" w:eastAsia="가는각진제목체" w:hint="eastAsia"/>
                <w:szCs w:val="20"/>
              </w:rPr>
              <w:t>P</w:t>
            </w:r>
            <w:r>
              <w:rPr>
                <w:rFonts w:ascii="가는각진제목체" w:eastAsia="가는각진제목체"/>
                <w:szCs w:val="20"/>
              </w:rPr>
              <w:t xml:space="preserve">C </w:t>
            </w:r>
            <w:r>
              <w:rPr>
                <w:rFonts w:ascii="가는각진제목체" w:eastAsia="가는각진제목체" w:hint="eastAsia"/>
                <w:szCs w:val="20"/>
              </w:rPr>
              <w:t>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안나시스템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106CDDBF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B1층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엑티움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벽체 거울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파손부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예림피앤에프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3B83A647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>5층 분리수거실 바닥 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미래디엔씨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448ECCFB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 xml:space="preserve">1층 연결통로 벽체 타일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파손부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예림피앤에프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355A9532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병충해 방제작업 및 목책 보수작업(</w:t>
            </w:r>
            <w:r>
              <w:rPr>
                <w:rFonts w:ascii="가는각진제목체" w:eastAsia="가는각진제목체"/>
                <w:szCs w:val="20"/>
              </w:rPr>
              <w:t>SK</w:t>
            </w:r>
            <w:r>
              <w:rPr>
                <w:rFonts w:ascii="가는각진제목체" w:eastAsia="가는각진제목체" w:hint="eastAsia"/>
                <w:szCs w:val="20"/>
              </w:rPr>
              <w:t>임업)</w:t>
            </w:r>
          </w:p>
          <w:p w14:paraId="6F1A7B19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17층 남동측 회의실 FCU 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상아이앤씨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65F16969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25층 고층부용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급탕탱크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자동밸브 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하나테크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7965E0BF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폐형광드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폐기(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올그린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546BE60A" w14:textId="77777777" w:rsidR="00A128D7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20층, 21층 남녀화장실 비데 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대림비데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4A64E1C7" w14:textId="77777777" w:rsidR="00A128D7" w:rsidRPr="00EC1638" w:rsidRDefault="00A128D7" w:rsidP="00A128D7">
            <w:pPr>
              <w:wordWrap/>
              <w:spacing w:line="240" w:lineRule="auto"/>
              <w:ind w:firstLineChars="600" w:firstLine="961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/>
                <w:szCs w:val="20"/>
              </w:rPr>
              <w:t>B</w:t>
            </w:r>
            <w:r>
              <w:rPr>
                <w:rFonts w:ascii="가는각진제목체" w:eastAsia="가는각진제목체" w:hint="eastAsia"/>
                <w:szCs w:val="20"/>
              </w:rPr>
              <w:t xml:space="preserve">1층 연결통로 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방화문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 xml:space="preserve"> 도장 보수(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미래디엔씨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1B366876" w14:textId="77777777" w:rsidR="00A128D7" w:rsidRPr="007D51F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 w:val="10"/>
                <w:szCs w:val="10"/>
              </w:rPr>
            </w:pPr>
          </w:p>
          <w:p w14:paraId="11523031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2</w:t>
            </w:r>
            <w:r>
              <w:rPr>
                <w:rFonts w:ascii="가는각진제목체" w:eastAsia="가는각진제목체"/>
                <w:szCs w:val="20"/>
              </w:rPr>
              <w:t xml:space="preserve">. </w:t>
            </w:r>
            <w:r>
              <w:rPr>
                <w:rFonts w:ascii="가는각진제목체" w:eastAsia="가는각진제목체" w:hint="eastAsia"/>
                <w:szCs w:val="20"/>
              </w:rPr>
              <w:t>장안</w:t>
            </w:r>
            <w:r>
              <w:rPr>
                <w:rFonts w:ascii="가는각진제목체" w:eastAsia="가는각진제목체"/>
                <w:szCs w:val="20"/>
              </w:rPr>
              <w:t xml:space="preserve">: </w:t>
            </w:r>
            <w:r>
              <w:rPr>
                <w:rFonts w:ascii="가는각진제목체" w:eastAsia="가는각진제목체" w:hint="eastAsia"/>
                <w:szCs w:val="20"/>
              </w:rPr>
              <w:t xml:space="preserve">구관 </w:t>
            </w:r>
            <w:r>
              <w:rPr>
                <w:rFonts w:ascii="가는각진제목체" w:eastAsia="가는각진제목체"/>
                <w:szCs w:val="20"/>
              </w:rPr>
              <w:t>3</w:t>
            </w:r>
            <w:r>
              <w:rPr>
                <w:rFonts w:ascii="가는각진제목체" w:eastAsia="가는각진제목체" w:hint="eastAsia"/>
                <w:szCs w:val="20"/>
              </w:rPr>
              <w:t>층 천장 철거 공사(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티디이앤씨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  <w:r>
              <w:rPr>
                <w:rFonts w:ascii="가는각진제목체" w:eastAsia="가는각진제목체"/>
                <w:szCs w:val="20"/>
              </w:rPr>
              <w:t xml:space="preserve">, </w:t>
            </w:r>
            <w:r w:rsidRPr="007D3BD9">
              <w:rPr>
                <w:rFonts w:ascii="가는각진제목체" w:eastAsia="가는각진제목체" w:hint="eastAsia"/>
                <w:szCs w:val="20"/>
              </w:rPr>
              <w:t>승강기 정기 점검(OTIS)</w:t>
            </w:r>
            <w:r>
              <w:rPr>
                <w:rFonts w:ascii="가는각진제목체" w:eastAsia="가는각진제목체"/>
                <w:szCs w:val="20"/>
              </w:rPr>
              <w:t>,</w:t>
            </w:r>
          </w:p>
          <w:p w14:paraId="190F798E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/>
                <w:szCs w:val="20"/>
              </w:rPr>
              <w:t xml:space="preserve">        </w:t>
            </w:r>
            <w:r>
              <w:rPr>
                <w:rFonts w:ascii="가는각진제목체" w:eastAsia="가는각진제목체" w:hint="eastAsia"/>
                <w:szCs w:val="20"/>
              </w:rPr>
              <w:t>냉동기 세관 작업(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센추리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  <w:p w14:paraId="01B70772" w14:textId="77777777" w:rsidR="00A128D7" w:rsidRPr="000C6D4A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sz w:val="10"/>
                <w:szCs w:val="10"/>
              </w:rPr>
            </w:pPr>
          </w:p>
          <w:p w14:paraId="0D7CCCA5" w14:textId="65A53F22" w:rsidR="00A128D7" w:rsidRPr="00A128D7" w:rsidRDefault="00A128D7" w:rsidP="00A128D7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>3</w:t>
            </w:r>
            <w:r>
              <w:rPr>
                <w:rFonts w:ascii="가는각진제목체" w:eastAsia="가는각진제목체"/>
                <w:szCs w:val="20"/>
              </w:rPr>
              <w:t xml:space="preserve">. </w:t>
            </w:r>
            <w:r>
              <w:rPr>
                <w:rFonts w:ascii="가는각진제목체" w:eastAsia="가는각진제목체" w:hint="eastAsia"/>
                <w:szCs w:val="20"/>
              </w:rPr>
              <w:t>용인:</w:t>
            </w:r>
            <w:r>
              <w:rPr>
                <w:rFonts w:ascii="가는각진제목체" w:eastAsia="가는각진제목체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szCs w:val="20"/>
              </w:rPr>
              <w:t>정화조 정기 점검(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웰텍코리아</w:t>
            </w:r>
            <w:proofErr w:type="spellEnd"/>
            <w:r>
              <w:rPr>
                <w:rFonts w:ascii="가는각진제목체" w:eastAsia="가는각진제목체"/>
                <w:szCs w:val="20"/>
              </w:rPr>
              <w:t xml:space="preserve">), </w:t>
            </w:r>
            <w:r>
              <w:rPr>
                <w:rFonts w:ascii="가는각진제목체" w:eastAsia="가는각진제목체" w:hint="eastAsia"/>
                <w:szCs w:val="20"/>
              </w:rPr>
              <w:t>냉각수 밸브 교체(</w:t>
            </w:r>
            <w:proofErr w:type="spellStart"/>
            <w:r>
              <w:rPr>
                <w:rFonts w:ascii="가는각진제목체" w:eastAsia="가는각진제목체" w:hint="eastAsia"/>
                <w:szCs w:val="20"/>
              </w:rPr>
              <w:t>현대산업이엔지</w:t>
            </w:r>
            <w:proofErr w:type="spellEnd"/>
            <w:r>
              <w:rPr>
                <w:rFonts w:ascii="가는각진제목체" w:eastAsia="가는각진제목체" w:hint="eastAsia"/>
                <w:szCs w:val="20"/>
              </w:rPr>
              <w:t>)</w:t>
            </w:r>
          </w:p>
        </w:tc>
      </w:tr>
      <w:tr w:rsidR="00A128D7" w:rsidRPr="00A128D7" w14:paraId="47FAA108" w14:textId="77777777" w:rsidTr="00950A64">
        <w:trPr>
          <w:trHeight w:val="416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6589E90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6C7E422D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  <w:t>1. T-</w:t>
            </w:r>
            <w:r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타워:</w:t>
            </w:r>
            <w:r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전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사무층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천정 텍스 보수작업</w:t>
            </w:r>
          </w:p>
          <w:p w14:paraId="42BDAF2F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냉방 가동 전 사전 준비 및 점검작업</w:t>
            </w:r>
          </w:p>
          <w:p w14:paraId="01F67B37" w14:textId="77777777" w:rsidR="00A128D7" w:rsidRPr="001B06CD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전 층 화장실,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프로젝트룸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FCU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가동 상태 점검</w:t>
            </w:r>
          </w:p>
          <w:p w14:paraId="67E197FD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외곽 바닥 석재 현황 점검 및 보수</w:t>
            </w:r>
          </w:p>
          <w:p w14:paraId="5490A8CA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/4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분기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전층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조도 측정 및 기록</w:t>
            </w:r>
          </w:p>
          <w:p w14:paraId="4CA84318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B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1층 중심국,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B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2층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통합국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안전관리 점검</w:t>
            </w:r>
          </w:p>
          <w:p w14:paraId="6E22D744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전 층 해빙기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취약개소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안전점검</w:t>
            </w:r>
          </w:p>
          <w:p w14:paraId="49A94CF4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전 층 전력계통 및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신설분전반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현황 정리,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라벨링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작업</w:t>
            </w:r>
          </w:p>
          <w:p w14:paraId="7EFA1337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삼화타워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공기질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측정관리 지원</w:t>
            </w:r>
          </w:p>
          <w:p w14:paraId="5AC0185E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B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1층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보안휴게실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난방필름 고장 점검 보수</w:t>
            </w:r>
          </w:p>
          <w:p w14:paraId="1673C3DD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LGU+ 관계자 벤치마킹관련 CCTV 계단 쓰러짐 시연 지원</w:t>
            </w:r>
          </w:p>
          <w:p w14:paraId="722DB678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1층 로비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스피드게이트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출입통제 강화관련 점검 및 개선</w:t>
            </w:r>
          </w:p>
          <w:p w14:paraId="5EBE1AD8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B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2층 탈취기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유니트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6개소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프리필터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교체 작업</w:t>
            </w:r>
          </w:p>
          <w:p w14:paraId="3E18B70C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B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1층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액티움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운동기구 상부 램프 LED조명으로 교체</w:t>
            </w:r>
          </w:p>
          <w:p w14:paraId="55331462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15층 OA플로어 보수 작업</w:t>
            </w:r>
          </w:p>
          <w:p w14:paraId="23A1E951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26층 여자화장실 세면대 1개소 급수배관 누수관련 보수</w:t>
            </w:r>
          </w:p>
          <w:p w14:paraId="1580899E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B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1층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액티움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남여샤워장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샤워 설비 점검 및 교체</w:t>
            </w:r>
          </w:p>
          <w:p w14:paraId="7F2C26EB" w14:textId="77777777" w:rsidR="00A128D7" w:rsidRDefault="00A128D7" w:rsidP="00A128D7">
            <w:pPr>
              <w:wordWrap/>
              <w:spacing w:after="0" w:line="240" w:lineRule="auto"/>
              <w:ind w:firstLineChars="600" w:firstLine="961"/>
              <w:contextualSpacing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전 층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통신실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출입통제 ACU 예비전원 노후 배터리 철거작업</w:t>
            </w:r>
          </w:p>
          <w:p w14:paraId="5BDE123C" w14:textId="77777777" w:rsidR="00A128D7" w:rsidRPr="00AE27AE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1~B1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층 로비 로봇 청소기 샘플 운영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: 3/31~4/3</w:t>
            </w:r>
          </w:p>
          <w:p w14:paraId="716E7437" w14:textId="77777777" w:rsidR="00A128D7" w:rsidRPr="0039587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 w:val="10"/>
                <w:szCs w:val="10"/>
              </w:rPr>
            </w:pPr>
          </w:p>
          <w:p w14:paraId="356D5BD1" w14:textId="77777777" w:rsidR="00A128D7" w:rsidRPr="00FD0370" w:rsidRDefault="00A128D7" w:rsidP="00A128D7">
            <w:pPr>
              <w:spacing w:line="240" w:lineRule="auto"/>
              <w:contextualSpacing/>
              <w:rPr>
                <w:rFonts w:ascii="가는각진제목체" w:eastAsia="가는각진제목체"/>
                <w:color w:val="000000" w:themeColor="text1"/>
                <w:szCs w:val="18"/>
              </w:rPr>
            </w:pPr>
            <w:r>
              <w:rPr>
                <w:rFonts w:ascii="가는각진제목체" w:eastAsia="가는각진제목체"/>
                <w:color w:val="000000" w:themeColor="text1"/>
                <w:szCs w:val="20"/>
              </w:rPr>
              <w:t xml:space="preserve">2. </w:t>
            </w:r>
            <w:r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장안:</w:t>
            </w:r>
            <w:r>
              <w:rPr>
                <w:rFonts w:ascii="가는각진제목체" w:eastAsia="가는각진제목체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사옥 </w:t>
            </w:r>
            <w:r w:rsidRPr="00CA68BB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소독</w:t>
            </w:r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 xml:space="preserve"> 작업</w:t>
            </w:r>
            <w:r w:rsidRPr="00CA68BB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(</w:t>
            </w:r>
            <w:proofErr w:type="spellStart"/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캡스텍</w:t>
            </w:r>
            <w:proofErr w:type="spellEnd"/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)</w:t>
            </w:r>
            <w: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  <w:t>, '26</w:t>
            </w:r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 xml:space="preserve">년 상반기 </w:t>
            </w:r>
            <w:proofErr w:type="spellStart"/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공기질</w:t>
            </w:r>
            <w:proofErr w:type="spellEnd"/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 xml:space="preserve"> 측정</w:t>
            </w:r>
          </w:p>
          <w:p w14:paraId="3F6821E4" w14:textId="77777777" w:rsidR="00A128D7" w:rsidRPr="00F258DB" w:rsidRDefault="00A128D7" w:rsidP="00A128D7">
            <w:pPr>
              <w:spacing w:line="240" w:lineRule="auto"/>
              <w:contextualSpacing/>
              <w:rPr>
                <w:rFonts w:ascii="가는각진제목체" w:eastAsia="가는각진제목체" w:hAnsiTheme="minorEastAsia" w:cs="바탕"/>
                <w:color w:val="000000" w:themeColor="text1"/>
                <w:sz w:val="10"/>
                <w:szCs w:val="10"/>
              </w:rPr>
            </w:pPr>
          </w:p>
          <w:p w14:paraId="18E8EDD0" w14:textId="77777777" w:rsidR="00A128D7" w:rsidRDefault="00A128D7" w:rsidP="00A128D7">
            <w:pPr>
              <w:spacing w:line="240" w:lineRule="auto"/>
              <w:contextualSpacing/>
              <w:rPr>
                <w:rFonts w:ascii="가는각진제목체" w:eastAsia="가는각진제목체" w:hAnsi="뫼비우스 Regular"/>
                <w:szCs w:val="20"/>
              </w:rPr>
            </w:pPr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3</w:t>
            </w:r>
            <w: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  <w:t xml:space="preserve">. </w:t>
            </w:r>
            <w:r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용인:</w:t>
            </w:r>
            <w:r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팀별 휴게실 정리 및 숙소 휴대용 </w:t>
            </w:r>
            <w:proofErr w:type="spellStart"/>
            <w:r>
              <w:rPr>
                <w:rFonts w:ascii="가는각진제목체" w:eastAsia="가는각진제목체" w:hAnsi="뫼비우스 Regular" w:hint="eastAsia"/>
                <w:szCs w:val="20"/>
              </w:rPr>
              <w:t>비상조명등</w:t>
            </w:r>
            <w:proofErr w:type="spellEnd"/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 교체</w:t>
            </w:r>
          </w:p>
          <w:p w14:paraId="3AF81111" w14:textId="77777777" w:rsidR="00A128D7" w:rsidRPr="00DE3063" w:rsidRDefault="00A128D7" w:rsidP="00A128D7">
            <w:pPr>
              <w:spacing w:line="240" w:lineRule="auto"/>
              <w:contextualSpacing/>
              <w:rPr>
                <w:rFonts w:ascii="가는각진제목체" w:eastAsia="가는각진제목체" w:hAnsi="뫼비우스 Regular"/>
                <w:sz w:val="10"/>
                <w:szCs w:val="10"/>
              </w:rPr>
            </w:pPr>
            <w:r w:rsidRPr="00DE3063">
              <w:rPr>
                <w:rFonts w:ascii="가는각진제목체" w:eastAsia="가는각진제목체" w:hAnsi="뫼비우스 Regular"/>
                <w:sz w:val="10"/>
                <w:szCs w:val="10"/>
              </w:rPr>
              <w:t xml:space="preserve"> </w:t>
            </w:r>
          </w:p>
          <w:p w14:paraId="59B37E1C" w14:textId="77777777" w:rsidR="00A128D7" w:rsidRDefault="00A128D7" w:rsidP="00A128D7">
            <w:pPr>
              <w:spacing w:line="240" w:lineRule="auto"/>
              <w:contextualSpacing/>
              <w:rPr>
                <w:rFonts w:ascii="가는각진제목체" w:eastAsia="가는각진제목체" w:hAnsi="뫼비우스 Regular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4</w:t>
            </w:r>
            <w:r>
              <w:rPr>
                <w:rFonts w:ascii="가는각진제목체" w:eastAsia="가는각진제목체" w:hAnsi="뫼비우스 Regular"/>
                <w:szCs w:val="20"/>
              </w:rPr>
              <w:t xml:space="preserve">. 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공통</w:t>
            </w:r>
            <w:r>
              <w:rPr>
                <w:rFonts w:ascii="가는각진제목체" w:eastAsia="가는각진제목체" w:hAnsi="뫼비우스 Regular"/>
                <w:szCs w:val="20"/>
              </w:rPr>
              <w:t>: '26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년 해빙기 특별 안전점검 및 봄맞이 환경정비,</w:t>
            </w:r>
          </w:p>
          <w:p w14:paraId="55E36634" w14:textId="55F9D635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szCs w:val="20"/>
              </w:rPr>
              <w:t xml:space="preserve">        '26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년 상반기 </w:t>
            </w:r>
            <w:proofErr w:type="spellStart"/>
            <w:r>
              <w:rPr>
                <w:rFonts w:ascii="가는각진제목체" w:eastAsia="가는각진제목체" w:hAnsi="뫼비우스 Regular" w:hint="eastAsia"/>
                <w:szCs w:val="20"/>
              </w:rPr>
              <w:t>공기질</w:t>
            </w:r>
            <w:proofErr w:type="spellEnd"/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 측정</w:t>
            </w:r>
          </w:p>
        </w:tc>
        <w:tc>
          <w:tcPr>
            <w:tcW w:w="6520" w:type="dxa"/>
            <w:vAlign w:val="center"/>
          </w:tcPr>
          <w:p w14:paraId="25AAD21C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  <w:t>1. T-</w:t>
            </w:r>
            <w:r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타워:</w:t>
            </w:r>
            <w:r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전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사무층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천정 텍스 보수작업</w:t>
            </w:r>
          </w:p>
          <w:p w14:paraId="254B3917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냉동기 가동관련 사전 점검 정비</w:t>
            </w:r>
          </w:p>
          <w:p w14:paraId="51D9F4AE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공용부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노후 콘센트 교체 및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소화패치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설치</w:t>
            </w:r>
          </w:p>
          <w:p w14:paraId="318CA26F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1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층 소나무숲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데크목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오일스테인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도장작업</w:t>
            </w:r>
          </w:p>
          <w:p w14:paraId="7B405363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공용층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조명 스케쥴 관리 강화</w:t>
            </w:r>
          </w:p>
          <w:p w14:paraId="6DCBFFB6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4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층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, 19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층 </w:t>
            </w:r>
            <w:proofErr w:type="spellStart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해피프라이데이</w:t>
            </w:r>
            <w:proofErr w:type="spellEnd"/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및 휴일 출입통제 관리</w:t>
            </w:r>
          </w:p>
          <w:p w14:paraId="461DE7F9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         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위험기계기구(압력용기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7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기)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안전검사 신청</w:t>
            </w:r>
          </w:p>
          <w:p w14:paraId="045902DE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      1층 외곽 서측 패드기어실 앞 보안 조명 설치</w:t>
            </w:r>
          </w:p>
          <w:p w14:paraId="65CFB618" w14:textId="77777777" w:rsidR="00A128D7" w:rsidRPr="00527006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/>
                <w:szCs w:val="20"/>
              </w:rPr>
            </w:pPr>
            <w:r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>
              <w:rPr>
                <w:rFonts w:ascii="가는각진제목체" w:eastAsia="가는각진제목체"/>
                <w:szCs w:val="20"/>
              </w:rPr>
              <w:t xml:space="preserve">           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1~B1</w:t>
            </w:r>
            <w:r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층 로비 로봇 청소기 샘플 운영</w:t>
            </w:r>
            <w:r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  <w:t>: 3/31~4/3</w:t>
            </w:r>
          </w:p>
          <w:p w14:paraId="6C89A071" w14:textId="77777777" w:rsidR="00A128D7" w:rsidRPr="00405919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  <w:p w14:paraId="76DCF433" w14:textId="77777777" w:rsidR="00A128D7" w:rsidRPr="002A2D66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 w:val="10"/>
                <w:szCs w:val="10"/>
              </w:rPr>
            </w:pPr>
          </w:p>
          <w:p w14:paraId="15915120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/>
                <w:color w:val="000000" w:themeColor="text1"/>
                <w:szCs w:val="20"/>
              </w:rPr>
              <w:t xml:space="preserve">2. </w:t>
            </w:r>
            <w:r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장안:</w:t>
            </w:r>
            <w:r>
              <w:rPr>
                <w:rFonts w:ascii="가는각진제목체" w:eastAsia="가는각진제목체"/>
                <w:color w:val="000000" w:themeColor="text1"/>
                <w:szCs w:val="20"/>
              </w:rPr>
              <w:t xml:space="preserve"> </w:t>
            </w:r>
            <w:r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사옥 </w:t>
            </w:r>
            <w:r w:rsidRPr="00CA68BB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소독 작업(</w:t>
            </w:r>
            <w:proofErr w:type="spellStart"/>
            <w:r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캡스텍</w:t>
            </w:r>
            <w:proofErr w:type="spellEnd"/>
            <w:r>
              <w:rPr>
                <w:rFonts w:ascii="가는각진제목체" w:eastAsia="가는각진제목체" w:hint="eastAsia"/>
                <w:color w:val="000000" w:themeColor="text1"/>
                <w:szCs w:val="20"/>
              </w:rPr>
              <w:t>)</w:t>
            </w:r>
          </w:p>
          <w:p w14:paraId="02E1F133" w14:textId="77777777" w:rsidR="00A128D7" w:rsidRPr="000C6D4A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/>
                <w:color w:val="000000" w:themeColor="text1"/>
                <w:sz w:val="10"/>
                <w:szCs w:val="10"/>
              </w:rPr>
            </w:pPr>
          </w:p>
          <w:p w14:paraId="30EEEA53" w14:textId="77777777" w:rsidR="00A128D7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3</w:t>
            </w:r>
            <w:r>
              <w:rPr>
                <w:rFonts w:ascii="가는각진제목체" w:eastAsia="가는각진제목체" w:hAnsi="뫼비우스 Regular"/>
                <w:szCs w:val="20"/>
              </w:rPr>
              <w:t xml:space="preserve">. 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용인:</w:t>
            </w:r>
            <w:r>
              <w:rPr>
                <w:rFonts w:ascii="가는각진제목체" w:eastAsia="가는각진제목체" w:hAnsi="뫼비우스 Regular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기계실 </w:t>
            </w:r>
            <w:proofErr w:type="spellStart"/>
            <w:r>
              <w:rPr>
                <w:rFonts w:ascii="가는각진제목체" w:eastAsia="가는각진제목체" w:hAnsi="뫼비우스 Regular" w:hint="eastAsia"/>
                <w:szCs w:val="20"/>
              </w:rPr>
              <w:t>헷더</w:t>
            </w:r>
            <w:proofErr w:type="spellEnd"/>
            <w:r>
              <w:rPr>
                <w:rFonts w:ascii="가는각진제목체" w:eastAsia="가는각진제목체" w:hAnsi="뫼비우스 Regular" w:hint="eastAsia"/>
                <w:szCs w:val="20"/>
              </w:rPr>
              <w:t xml:space="preserve"> 난방공급온도 운영개선(수동</w:t>
            </w:r>
            <w:r w:rsidRPr="007326D9">
              <w:rPr>
                <w:rFonts w:ascii="가는각진제목체" w:eastAsia="가는각진제목체" w:hAnsi="뫼비우스 Regular"/>
                <w:szCs w:val="20"/>
              </w:rPr>
              <w:sym w:font="Wingdings" w:char="F0E8"/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인버터 자동 방식 변경</w:t>
            </w:r>
            <w:r>
              <w:rPr>
                <w:rFonts w:ascii="가는각진제목체" w:eastAsia="가는각진제목체" w:hAnsi="뫼비우스 Regular"/>
                <w:szCs w:val="20"/>
              </w:rPr>
              <w:t>)</w:t>
            </w:r>
          </w:p>
          <w:p w14:paraId="58A03FDB" w14:textId="77777777" w:rsidR="00A128D7" w:rsidRPr="00DE3063" w:rsidRDefault="00A128D7" w:rsidP="00A128D7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sz w:val="10"/>
                <w:szCs w:val="10"/>
              </w:rPr>
            </w:pPr>
          </w:p>
          <w:p w14:paraId="14F9A34E" w14:textId="16BE8CE7" w:rsidR="00A128D7" w:rsidRPr="00A128D7" w:rsidRDefault="00A128D7" w:rsidP="00A128D7">
            <w:pPr>
              <w:spacing w:after="0"/>
              <w:ind w:firstLineChars="500" w:firstLine="801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hint="eastAsia"/>
                <w:szCs w:val="20"/>
              </w:rPr>
              <w:t>4</w:t>
            </w:r>
            <w:r>
              <w:rPr>
                <w:rFonts w:ascii="가는각진제목체" w:eastAsia="가는각진제목체" w:hAnsi="뫼비우스 Regular"/>
                <w:szCs w:val="20"/>
              </w:rPr>
              <w:t xml:space="preserve">. 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공통</w:t>
            </w:r>
            <w:r>
              <w:rPr>
                <w:rFonts w:ascii="가는각진제목체" w:eastAsia="가는각진제목체" w:hAnsi="뫼비우스 Regular"/>
                <w:szCs w:val="20"/>
              </w:rPr>
              <w:t>: '26</w:t>
            </w:r>
            <w:r>
              <w:rPr>
                <w:rFonts w:ascii="가는각진제목체" w:eastAsia="가는각진제목체" w:hAnsi="뫼비우스 Regular" w:hint="eastAsia"/>
                <w:szCs w:val="20"/>
              </w:rPr>
              <w:t>년 해빙기 안전점검 및 봄맞이 환경정비</w:t>
            </w:r>
          </w:p>
        </w:tc>
      </w:tr>
      <w:tr w:rsidR="00A128D7" w:rsidRPr="00A128D7" w14:paraId="0C95B8F4" w14:textId="77777777" w:rsidTr="009D54E3">
        <w:trPr>
          <w:trHeight w:val="55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500847F" w14:textId="605BB302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7232C27D" w14:textId="5CBC150B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520" w:type="dxa"/>
            <w:vAlign w:val="center"/>
          </w:tcPr>
          <w:p w14:paraId="205C3624" w14:textId="5FD3D5C0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A128D7" w:rsidRPr="00A128D7" w14:paraId="3AF49307" w14:textId="77777777" w:rsidTr="00932BF5">
        <w:trPr>
          <w:trHeight w:val="2370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6E5331E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lastRenderedPageBreak/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7F2D6325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1.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T-타워: 소방안전관리자 법정 교육(김종민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3/6</w:t>
            </w:r>
          </w:p>
          <w:p w14:paraId="0B416F8A" w14:textId="77777777" w:rsidR="00A128D7" w:rsidRPr="00B44B2D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 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주차장 실내공기질 측정(대명환경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3/23~3/25</w:t>
            </w:r>
          </w:p>
          <w:p w14:paraId="6860C697" w14:textId="77777777" w:rsidR="00A128D7" w:rsidRPr="00F258DB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 w:val="10"/>
                <w:szCs w:val="10"/>
              </w:rPr>
            </w:pPr>
          </w:p>
          <w:p w14:paraId="63AF774E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2.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장안: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가스 안전관리규정 개정사항 신고(가스안전공사)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 3/23</w:t>
            </w:r>
          </w:p>
          <w:p w14:paraId="5FDC6670" w14:textId="5D80CD1E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특정가스 사용시설 정기 검사(가스안전공사)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: 3/24 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783C6E9D" w14:textId="77777777" w:rsidR="00A128D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1.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T-타워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: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/4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분기 중수도 수질검사 결과 통보서 작성 및 제출(중구청)</w:t>
            </w:r>
          </w:p>
          <w:p w14:paraId="416C72F9" w14:textId="77777777" w:rsidR="00A128D7" w:rsidRPr="00405919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 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가스 안전관리규정 개정사항 신고(가스안전공사)</w:t>
            </w:r>
          </w:p>
          <w:p w14:paraId="788390B2" w14:textId="77777777" w:rsidR="00A128D7" w:rsidRPr="00D232B7" w:rsidRDefault="00A128D7" w:rsidP="00A128D7">
            <w:pPr>
              <w:wordWrap/>
              <w:spacing w:line="240" w:lineRule="auto"/>
              <w:contextualSpacing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 w:val="10"/>
                <w:szCs w:val="10"/>
              </w:rPr>
            </w:pPr>
          </w:p>
          <w:p w14:paraId="7095B95A" w14:textId="6A52FF7D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2.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용인: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'26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년 상반기 소방종합정밀점검(</w:t>
            </w:r>
            <w:proofErr w:type="spell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정평이앤씨</w:t>
            </w:r>
            <w:proofErr w:type="spellEnd"/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4/8</w:t>
            </w:r>
          </w:p>
        </w:tc>
      </w:tr>
      <w:tr w:rsidR="00A128D7" w:rsidRPr="00A128D7" w14:paraId="4DDEC9A6" w14:textId="77777777" w:rsidTr="00932BF5">
        <w:trPr>
          <w:trHeight w:val="1804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B94B95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8F53718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[T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-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타워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] 1.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사옥 정문 앞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인 시위 대응</w:t>
            </w:r>
          </w:p>
          <w:p w14:paraId="624F66D0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 2.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에너지 위기 극복 관련 고객사 요청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사항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3/30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시행</w:t>
            </w:r>
          </w:p>
          <w:p w14:paraId="1B282443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   -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차량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5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부제 시행 및 </w:t>
            </w:r>
            <w:proofErr w:type="spell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공용부</w:t>
            </w:r>
            <w:proofErr w:type="spellEnd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조명 운영시간 단축</w:t>
            </w:r>
          </w:p>
          <w:p w14:paraId="6E03EAFD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3.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지능형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CCTV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운영/관리 관련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LGU+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벤치마킹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3/12</w:t>
            </w:r>
          </w:p>
          <w:p w14:paraId="275AE525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4.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지구촌 </w:t>
            </w:r>
            <w:proofErr w:type="spell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불끄기</w:t>
            </w:r>
            <w:proofErr w:type="spellEnd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행사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참여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3/28 20:30~21:30</w:t>
            </w:r>
          </w:p>
          <w:p w14:paraId="65159262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5. '26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년 헌혈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행사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3/18</w:t>
            </w:r>
          </w:p>
          <w:p w14:paraId="079DA08F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6.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구성원 유튜브 촬영(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SK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그룹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BRAND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관리담당 주관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3/23</w:t>
            </w:r>
          </w:p>
          <w:p w14:paraId="45253117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7.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사옥 주변(광화문)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BTS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공연 관련 물리적 보안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강화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3/21</w:t>
            </w:r>
          </w:p>
          <w:p w14:paraId="3ED92077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8.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전사 임원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CX DAY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행사(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CEO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참석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3/27</w:t>
            </w:r>
          </w:p>
          <w:p w14:paraId="2ABF384B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9. SK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그룹 임원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SUPEX W/</w:t>
            </w:r>
            <w:proofErr w:type="gramStart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S 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3/28</w:t>
            </w:r>
          </w:p>
          <w:p w14:paraId="04DF5E88" w14:textId="77777777" w:rsidR="00A128D7" w:rsidRPr="00DE3063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10. SK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텔레콤(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3/26),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SK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스퀘어(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3/25)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주주총회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3/25~3/26</w:t>
            </w:r>
          </w:p>
          <w:p w14:paraId="083A2D40" w14:textId="77777777" w:rsidR="00A128D7" w:rsidRPr="00DE3063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 w:val="10"/>
                <w:szCs w:val="10"/>
              </w:rPr>
            </w:pPr>
          </w:p>
          <w:p w14:paraId="3AE69950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[장안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] 1.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구관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층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SKT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사용 공간 현장 점검(경영지원팀장 외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명)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_3/17</w:t>
            </w:r>
          </w:p>
          <w:p w14:paraId="3B945A38" w14:textId="77777777" w:rsidR="00A128D7" w:rsidRPr="007326D9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 w:val="10"/>
                <w:szCs w:val="10"/>
              </w:rPr>
            </w:pPr>
          </w:p>
          <w:p w14:paraId="4555ED1C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86152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[공통]</w:t>
            </w:r>
            <w:r w:rsidRPr="00A86152"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 w:rsidRPr="00A86152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1.</w:t>
            </w:r>
            <w:r w:rsidRPr="00A86152"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 w:rsidRPr="00A86152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1.</w:t>
            </w:r>
            <w:r w:rsidRPr="00A86152"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 w:rsidRPr="00A86152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산업안전보건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합동점검 실시</w:t>
            </w:r>
          </w:p>
          <w:p w14:paraId="0C76320D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 - T-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타워_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3/9~3/10, 3/12,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장안,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용인_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3/4</w:t>
            </w:r>
          </w:p>
          <w:p w14:paraId="2D6ADF43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2.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산업안전보건 월간 순회 점검 및 협의체 회의</w:t>
            </w:r>
          </w:p>
          <w:p w14:paraId="7803CC34" w14:textId="77777777" w:rsidR="00A128D7" w:rsidRPr="00B44B2D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-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장안,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용인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3/4</w:t>
            </w:r>
          </w:p>
          <w:p w14:paraId="44BDCFF1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3. SKT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산업안전보건 관리체계 이행 점검 수검(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SKT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안전보건팀)</w:t>
            </w:r>
          </w:p>
          <w:p w14:paraId="06957D62" w14:textId="40DF1D81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- T-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타워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3/5,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장안/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용인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자료 시스템 등록 대체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4A58433" w14:textId="77777777" w:rsidR="00A128D7" w:rsidRPr="00B44B2D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[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T-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타워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] 1.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사옥 정문 앞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1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인 시위 대응</w:t>
            </w:r>
          </w:p>
          <w:p w14:paraId="5CCD4CAD" w14:textId="77777777" w:rsidR="00A128D7" w:rsidRPr="007D51F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 w:val="10"/>
                <w:szCs w:val="10"/>
              </w:rPr>
            </w:pPr>
          </w:p>
          <w:p w14:paraId="4B0372DF" w14:textId="77777777" w:rsidR="00A128D7" w:rsidRPr="00B44B2D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86152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[공통]</w:t>
            </w:r>
            <w:r w:rsidRPr="00A86152"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 w:rsidRPr="00A86152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1.</w:t>
            </w:r>
            <w:r w:rsidRPr="00A86152"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산업안전보건 월간 순회 점검 및 협의체 회의</w:t>
            </w:r>
          </w:p>
          <w:p w14:paraId="5E5AAFAC" w14:textId="77777777" w:rsid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2. '26</w:t>
            </w: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년 상반기 사옥 점검</w:t>
            </w:r>
          </w:p>
          <w:p w14:paraId="2FF7BB72" w14:textId="58125172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       - </w:t>
            </w:r>
            <w:proofErr w:type="gramStart"/>
            <w:r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용인 </w:t>
            </w:r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>:</w:t>
            </w:r>
            <w:proofErr w:type="gramEnd"/>
            <w:r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  <w:t xml:space="preserve"> 4/15</w:t>
            </w:r>
          </w:p>
        </w:tc>
      </w:tr>
      <w:tr w:rsidR="00A128D7" w:rsidRPr="00A128D7" w14:paraId="40924E08" w14:textId="77777777" w:rsidTr="00932BF5">
        <w:trPr>
          <w:trHeight w:val="844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EAB8D9" w14:textId="1EFB0C9D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25C24AFB" w14:textId="4C841B0C" w:rsidR="00A128D7" w:rsidRP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29C33343" w14:textId="3A899E21" w:rsidR="00A128D7" w:rsidRP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</w:tbl>
    <w:p w14:paraId="47C867B1" w14:textId="2A1084BD" w:rsidR="00EE33EC" w:rsidRPr="00A128D7" w:rsidRDefault="00EE33EC" w:rsidP="004F2131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5EA63A1E" w14:textId="48FA6C54" w:rsidR="00F32CE6" w:rsidRPr="00A128D7" w:rsidRDefault="00EE33EC" w:rsidP="00EE33EC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434D283C" w14:textId="3F5BD76A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B95057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020D62A3" w14:textId="52F32675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수도권 2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B95057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B95057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568DBCB6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53B4428A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8D867C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E6D10E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92E16D4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2EA39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047039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F619DFC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F69621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EA401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9A96C80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B95057" w:rsidRPr="00A128D7" w14:paraId="13541ABB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45699262" w14:textId="63B8F916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7E2182CE" w14:textId="4DE6398B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10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66A4046E" w14:textId="2168D03E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81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D4AE9DF" w14:textId="029967A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44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DFAD7CA" w14:textId="584D019A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6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1B35610A" w14:textId="3AEEE34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81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69D86B76" w14:textId="130F01A8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222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2E9F7BDD" w14:textId="30F94B7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191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37309429" w14:textId="77777777" w:rsidR="00B95057" w:rsidRPr="006D5388" w:rsidRDefault="00B95057" w:rsidP="00B95057">
            <w:pPr>
              <w:widowControl/>
              <w:tabs>
                <w:tab w:val="left" w:pos="605"/>
                <w:tab w:val="left" w:pos="2000"/>
              </w:tabs>
              <w:spacing w:after="0"/>
              <w:ind w:left="1172" w:hangingChars="813" w:hanging="1172"/>
              <w:rPr>
                <w:rFonts w:ascii="가는각진제목체" w:eastAsia="가는각진제목체" w:hAnsi="뫼비우스 Regular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결원 :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분당 미화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안광돈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(3/25)</w:t>
            </w:r>
          </w:p>
          <w:p w14:paraId="35AEF0AE" w14:textId="5DB0B29F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2.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대책 :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구인공고 중</w:t>
            </w:r>
          </w:p>
        </w:tc>
      </w:tr>
      <w:tr w:rsidR="00B95057" w:rsidRPr="00A128D7" w14:paraId="5B7D2EDE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1C923168" w14:textId="7137F7B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현원</w:t>
            </w:r>
          </w:p>
        </w:tc>
        <w:tc>
          <w:tcPr>
            <w:tcW w:w="1017" w:type="dxa"/>
            <w:vAlign w:val="center"/>
          </w:tcPr>
          <w:p w14:paraId="2F7E2279" w14:textId="64BDC6D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</w:rPr>
              <w:t>10</w:t>
            </w:r>
          </w:p>
        </w:tc>
        <w:tc>
          <w:tcPr>
            <w:tcW w:w="1016" w:type="dxa"/>
            <w:vAlign w:val="center"/>
          </w:tcPr>
          <w:p w14:paraId="14FD3E92" w14:textId="019F08F3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81</w:t>
            </w:r>
          </w:p>
        </w:tc>
        <w:tc>
          <w:tcPr>
            <w:tcW w:w="1018" w:type="dxa"/>
            <w:vAlign w:val="center"/>
          </w:tcPr>
          <w:p w14:paraId="52562CDF" w14:textId="6E56804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44</w:t>
            </w:r>
          </w:p>
        </w:tc>
        <w:tc>
          <w:tcPr>
            <w:tcW w:w="1018" w:type="dxa"/>
            <w:vAlign w:val="center"/>
          </w:tcPr>
          <w:p w14:paraId="4F044BF1" w14:textId="119D037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6</w:t>
            </w:r>
          </w:p>
        </w:tc>
        <w:tc>
          <w:tcPr>
            <w:tcW w:w="1017" w:type="dxa"/>
            <w:vAlign w:val="center"/>
          </w:tcPr>
          <w:p w14:paraId="72E229B9" w14:textId="5ECA0D01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80</w:t>
            </w:r>
          </w:p>
        </w:tc>
        <w:tc>
          <w:tcPr>
            <w:tcW w:w="1018" w:type="dxa"/>
            <w:vAlign w:val="center"/>
          </w:tcPr>
          <w:p w14:paraId="6967A1DB" w14:textId="2BA5880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221</w:t>
            </w:r>
          </w:p>
        </w:tc>
        <w:tc>
          <w:tcPr>
            <w:tcW w:w="1018" w:type="dxa"/>
            <w:vAlign w:val="center"/>
          </w:tcPr>
          <w:p w14:paraId="47B92DF1" w14:textId="4224D21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189</w:t>
            </w:r>
          </w:p>
        </w:tc>
        <w:tc>
          <w:tcPr>
            <w:tcW w:w="6344" w:type="dxa"/>
            <w:vMerge/>
            <w:vAlign w:val="center"/>
          </w:tcPr>
          <w:p w14:paraId="26245929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B95057" w:rsidRPr="00A128D7" w14:paraId="70278C37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6C7BE498" w14:textId="2E56C5A8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증감</w:t>
            </w:r>
          </w:p>
        </w:tc>
        <w:tc>
          <w:tcPr>
            <w:tcW w:w="1017" w:type="dxa"/>
            <w:vAlign w:val="center"/>
          </w:tcPr>
          <w:p w14:paraId="67FD9546" w14:textId="11530AB5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</w:rPr>
              <w:t>0</w:t>
            </w:r>
          </w:p>
        </w:tc>
        <w:tc>
          <w:tcPr>
            <w:tcW w:w="1016" w:type="dxa"/>
            <w:vAlign w:val="center"/>
          </w:tcPr>
          <w:p w14:paraId="06549A97" w14:textId="41687F1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</w:rPr>
              <w:t>0</w:t>
            </w:r>
          </w:p>
        </w:tc>
        <w:tc>
          <w:tcPr>
            <w:tcW w:w="1018" w:type="dxa"/>
            <w:vAlign w:val="center"/>
          </w:tcPr>
          <w:p w14:paraId="76BB4581" w14:textId="3EC33EF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09665DFA" w14:textId="32A407A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372FF9E4" w14:textId="4AC16AB6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</w:rPr>
              <w:t>-1</w:t>
            </w:r>
          </w:p>
        </w:tc>
        <w:tc>
          <w:tcPr>
            <w:tcW w:w="1018" w:type="dxa"/>
            <w:vAlign w:val="center"/>
          </w:tcPr>
          <w:p w14:paraId="469270E7" w14:textId="7E4C7EE4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-1</w:t>
            </w:r>
          </w:p>
        </w:tc>
        <w:tc>
          <w:tcPr>
            <w:tcW w:w="1018" w:type="dxa"/>
            <w:vAlign w:val="center"/>
          </w:tcPr>
          <w:p w14:paraId="7B0215EC" w14:textId="33D404CB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-2</w:t>
            </w:r>
          </w:p>
        </w:tc>
        <w:tc>
          <w:tcPr>
            <w:tcW w:w="6344" w:type="dxa"/>
            <w:vMerge/>
            <w:vAlign w:val="center"/>
          </w:tcPr>
          <w:p w14:paraId="1A0FEDEE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383B0222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C80A7E" w:rsidRPr="00A128D7" w14:paraId="4C682B07" w14:textId="77777777" w:rsidTr="000E5FF6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CD9869" w14:textId="77777777" w:rsidR="00C80A7E" w:rsidRPr="00A128D7" w:rsidRDefault="00C80A7E" w:rsidP="00C80A7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5CC79D" w14:textId="773A481E" w:rsidR="00C80A7E" w:rsidRPr="006D5388" w:rsidRDefault="00C80A7E" w:rsidP="00C80A7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중점추진업무 (</w:t>
            </w:r>
            <w:r w:rsidR="006E4C4D"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3</w:t>
            </w: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62B937" w14:textId="663E9609" w:rsidR="00C80A7E" w:rsidRPr="006D5388" w:rsidRDefault="00C80A7E" w:rsidP="00C80A7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중점추진계획 (</w:t>
            </w:r>
            <w:r w:rsidR="006E4C4D"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4</w:t>
            </w: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월)</w:t>
            </w:r>
          </w:p>
        </w:tc>
      </w:tr>
      <w:tr w:rsidR="00B95057" w:rsidRPr="00A128D7" w14:paraId="7E4818CC" w14:textId="77777777" w:rsidTr="00B95057">
        <w:trPr>
          <w:trHeight w:val="234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478049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79115B10" w14:textId="4D6E9FEE" w:rsidR="00B95057" w:rsidRPr="006D5388" w:rsidRDefault="00B95057" w:rsidP="00B95057">
            <w:pPr>
              <w:spacing w:after="0" w:line="240" w:lineRule="exact"/>
              <w:rPr>
                <w:rFonts w:ascii="가는각진제목체" w:eastAsia="가는각진제목체" w:hAnsi="현대체 Light" w:cs="현대체 Light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공통 :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3월 직무교육 및 위기대응 자체훈련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29DF8041" w14:textId="4A348820" w:rsidR="00B95057" w:rsidRPr="006D5388" w:rsidRDefault="00B95057" w:rsidP="00B95057">
            <w:pPr>
              <w:spacing w:after="0" w:line="240" w:lineRule="exact"/>
              <w:rPr>
                <w:rFonts w:ascii="가는각진제목체" w:eastAsia="가는각진제목체" w:hAnsi="현대체 Light" w:cs="현대체 Light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공통 :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4월 직무교육 및 위기대응 자체훈련</w:t>
            </w:r>
          </w:p>
        </w:tc>
      </w:tr>
      <w:tr w:rsidR="00B95057" w:rsidRPr="00A128D7" w14:paraId="3A6E450B" w14:textId="77777777" w:rsidTr="00D22A8A">
        <w:trPr>
          <w:trHeight w:val="728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EEC4C7C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</w:tcPr>
          <w:p w14:paraId="1095B7F6" w14:textId="77777777" w:rsidR="00B95057" w:rsidRPr="006D5388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입사:분당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시설 박상용(3/23),</w:t>
            </w:r>
          </w:p>
          <w:p w14:paraId="5ABF0AA5" w14:textId="77777777" w:rsidR="00B95057" w:rsidRPr="006D5388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2.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퇴사:수유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관리 이명호(3/16)분당 미화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안광돈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(3/25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),분당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미화 김지연(3/31)</w:t>
            </w: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br/>
            </w: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ab/>
              <w:t xml:space="preserve">성수 미화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박옥순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(3/31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),분당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시설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성낙철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(3/31)</w:t>
            </w:r>
          </w:p>
          <w:p w14:paraId="3A3F0CFC" w14:textId="6E083135" w:rsidR="00B95057" w:rsidRPr="006D5388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3.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전환발령:보라매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미화 이세영(3/31)</w:t>
            </w:r>
          </w:p>
        </w:tc>
        <w:tc>
          <w:tcPr>
            <w:tcW w:w="6520" w:type="dxa"/>
          </w:tcPr>
          <w:p w14:paraId="0B6C33A7" w14:textId="77777777" w:rsidR="00B95057" w:rsidRPr="006D5388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입사:보라매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시설 김효수(4/1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),성수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미화 유승희(4/1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),보라매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미화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김기상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(4/1)</w:t>
            </w:r>
          </w:p>
          <w:p w14:paraId="1FE1F485" w14:textId="51064C02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2. 퇴사:</w:t>
            </w:r>
          </w:p>
        </w:tc>
      </w:tr>
      <w:tr w:rsidR="00B95057" w:rsidRPr="00A128D7" w14:paraId="17078CBE" w14:textId="77777777" w:rsidTr="00B95057">
        <w:trPr>
          <w:trHeight w:val="38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35B8FB6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5AA5155A" w14:textId="5B52FE12" w:rsidR="00B95057" w:rsidRPr="006D5388" w:rsidRDefault="00B95057" w:rsidP="00B95057">
            <w:pPr>
              <w:spacing w:after="0"/>
              <w:rPr>
                <w:rFonts w:ascii="가는각진제목체" w:eastAsia="가는각진제목체" w:hAnsi="뫼비우스 Regular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1. 공통</w:t>
            </w: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ab/>
              <w:t>· 주간 작업 계획 사전공유(Core 팀)</w:t>
            </w:r>
          </w:p>
        </w:tc>
        <w:tc>
          <w:tcPr>
            <w:tcW w:w="6520" w:type="dxa"/>
            <w:vAlign w:val="center"/>
          </w:tcPr>
          <w:p w14:paraId="0A310E8A" w14:textId="3AE51D27" w:rsidR="00B95057" w:rsidRPr="006D5388" w:rsidRDefault="00B95057" w:rsidP="00B95057">
            <w:pPr>
              <w:spacing w:after="0"/>
              <w:rPr>
                <w:rFonts w:ascii="가는각진제목체" w:eastAsia="가는각진제목체" w:hAnsi="뫼비우스 Regular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1. 공통</w:t>
            </w: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ab/>
              <w:t>· 주간 작업 계획 사전공유(Core 팀)</w:t>
            </w:r>
          </w:p>
        </w:tc>
      </w:tr>
      <w:tr w:rsidR="00B95057" w:rsidRPr="00A128D7" w14:paraId="1D39F71E" w14:textId="77777777" w:rsidTr="00D22A8A">
        <w:trPr>
          <w:trHeight w:val="315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7AF08E0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</w:tcPr>
          <w:p w14:paraId="3BEFEBA9" w14:textId="77777777" w:rsidR="00B95057" w:rsidRPr="00A128D7" w:rsidRDefault="00B95057" w:rsidP="00B95057">
            <w:pPr>
              <w:tabs>
                <w:tab w:val="left" w:pos="605"/>
              </w:tabs>
              <w:spacing w:after="0"/>
              <w:jc w:val="left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1. 공통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  <w:t>·25년 온실가스 배출량 사업장 현장검증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  <w:t>·26년 상반기 SKT 안전보건 이행점검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  <w:t>·26년 상반기 저수조 청소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(보라매 3/25,26|분당 3/30,31|성수 3/27|수유 3/19|인천 3/17)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  <w:t>·26년 상반기 안전보건 점검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</w:r>
            <w:r w:rsidRPr="00A128D7">
              <w:rPr>
                <w:rFonts w:ascii="가는각진제목체" w:eastAsia="가는각진제목체" w:hAnsi="뫼비우스 Regular" w:hint="eastAsia"/>
                <w:w w:val="80"/>
                <w:kern w:val="0"/>
                <w:sz w:val="18"/>
                <w:szCs w:val="18"/>
              </w:rPr>
              <w:t xml:space="preserve">(CHM 주관, 보라매 3/19 | 분당 4/1 | 성수 4/2 | 수유 4/23 | 인천 4/22 |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80"/>
                <w:kern w:val="0"/>
                <w:sz w:val="18"/>
                <w:szCs w:val="18"/>
              </w:rPr>
              <w:t>원주,명륜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80"/>
                <w:kern w:val="0"/>
                <w:sz w:val="18"/>
                <w:szCs w:val="18"/>
              </w:rPr>
              <w:t xml:space="preserve"> 4/9)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ab/>
              <w:t>·해빙기 안전점검</w:t>
            </w:r>
          </w:p>
          <w:p w14:paraId="7E309107" w14:textId="77777777" w:rsidR="00B95057" w:rsidRPr="006D5388" w:rsidRDefault="00B95057" w:rsidP="00B95057">
            <w:pPr>
              <w:tabs>
                <w:tab w:val="left" w:pos="605"/>
              </w:tabs>
              <w:spacing w:after="0"/>
              <w:jc w:val="left"/>
              <w:rPr>
                <w:rFonts w:ascii="가는각진제목체" w:eastAsia="가는각진제목체" w:hAnsi="뫼비우스 Regular"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2. 보라매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·SKT CEO MBWA(3/25)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br/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·정보통신설비 점검 완료(3/17~3/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18,영원정보통신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,100%)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br/>
              <w:t>3. 분당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 xml:space="preserve">·26년 상반기 비상대응 훈련 및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합동순회점검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(3/19)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br/>
              <w:t>4. 성수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·신관 옥상 보수공사2차(50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%,주원종합건설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)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br/>
              <w:t>5. 수유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·정화조 청소(3/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30,금정정화개발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)</w:t>
            </w:r>
          </w:p>
          <w:p w14:paraId="30F44787" w14:textId="2838BA32" w:rsidR="00B95057" w:rsidRPr="00A128D7" w:rsidRDefault="00B95057" w:rsidP="00B95057">
            <w:pPr>
              <w:spacing w:after="0" w:line="240" w:lineRule="auto"/>
              <w:ind w:left="721" w:hangingChars="500" w:hanging="721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6. 인천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·정화조 청소(3/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17,남동정화조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6520" w:type="dxa"/>
          </w:tcPr>
          <w:p w14:paraId="76DFF5ED" w14:textId="77777777" w:rsidR="00B95057" w:rsidRPr="00A128D7" w:rsidRDefault="00B95057" w:rsidP="00B95057">
            <w:pPr>
              <w:spacing w:after="0" w:line="240" w:lineRule="auto"/>
              <w:ind w:left="721" w:hangingChars="500" w:hanging="721"/>
              <w:jc w:val="left"/>
              <w:rPr>
                <w:rFonts w:ascii="가는각진제목체" w:eastAsia="가는각진제목체" w:hAnsi="뫼비우스 Regular"/>
                <w:w w:val="80"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1. 공통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·26년 상반기 고객사 사옥점검(분당 4/1|성수 4/2|인천 4/22)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  <w:t>·26년 상반기 실내공기질 측정</w:t>
            </w:r>
            <w:r w:rsidRPr="00A128D7">
              <w:rPr>
                <w:rFonts w:ascii="가는각진제목체" w:eastAsia="가는각진제목체" w:hAnsi="뫼비우스 Regular" w:hint="eastAsia"/>
                <w:w w:val="80"/>
                <w:kern w:val="0"/>
                <w:sz w:val="18"/>
                <w:szCs w:val="18"/>
              </w:rPr>
              <w:t>(보라매 4/9 | 분당 4/7 | 성수 4/8 | 수유 4/6 | 인천 4/10</w:t>
            </w:r>
          </w:p>
          <w:p w14:paraId="61B4245C" w14:textId="625B15EC" w:rsidR="00B95057" w:rsidRPr="006D5388" w:rsidRDefault="00B95057" w:rsidP="00B95057">
            <w:pPr>
              <w:spacing w:after="0" w:line="240" w:lineRule="auto"/>
              <w:ind w:firstLineChars="500" w:firstLine="649"/>
              <w:jc w:val="left"/>
              <w:rPr>
                <w:rFonts w:ascii="가는각진제목체" w:eastAsia="가는각진제목체" w:hAnsi="뫼비우스 Regular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·5개 사옥 냉동기 세관공사 진행 중</w:t>
            </w: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br/>
            </w:r>
            <w:r w:rsidRPr="00A128D7">
              <w:rPr>
                <w:rFonts w:ascii="가는각진제목체" w:eastAsia="가는각진제목체" w:hAnsi="뫼비우스 Regular" w:hint="eastAsia"/>
                <w:w w:val="80"/>
                <w:kern w:val="0"/>
                <w:sz w:val="18"/>
                <w:szCs w:val="18"/>
              </w:rPr>
              <w:tab/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 xml:space="preserve">(보라매 15% | 원주 50% | 일정미정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분당,성수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,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수유,인천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)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br/>
              <w:t xml:space="preserve">            ·유류유출 긴급대응 물품 수령 완료</w:t>
            </w:r>
          </w:p>
          <w:p w14:paraId="08FA5E17" w14:textId="77777777" w:rsidR="00B95057" w:rsidRPr="006D5388" w:rsidRDefault="00B95057" w:rsidP="00B95057">
            <w:pPr>
              <w:spacing w:after="0" w:line="240" w:lineRule="auto"/>
              <w:ind w:left="721" w:hangingChars="500" w:hanging="721"/>
              <w:jc w:val="left"/>
              <w:rPr>
                <w:rFonts w:ascii="가는각진제목체" w:eastAsia="가는각진제목체" w:hAnsi="뫼비우스 Regular"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2. 보라매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·정화조청소(4/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24,네오환경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)</w:t>
            </w:r>
          </w:p>
          <w:p w14:paraId="2668CAD4" w14:textId="7CD16AC7" w:rsidR="00B95057" w:rsidRPr="00A128D7" w:rsidRDefault="00B95057" w:rsidP="00B95057">
            <w:pPr>
              <w:spacing w:after="0" w:line="240" w:lineRule="auto"/>
              <w:ind w:left="721" w:hangingChars="500" w:hanging="721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>3. 성수</w:t>
            </w:r>
            <w:r w:rsidRPr="006D5388">
              <w:rPr>
                <w:rFonts w:ascii="가는각진제목체" w:eastAsia="가는각진제목체" w:hAnsi="뫼비우스 Regular" w:hint="eastAsia"/>
                <w:kern w:val="0"/>
                <w:sz w:val="18"/>
                <w:szCs w:val="18"/>
              </w:rPr>
              <w:tab/>
              <w:t>·신관 옥상 보수 2차 공사 예정(주원종합건설,70%)</w:t>
            </w:r>
          </w:p>
        </w:tc>
      </w:tr>
      <w:tr w:rsidR="00B95057" w:rsidRPr="00A128D7" w14:paraId="0639C086" w14:textId="77777777" w:rsidTr="00E722DC">
        <w:trPr>
          <w:trHeight w:val="477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3C9F40B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</w:tcPr>
          <w:p w14:paraId="05A4220A" w14:textId="0316BFCE" w:rsidR="00B95057" w:rsidRPr="00A128D7" w:rsidRDefault="00B95057" w:rsidP="00B95057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520" w:type="dxa"/>
          </w:tcPr>
          <w:p w14:paraId="04BA9D86" w14:textId="1AC8F4B7" w:rsidR="00B95057" w:rsidRPr="00A128D7" w:rsidRDefault="00B95057" w:rsidP="00B95057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95057" w:rsidRPr="00A128D7" w14:paraId="3237444F" w14:textId="77777777" w:rsidTr="00B95057">
        <w:trPr>
          <w:trHeight w:val="477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09B99E9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1C6C798E" w14:textId="73D1290C" w:rsidR="00B95057" w:rsidRPr="006D5388" w:rsidRDefault="00B95057" w:rsidP="00B95057">
            <w:pPr>
              <w:spacing w:after="0" w:line="240" w:lineRule="exact"/>
              <w:rPr>
                <w:rFonts w:ascii="가는각진제목체" w:eastAsia="가는각진제목체" w:hAnsi="뫼비우스 Regular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공통 :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3월 산업안전교육 및 법정교육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08800472" w14:textId="0F6BDF8D" w:rsidR="00B95057" w:rsidRPr="006D5388" w:rsidRDefault="00B95057" w:rsidP="00B95057">
            <w:pPr>
              <w:spacing w:after="0" w:line="240" w:lineRule="exact"/>
              <w:rPr>
                <w:rFonts w:ascii="가는각진제목체" w:eastAsia="가는각진제목체" w:hAnsi="뫼비우스 Regular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1. </w:t>
            </w:r>
            <w:proofErr w:type="gram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공통 :</w:t>
            </w:r>
            <w:proofErr w:type="gram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4월 산업안전교육 및 법정교육</w:t>
            </w:r>
          </w:p>
        </w:tc>
      </w:tr>
      <w:tr w:rsidR="00B95057" w:rsidRPr="00A128D7" w14:paraId="57A00A5E" w14:textId="77777777" w:rsidTr="00311B19">
        <w:trPr>
          <w:trHeight w:val="44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445BB3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</w:tcPr>
          <w:p w14:paraId="127EA311" w14:textId="77777777" w:rsidR="00B95057" w:rsidRPr="006D5388" w:rsidRDefault="00B95057" w:rsidP="00B95057">
            <w:pPr>
              <w:spacing w:after="0" w:line="240" w:lineRule="exact"/>
              <w:rPr>
                <w:rFonts w:ascii="가는각진제목체" w:eastAsia="가는각진제목체" w:hAnsi="현대체 Light" w:cs="현대체 Light"/>
                <w:bCs/>
                <w:color w:val="000000" w:themeColor="text1"/>
                <w:kern w:val="0"/>
                <w:szCs w:val="20"/>
              </w:rPr>
            </w:pP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</w:tcPr>
          <w:p w14:paraId="1F429021" w14:textId="77777777" w:rsidR="00B95057" w:rsidRPr="006D5388" w:rsidRDefault="00B95057" w:rsidP="00B95057">
            <w:pPr>
              <w:spacing w:after="0" w:line="240" w:lineRule="exact"/>
              <w:rPr>
                <w:rFonts w:ascii="가는각진제목체" w:eastAsia="가는각진제목체" w:hAnsi="현대체 Light" w:cs="현대체 Light"/>
                <w:bCs/>
                <w:color w:val="000000" w:themeColor="text1"/>
                <w:kern w:val="0"/>
                <w:szCs w:val="20"/>
              </w:rPr>
            </w:pPr>
          </w:p>
        </w:tc>
      </w:tr>
      <w:tr w:rsidR="00B95057" w:rsidRPr="00A128D7" w14:paraId="51594DCD" w14:textId="77777777" w:rsidTr="00B95057">
        <w:trPr>
          <w:trHeight w:val="392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BAA3D2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602B89CD" w14:textId="1CF3D78E" w:rsidR="00B95057" w:rsidRPr="006D5388" w:rsidRDefault="00B95057" w:rsidP="00B95057">
            <w:pPr>
              <w:spacing w:after="0" w:line="240" w:lineRule="auto"/>
              <w:rPr>
                <w:rFonts w:ascii="가는각진제목체" w:eastAsia="가는각진제목체" w:hAnsi="뫼비우스 Regular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특이사항 없음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01526780" w14:textId="2D1D06DF" w:rsidR="00B95057" w:rsidRPr="006D5388" w:rsidRDefault="00B95057" w:rsidP="00B95057">
            <w:pPr>
              <w:spacing w:after="0" w:line="240" w:lineRule="auto"/>
              <w:rPr>
                <w:rFonts w:ascii="가는각진제목체" w:eastAsia="가는각진제목체" w:hAnsi="뫼비우스 Regular"/>
                <w:bCs/>
                <w:color w:val="000000" w:themeColor="text1"/>
                <w:kern w:val="0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특이사항 없음</w:t>
            </w:r>
          </w:p>
        </w:tc>
      </w:tr>
    </w:tbl>
    <w:p w14:paraId="5DF8D2CD" w14:textId="65685E55" w:rsidR="007D0164" w:rsidRPr="00A128D7" w:rsidRDefault="007D0164" w:rsidP="00564373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35734721" w14:textId="75ED21D5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B95057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227C9F73" w14:textId="4B87B09F" w:rsidR="007D0164" w:rsidRPr="00A128D7" w:rsidRDefault="00365416" w:rsidP="002D731E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중부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B95057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B95057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21FDB148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1F4F72BB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C86DAF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8B1E54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0176C3D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DA00D0B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021314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6BF61D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CCD8C6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4902B6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9DDDC0C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B95057" w:rsidRPr="00A128D7" w14:paraId="5A9E6CBD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45F13684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51C543D6" w14:textId="400D5D6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5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17C85970" w14:textId="12656FB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C1BD85A" w14:textId="114C85D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37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347FD83" w14:textId="56368460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32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0BD57E82" w14:textId="6C789FAA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7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1862F4A1" w14:textId="06FA3DF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37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274F8F32" w14:textId="172221D6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120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450525AC" w14:textId="246E1439" w:rsidR="00B95057" w:rsidRPr="00A128D7" w:rsidRDefault="00B95057" w:rsidP="00B95057">
            <w:pPr>
              <w:spacing w:after="0"/>
              <w:rPr>
                <w:rFonts w:ascii="가는각진제목체" w:eastAsia="가는각진제목체" w:hAnsi="뫼비우스 Regular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Cs w:val="20"/>
              </w:rPr>
              <w:t>1. 결원: 1명(둔산 시설 1명 2/28 퇴사)</w:t>
            </w:r>
          </w:p>
          <w:p w14:paraId="2371AA49" w14:textId="718310F3" w:rsidR="00B95057" w:rsidRPr="00A128D7" w:rsidRDefault="00B95057" w:rsidP="00B95057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Cs w:val="20"/>
              </w:rPr>
              <w:t>2. 대책: 채용 진행 중</w:t>
            </w:r>
          </w:p>
        </w:tc>
      </w:tr>
      <w:tr w:rsidR="00B95057" w:rsidRPr="00A128D7" w14:paraId="02E177FC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0ABE6DAC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46821F40" w14:textId="1E8E242D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5</w:t>
            </w:r>
          </w:p>
        </w:tc>
        <w:tc>
          <w:tcPr>
            <w:tcW w:w="1016" w:type="dxa"/>
            <w:vAlign w:val="center"/>
          </w:tcPr>
          <w:p w14:paraId="08F5A3D5" w14:textId="217AFB6F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</w:t>
            </w:r>
          </w:p>
        </w:tc>
        <w:tc>
          <w:tcPr>
            <w:tcW w:w="1018" w:type="dxa"/>
            <w:vAlign w:val="center"/>
          </w:tcPr>
          <w:p w14:paraId="529AE417" w14:textId="2C437C2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36</w:t>
            </w:r>
          </w:p>
        </w:tc>
        <w:tc>
          <w:tcPr>
            <w:tcW w:w="1018" w:type="dxa"/>
            <w:vAlign w:val="center"/>
          </w:tcPr>
          <w:p w14:paraId="1B2D2BA9" w14:textId="308960EF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32</w:t>
            </w:r>
          </w:p>
        </w:tc>
        <w:tc>
          <w:tcPr>
            <w:tcW w:w="1017" w:type="dxa"/>
            <w:vAlign w:val="center"/>
          </w:tcPr>
          <w:p w14:paraId="2EF0BC0D" w14:textId="59DE2F2F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7</w:t>
            </w:r>
          </w:p>
        </w:tc>
        <w:tc>
          <w:tcPr>
            <w:tcW w:w="1018" w:type="dxa"/>
            <w:vAlign w:val="center"/>
          </w:tcPr>
          <w:p w14:paraId="646B0767" w14:textId="0E8CFC00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37</w:t>
            </w:r>
          </w:p>
        </w:tc>
        <w:tc>
          <w:tcPr>
            <w:tcW w:w="1018" w:type="dxa"/>
            <w:vAlign w:val="center"/>
          </w:tcPr>
          <w:p w14:paraId="7907DB99" w14:textId="5B72F5CE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119</w:t>
            </w:r>
          </w:p>
        </w:tc>
        <w:tc>
          <w:tcPr>
            <w:tcW w:w="6344" w:type="dxa"/>
            <w:vMerge/>
            <w:vAlign w:val="center"/>
          </w:tcPr>
          <w:p w14:paraId="3D806CFA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B95057" w:rsidRPr="00A128D7" w14:paraId="32879128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1EC4A4C3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78F198BE" w14:textId="7102B66B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677DA1F0" w14:textId="486581C0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59BA6A33" w14:textId="2FC287E6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-1</w:t>
            </w:r>
          </w:p>
        </w:tc>
        <w:tc>
          <w:tcPr>
            <w:tcW w:w="1018" w:type="dxa"/>
            <w:vAlign w:val="center"/>
          </w:tcPr>
          <w:p w14:paraId="5F890396" w14:textId="531355E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265B8243" w14:textId="74A73DA0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1FA105FB" w14:textId="04E57752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7F6F2627" w14:textId="339BB06B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-1</w:t>
            </w:r>
          </w:p>
        </w:tc>
        <w:tc>
          <w:tcPr>
            <w:tcW w:w="6344" w:type="dxa"/>
            <w:vMerge/>
            <w:vAlign w:val="center"/>
          </w:tcPr>
          <w:p w14:paraId="66179A4E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15D877D0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D22A8A" w:rsidRPr="00A128D7" w14:paraId="276A2478" w14:textId="77777777" w:rsidTr="000E5FF6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C791698" w14:textId="77777777" w:rsidR="00D22A8A" w:rsidRPr="00A128D7" w:rsidRDefault="00D22A8A" w:rsidP="00D22A8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C648941" w14:textId="6E96C5D2" w:rsidR="00D22A8A" w:rsidRPr="00A128D7" w:rsidRDefault="00D22A8A" w:rsidP="00D22A8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80"/>
                <w:szCs w:val="20"/>
              </w:rPr>
              <w:t>중점추진업무 (</w:t>
            </w:r>
            <w:r w:rsidR="006E4C4D" w:rsidRPr="00A128D7">
              <w:rPr>
                <w:rFonts w:ascii="가는각진제목체" w:eastAsia="가는각진제목체" w:hAnsi="뫼비우스 Regular" w:hint="eastAsia"/>
                <w:w w:val="80"/>
                <w:szCs w:val="20"/>
              </w:rPr>
              <w:t>3</w:t>
            </w:r>
            <w:r w:rsidRPr="00A128D7">
              <w:rPr>
                <w:rFonts w:ascii="가는각진제목체" w:eastAsia="가는각진제목체" w:hAnsi="뫼비우스 Regular" w:hint="eastAsia"/>
                <w:w w:val="80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7F259C0" w14:textId="2F8A9F52" w:rsidR="00D22A8A" w:rsidRPr="00A128D7" w:rsidRDefault="00D22A8A" w:rsidP="00D22A8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80"/>
                <w:szCs w:val="20"/>
              </w:rPr>
              <w:t>중점추진계획 (</w:t>
            </w:r>
            <w:r w:rsidR="006E4C4D" w:rsidRPr="00A128D7">
              <w:rPr>
                <w:rFonts w:ascii="가는각진제목체" w:eastAsia="가는각진제목체" w:hAnsi="뫼비우스 Regular" w:hint="eastAsia"/>
                <w:w w:val="80"/>
                <w:szCs w:val="20"/>
              </w:rPr>
              <w:t>4</w:t>
            </w:r>
            <w:r w:rsidRPr="00A128D7">
              <w:rPr>
                <w:rFonts w:ascii="가는각진제목체" w:eastAsia="가는각진제목체" w:hAnsi="뫼비우스 Regular" w:hint="eastAsia"/>
                <w:w w:val="80"/>
                <w:szCs w:val="20"/>
              </w:rPr>
              <w:t>월)</w:t>
            </w:r>
          </w:p>
        </w:tc>
      </w:tr>
      <w:tr w:rsidR="00B95057" w:rsidRPr="00A128D7" w14:paraId="07AFF42C" w14:textId="77777777" w:rsidTr="007A7B56">
        <w:trPr>
          <w:trHeight w:val="575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E05E40A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1121E31A" w14:textId="77777777" w:rsidR="00B95057" w:rsidRPr="00A128D7" w:rsidRDefault="00B95057" w:rsidP="00B95057">
            <w:pPr>
              <w:spacing w:after="0"/>
              <w:ind w:left="952" w:hangingChars="699" w:hanging="952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1. 공통: 1/4분기 소방안전협의체(3/31)</w:t>
            </w:r>
          </w:p>
          <w:p w14:paraId="330A224F" w14:textId="5C120AF9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2. 둔산: CJJ700 1/4분기 점검(냉동기, 항온기, 실내공기질 등, 3/6)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04B0FC64" w14:textId="77777777" w:rsidR="00B95057" w:rsidRPr="00A128D7" w:rsidRDefault="00B95057" w:rsidP="00B95057">
            <w:pPr>
              <w:spacing w:after="0"/>
              <w:ind w:left="952" w:hangingChars="699" w:hanging="952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 xml:space="preserve">1. 공통: 가. SK텔레콤 대표이사 변경 관련 변경 신고사항 제출(4월중) </w:t>
            </w:r>
          </w:p>
          <w:p w14:paraId="26D2FFE6" w14:textId="14CF3DD4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나. 에너지 위기 극복을 위한 캠페인 승강기LCD 홍보 등(차량 5부제·조명 절전, 4/1~)</w:t>
            </w:r>
          </w:p>
        </w:tc>
      </w:tr>
      <w:tr w:rsidR="00B95057" w:rsidRPr="00A128D7" w14:paraId="558CF20C" w14:textId="77777777" w:rsidTr="007A7B56">
        <w:trPr>
          <w:trHeight w:val="42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436F8C1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4BF1C381" w14:textId="71D0C2A9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1. 공통: 보안사고 사례 교육(3/16~18)</w:t>
            </w:r>
          </w:p>
        </w:tc>
        <w:tc>
          <w:tcPr>
            <w:tcW w:w="6520" w:type="dxa"/>
            <w:vAlign w:val="center"/>
          </w:tcPr>
          <w:p w14:paraId="14E5F8F8" w14:textId="624ABAEA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1. 공통: ‘26년 춘계 체육행사 실시(4/26)</w:t>
            </w:r>
          </w:p>
        </w:tc>
      </w:tr>
      <w:tr w:rsidR="00B95057" w:rsidRPr="00A128D7" w14:paraId="22EEFE8D" w14:textId="77777777" w:rsidTr="008A602C">
        <w:trPr>
          <w:trHeight w:val="64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B2E99CB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3826CD4C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1. 공통: 가. 해빙기 안전점검 및 봄 맞이 특별 환경점검(3월중) </w:t>
            </w:r>
          </w:p>
          <w:p w14:paraId="439E9E52" w14:textId="77777777" w:rsidR="00B95057" w:rsidRPr="00A128D7" w:rsidRDefault="00B95057" w:rsidP="00B95057">
            <w:pPr>
              <w:wordWrap/>
              <w:spacing w:after="0"/>
              <w:ind w:leftChars="17" w:left="949" w:hangingChars="672" w:hanging="915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         나. 전기실, 기계실, 물탱크실, 옥상 등 위험구역 음성경보센서 설치(4/3)</w:t>
            </w:r>
          </w:p>
          <w:p w14:paraId="372C9518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2. 둔산: 가.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소화약제 저장용기 MSDS 경고표지 부착(3/6~20)</w:t>
            </w:r>
          </w:p>
          <w:p w14:paraId="44608360" w14:textId="77777777" w:rsidR="00B95057" w:rsidRPr="00A128D7" w:rsidRDefault="00B95057" w:rsidP="00B95057">
            <w:pPr>
              <w:wordWrap/>
              <w:spacing w:after="0"/>
              <w:ind w:firstLineChars="453" w:firstLine="617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나. 승강기 특별안전점검(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한국미쓰비시엘리베이터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, 3/3~6)</w:t>
            </w:r>
          </w:p>
          <w:p w14:paraId="459CC28E" w14:textId="77777777" w:rsidR="00B95057" w:rsidRPr="00A128D7" w:rsidRDefault="00B95057" w:rsidP="00B95057">
            <w:pPr>
              <w:wordWrap/>
              <w:spacing w:after="0"/>
              <w:ind w:leftChars="17" w:left="949" w:hangingChars="672" w:hanging="915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         다. 3월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둔산사업장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안전보건협의체 참석(3/10)</w:t>
            </w:r>
          </w:p>
          <w:p w14:paraId="65CEB5A5" w14:textId="29E0A2C5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3. 청주: 지하3층 비상발전기 OVR계전기 보수(3/3)</w:t>
            </w:r>
          </w:p>
        </w:tc>
        <w:tc>
          <w:tcPr>
            <w:tcW w:w="6520" w:type="dxa"/>
            <w:vAlign w:val="center"/>
          </w:tcPr>
          <w:p w14:paraId="583597BD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공통: 가. 중요통신시설 해빙기 취약시설 안전점검(통신분야) 결과 제출(SKT, 4/2)</w:t>
            </w:r>
          </w:p>
          <w:p w14:paraId="1B0B209A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          나. 무선누수감지센서 2차분 설치(4월 중)</w:t>
            </w:r>
          </w:p>
          <w:p w14:paraId="14EE7FDA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2. 둔산: </w:t>
            </w:r>
            <w:r w:rsidRPr="006D5388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szCs w:val="20"/>
              </w:rPr>
              <w:t>가. UPS, 정류기용 축전지 MSDS 경고표지 부착(4/1)</w:t>
            </w:r>
          </w:p>
          <w:p w14:paraId="1CAB81C0" w14:textId="77777777" w:rsidR="00B95057" w:rsidRPr="006D5388" w:rsidRDefault="00B95057" w:rsidP="00B95057">
            <w:pPr>
              <w:wordWrap/>
              <w:spacing w:after="0"/>
              <w:ind w:left="1008" w:hangingChars="699" w:hanging="1008"/>
              <w:rPr>
                <w:rFonts w:ascii="가는각진제목체" w:eastAsia="가는각진제목체" w:hAnsi="뫼비우스 Regular"/>
                <w:bCs/>
                <w:kern w:val="0"/>
                <w:sz w:val="18"/>
                <w:szCs w:val="18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          나. 비상용승강기 천정 보수(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한국미쓰비시엘리베이터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, 4/22)</w:t>
            </w:r>
          </w:p>
          <w:p w14:paraId="461B5DEC" w14:textId="7A9D5506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          다. 4월 </w:t>
            </w:r>
            <w:proofErr w:type="spellStart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>둔산사업장</w:t>
            </w:r>
            <w:proofErr w:type="spellEnd"/>
            <w:r w:rsidRPr="006D5388">
              <w:rPr>
                <w:rFonts w:ascii="가는각진제목체" w:eastAsia="가는각진제목체" w:hAnsi="뫼비우스 Regular" w:hint="eastAsia"/>
                <w:bCs/>
                <w:kern w:val="0"/>
                <w:sz w:val="18"/>
                <w:szCs w:val="18"/>
              </w:rPr>
              <w:t xml:space="preserve"> 안전보건협의체 참석(4/15)</w:t>
            </w:r>
          </w:p>
        </w:tc>
      </w:tr>
      <w:tr w:rsidR="00B95057" w:rsidRPr="00A128D7" w14:paraId="3F9834BF" w14:textId="77777777" w:rsidTr="008A602C">
        <w:trPr>
          <w:trHeight w:val="318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5A83C91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56E57450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둔산·부사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: 가. ‘26년 상반기 사옥점검 및 위기대응훈련 실시(3/25-둔산, 3/26-부사)</w:t>
            </w:r>
          </w:p>
          <w:p w14:paraId="3BABF73B" w14:textId="77777777" w:rsidR="00B95057" w:rsidRPr="00A128D7" w:rsidRDefault="00B95057" w:rsidP="00B95057">
            <w:pPr>
              <w:wordWrap/>
              <w:spacing w:after="0"/>
              <w:ind w:leftChars="500" w:left="1271" w:hangingChars="199" w:hanging="271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나. '25년 온실가스 배출량 명세서 사업장 현장검증(SKT ESG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밸류업팀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,3/5) </w:t>
            </w:r>
          </w:p>
          <w:p w14:paraId="4F387364" w14:textId="77777777" w:rsidR="00B95057" w:rsidRPr="00A128D7" w:rsidRDefault="00B95057" w:rsidP="00B95057">
            <w:pPr>
              <w:wordWrap/>
              <w:spacing w:after="0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2. 둔산: 가.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둔산·둔산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(구) 기계식주차기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차판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청소(3/13)</w:t>
            </w:r>
          </w:p>
          <w:p w14:paraId="62285C3E" w14:textId="43AF9ED1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          나. 화재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대피용마스크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(126개) 현장 추가 배치(3/6)</w:t>
            </w:r>
          </w:p>
        </w:tc>
        <w:tc>
          <w:tcPr>
            <w:tcW w:w="6520" w:type="dxa"/>
            <w:vAlign w:val="center"/>
          </w:tcPr>
          <w:p w14:paraId="35E1CC3B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공통: ‘26년 냉방공급준비 실태 조사 및 점검(4월중)</w:t>
            </w:r>
          </w:p>
          <w:p w14:paraId="3264C9E7" w14:textId="77777777" w:rsidR="00B95057" w:rsidRPr="00A128D7" w:rsidRDefault="00B95057" w:rsidP="00B95057">
            <w:pPr>
              <w:wordWrap/>
              <w:spacing w:after="0"/>
              <w:ind w:left="952" w:hangingChars="699" w:hanging="952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2. 둔산: 가.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둔산사옥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구내식당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퇴식구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냉방기 교체(4월중)</w:t>
            </w:r>
          </w:p>
          <w:p w14:paraId="5FA26DEB" w14:textId="77777777" w:rsidR="00B95057" w:rsidRPr="00A128D7" w:rsidRDefault="00B95057" w:rsidP="00B95057">
            <w:pPr>
              <w:wordWrap/>
              <w:spacing w:after="0"/>
              <w:ind w:firstLineChars="485" w:firstLine="660"/>
              <w:rPr>
                <w:rFonts w:ascii="가는각진제목체" w:eastAsia="가는각진제목체" w:hAnsi="뫼비우스 Regular"/>
                <w:color w:val="000000" w:themeColor="text1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나. 둔산(구) 냉동기(신성 500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RT,센추리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500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RT,센추리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300RT) 세관(SKO,4월중)</w:t>
            </w:r>
          </w:p>
          <w:p w14:paraId="4167A0FF" w14:textId="755FC9C1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3. 청주: 지하3층 기계실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스크류냉동기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 xml:space="preserve"> 세관 작업(4월중)</w:t>
            </w:r>
          </w:p>
        </w:tc>
      </w:tr>
      <w:tr w:rsidR="00B95057" w:rsidRPr="00A128D7" w14:paraId="7D24EC54" w14:textId="77777777" w:rsidTr="000E5FF6">
        <w:trPr>
          <w:trHeight w:val="35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D2C629F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3AD0426E" w14:textId="04B13352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공통: 불법 촬영 우려장소 점검(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화장실,휴게실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,샤워실 등, 3/18~20)</w:t>
            </w:r>
          </w:p>
        </w:tc>
        <w:tc>
          <w:tcPr>
            <w:tcW w:w="6520" w:type="dxa"/>
            <w:vAlign w:val="center"/>
          </w:tcPr>
          <w:p w14:paraId="6291598A" w14:textId="377576E5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공통: 특이사항 없음</w:t>
            </w:r>
          </w:p>
        </w:tc>
      </w:tr>
      <w:tr w:rsidR="00B95057" w:rsidRPr="00A128D7" w14:paraId="5107C584" w14:textId="77777777" w:rsidTr="009D54E3">
        <w:trPr>
          <w:trHeight w:val="1201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C8B539F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4591B01E" w14:textId="77777777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1. 둔산: 가. 다중이용시설 실내공기실측정(대한환경,3/5)</w:t>
            </w:r>
          </w:p>
          <w:p w14:paraId="011E48BE" w14:textId="77777777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 xml:space="preserve">           나. 기계설비유지관리자(보조) 보수교육(3/30)</w:t>
            </w:r>
          </w:p>
          <w:p w14:paraId="01D94C56" w14:textId="77777777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2. 부사: 상반기 물탱크 청소 실시 및 수질검사(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신우이레산업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, 3/27)</w:t>
            </w:r>
          </w:p>
          <w:p w14:paraId="5813AD0A" w14:textId="08523246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3. 청주: 고압가스 냉동제조안전관리규정 개정 제출(한국가스안전공사, 3/6)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692AE127" w14:textId="77777777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1. 공통: 기계설비유지관리자 선임 변경 서류 준비(4월중)</w:t>
            </w:r>
          </w:p>
          <w:p w14:paraId="2D0C79E0" w14:textId="77777777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2. 둔산: 가. 둔산/둔산(구)사옥 상반기 소방시설 종합점검(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정평이엔씨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,4/13~16)</w:t>
            </w:r>
          </w:p>
          <w:p w14:paraId="52AC3EA5" w14:textId="77777777" w:rsidR="00B95057" w:rsidRPr="00A128D7" w:rsidRDefault="00B95057" w:rsidP="00B95057">
            <w:pPr>
              <w:spacing w:after="0"/>
              <w:jc w:val="left"/>
              <w:rPr>
                <w:rFonts w:ascii="가는각진제목체" w:eastAsia="가는각진제목체" w:hAnsi="뫼비우스 Regular"/>
                <w:spacing w:val="-8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 xml:space="preserve">           나. ‘26년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둔산사옥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 xml:space="preserve"> 정보통신설비 유지관리 점검(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인컴정보통신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, 4/1)</w:t>
            </w:r>
          </w:p>
          <w:p w14:paraId="05E22DE8" w14:textId="34EC2997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w w:val="90"/>
                <w:szCs w:val="20"/>
              </w:rPr>
              <w:t>3. 부사: 특정가스시설 정기검사(충남가스검사기관, 4월 중)</w:t>
            </w:r>
          </w:p>
        </w:tc>
      </w:tr>
      <w:tr w:rsidR="00B95057" w:rsidRPr="00A128D7" w14:paraId="33B599BB" w14:textId="77777777" w:rsidTr="000E5FF6">
        <w:trPr>
          <w:trHeight w:val="406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31478C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792A399" w14:textId="3A7EB9D6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특이사항 없음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F9AE0F9" w14:textId="270655D7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둔산: 창사 42주년 기념 기자 초청 행사 관련 휴대폰 전시관 Cell.um 단말기 전시품 대여(4/1)</w:t>
            </w:r>
          </w:p>
        </w:tc>
      </w:tr>
      <w:tr w:rsidR="00B95057" w:rsidRPr="00A128D7" w14:paraId="471C18C2" w14:textId="77777777" w:rsidTr="000E5FF6">
        <w:trPr>
          <w:trHeight w:val="45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D77CA4" w14:textId="77777777" w:rsidR="00B95057" w:rsidRPr="00A128D7" w:rsidRDefault="00B95057" w:rsidP="00B95057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5DD57405" w14:textId="62D66D5E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특이사항 없음</w:t>
            </w:r>
            <w:r w:rsidRPr="00A128D7">
              <w:rPr>
                <w:rFonts w:ascii="가는각진제목체" w:eastAsia="가는각진제목체" w:hint="eastAsia"/>
              </w:rPr>
              <w:t xml:space="preserve">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전기실, 기계실, 물탱크실 등 위험구역 음성경보센서 설치(3/9~13)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60D0D8DA" w14:textId="2F61228C" w:rsidR="00B95057" w:rsidRPr="00A128D7" w:rsidRDefault="00B95057" w:rsidP="00B95057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8"/>
                <w:w w:val="90"/>
                <w:szCs w:val="20"/>
              </w:rPr>
              <w:t>1. 특이사항 없음</w:t>
            </w:r>
          </w:p>
        </w:tc>
      </w:tr>
    </w:tbl>
    <w:p w14:paraId="1BEEA418" w14:textId="46BCB97E" w:rsidR="00564373" w:rsidRPr="00A128D7" w:rsidRDefault="00564373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7A591662" w14:textId="11E7806F" w:rsidR="007D0164" w:rsidRPr="00A128D7" w:rsidRDefault="00564373" w:rsidP="00564373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2D19E97D" w14:textId="22E5A94D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7D529E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561F1FCC" w14:textId="3B9455BA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부산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7D529E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7D529E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0313C894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4673FCFF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90285B9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0D0C74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79BAB2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CFC189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47BE6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160710C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BDDCE52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7410E63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5D1A35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7D529E" w:rsidRPr="00A128D7" w14:paraId="5EF6282F" w14:textId="77777777" w:rsidTr="006B0565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6ABDABE9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</w:tcPr>
          <w:p w14:paraId="0978EB5B" w14:textId="3EDBD6A0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4</w:t>
            </w:r>
          </w:p>
        </w:tc>
        <w:tc>
          <w:tcPr>
            <w:tcW w:w="1016" w:type="dxa"/>
            <w:tcBorders>
              <w:top w:val="double" w:sz="4" w:space="0" w:color="auto"/>
            </w:tcBorders>
          </w:tcPr>
          <w:p w14:paraId="7EE9B023" w14:textId="3FA30C3B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1</w:t>
            </w:r>
          </w:p>
        </w:tc>
        <w:tc>
          <w:tcPr>
            <w:tcW w:w="1018" w:type="dxa"/>
            <w:tcBorders>
              <w:top w:val="double" w:sz="4" w:space="0" w:color="auto"/>
            </w:tcBorders>
          </w:tcPr>
          <w:p w14:paraId="661723C0" w14:textId="75FF3E03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25</w:t>
            </w:r>
          </w:p>
        </w:tc>
        <w:tc>
          <w:tcPr>
            <w:tcW w:w="1018" w:type="dxa"/>
            <w:tcBorders>
              <w:top w:val="double" w:sz="4" w:space="0" w:color="auto"/>
            </w:tcBorders>
          </w:tcPr>
          <w:p w14:paraId="20C37277" w14:textId="43FB9DDC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16</w:t>
            </w:r>
          </w:p>
        </w:tc>
        <w:tc>
          <w:tcPr>
            <w:tcW w:w="1017" w:type="dxa"/>
            <w:tcBorders>
              <w:top w:val="double" w:sz="4" w:space="0" w:color="auto"/>
            </w:tcBorders>
          </w:tcPr>
          <w:p w14:paraId="050B006C" w14:textId="0C4F7368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4</w:t>
            </w:r>
          </w:p>
        </w:tc>
        <w:tc>
          <w:tcPr>
            <w:tcW w:w="1018" w:type="dxa"/>
            <w:tcBorders>
              <w:top w:val="double" w:sz="4" w:space="0" w:color="auto"/>
            </w:tcBorders>
          </w:tcPr>
          <w:p w14:paraId="121BE3C3" w14:textId="467E6585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29</w:t>
            </w:r>
          </w:p>
        </w:tc>
        <w:tc>
          <w:tcPr>
            <w:tcW w:w="1018" w:type="dxa"/>
            <w:tcBorders>
              <w:top w:val="double" w:sz="4" w:space="0" w:color="auto"/>
            </w:tcBorders>
          </w:tcPr>
          <w:p w14:paraId="52FD6FFA" w14:textId="57CA6D1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79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01933841" w14:textId="7D4F85B7" w:rsidR="007D529E" w:rsidRPr="00A128D7" w:rsidRDefault="007D529E" w:rsidP="007D529E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결원: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부암 보안 1명, 시설 1명 결원</w:t>
            </w:r>
          </w:p>
          <w:p w14:paraId="3FDB6673" w14:textId="68B9343D" w:rsidR="007D529E" w:rsidRPr="00A128D7" w:rsidRDefault="007D529E" w:rsidP="007D529E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2. 대책: 채용 진행 중</w:t>
            </w:r>
          </w:p>
        </w:tc>
      </w:tr>
      <w:tr w:rsidR="007D529E" w:rsidRPr="00A128D7" w14:paraId="62731604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24708E2F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0D0B6543" w14:textId="11CF9CE3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4</w:t>
            </w:r>
          </w:p>
        </w:tc>
        <w:tc>
          <w:tcPr>
            <w:tcW w:w="1016" w:type="dxa"/>
            <w:vAlign w:val="center"/>
          </w:tcPr>
          <w:p w14:paraId="09387A0F" w14:textId="1138DDF3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1</w:t>
            </w:r>
          </w:p>
        </w:tc>
        <w:tc>
          <w:tcPr>
            <w:tcW w:w="1018" w:type="dxa"/>
            <w:vAlign w:val="center"/>
          </w:tcPr>
          <w:p w14:paraId="56AF4633" w14:textId="2AC48449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24</w:t>
            </w:r>
          </w:p>
        </w:tc>
        <w:tc>
          <w:tcPr>
            <w:tcW w:w="1018" w:type="dxa"/>
            <w:vAlign w:val="center"/>
          </w:tcPr>
          <w:p w14:paraId="1D24E793" w14:textId="1F163122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15</w:t>
            </w:r>
          </w:p>
        </w:tc>
        <w:tc>
          <w:tcPr>
            <w:tcW w:w="1017" w:type="dxa"/>
            <w:vAlign w:val="center"/>
          </w:tcPr>
          <w:p w14:paraId="2BD4AC19" w14:textId="7024FA40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4</w:t>
            </w:r>
          </w:p>
        </w:tc>
        <w:tc>
          <w:tcPr>
            <w:tcW w:w="1018" w:type="dxa"/>
            <w:vAlign w:val="center"/>
          </w:tcPr>
          <w:p w14:paraId="18DB0FAE" w14:textId="2C6E57DB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29</w:t>
            </w:r>
          </w:p>
        </w:tc>
        <w:tc>
          <w:tcPr>
            <w:tcW w:w="1018" w:type="dxa"/>
            <w:vAlign w:val="center"/>
          </w:tcPr>
          <w:p w14:paraId="26F53C76" w14:textId="7FFBD660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77</w:t>
            </w:r>
          </w:p>
        </w:tc>
        <w:tc>
          <w:tcPr>
            <w:tcW w:w="6344" w:type="dxa"/>
            <w:vMerge/>
            <w:vAlign w:val="center"/>
          </w:tcPr>
          <w:p w14:paraId="291D41D3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7D529E" w:rsidRPr="00A128D7" w14:paraId="627AE44C" w14:textId="77777777" w:rsidTr="003620A7">
        <w:trPr>
          <w:trHeight w:val="98"/>
        </w:trPr>
        <w:tc>
          <w:tcPr>
            <w:tcW w:w="1016" w:type="dxa"/>
            <w:vAlign w:val="center"/>
          </w:tcPr>
          <w:p w14:paraId="7420738A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</w:tcPr>
          <w:p w14:paraId="1BFD580A" w14:textId="17E6B405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0</w:t>
            </w:r>
          </w:p>
        </w:tc>
        <w:tc>
          <w:tcPr>
            <w:tcW w:w="1016" w:type="dxa"/>
          </w:tcPr>
          <w:p w14:paraId="6127487B" w14:textId="514DA755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0</w:t>
            </w:r>
          </w:p>
        </w:tc>
        <w:tc>
          <w:tcPr>
            <w:tcW w:w="1018" w:type="dxa"/>
          </w:tcPr>
          <w:p w14:paraId="3B147026" w14:textId="020F4C20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-1</w:t>
            </w:r>
          </w:p>
        </w:tc>
        <w:tc>
          <w:tcPr>
            <w:tcW w:w="1018" w:type="dxa"/>
            <w:vAlign w:val="center"/>
          </w:tcPr>
          <w:p w14:paraId="1A1F3700" w14:textId="25399392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-1</w:t>
            </w:r>
          </w:p>
        </w:tc>
        <w:tc>
          <w:tcPr>
            <w:tcW w:w="1017" w:type="dxa"/>
          </w:tcPr>
          <w:p w14:paraId="3A8DC2A2" w14:textId="05C1F652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0</w:t>
            </w:r>
          </w:p>
        </w:tc>
        <w:tc>
          <w:tcPr>
            <w:tcW w:w="1018" w:type="dxa"/>
            <w:vAlign w:val="center"/>
          </w:tcPr>
          <w:p w14:paraId="6B708D33" w14:textId="6BC9240D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8" w:type="dxa"/>
          </w:tcPr>
          <w:p w14:paraId="57E5E140" w14:textId="239E48C3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sz w:val="22"/>
              </w:rPr>
            </w:pPr>
            <w:r w:rsidRPr="00A128D7">
              <w:rPr>
                <w:rFonts w:ascii="가는각진제목체" w:eastAsia="가는각진제목체" w:hint="eastAsia"/>
              </w:rPr>
              <w:t>-2</w:t>
            </w:r>
          </w:p>
        </w:tc>
        <w:tc>
          <w:tcPr>
            <w:tcW w:w="6344" w:type="dxa"/>
            <w:vMerge/>
            <w:vAlign w:val="center"/>
          </w:tcPr>
          <w:p w14:paraId="28FF3AAE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1F953591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7106B6" w:rsidRPr="00A128D7" w14:paraId="0DC25272" w14:textId="77777777" w:rsidTr="007106B6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A34BC1D" w14:textId="77777777" w:rsidR="007106B6" w:rsidRPr="00A128D7" w:rsidRDefault="007106B6" w:rsidP="007106B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218678" w14:textId="4A0FAE63" w:rsidR="007106B6" w:rsidRPr="00A128D7" w:rsidRDefault="007106B6" w:rsidP="007106B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(0</w:t>
            </w:r>
            <w:r w:rsidR="006E4C4D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5306C94" w14:textId="1D97CEE3" w:rsidR="007106B6" w:rsidRPr="00A128D7" w:rsidRDefault="007106B6" w:rsidP="007106B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(0</w:t>
            </w:r>
            <w:r w:rsidR="006E4C4D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7D529E" w:rsidRPr="00A128D7" w14:paraId="6E6A502C" w14:textId="77777777" w:rsidTr="00131ADF">
        <w:trPr>
          <w:trHeight w:val="1298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2E1895F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</w:tcPr>
          <w:p w14:paraId="20FF9F9F" w14:textId="77777777" w:rsidR="007D529E" w:rsidRPr="00A128D7" w:rsidRDefault="007D529E" w:rsidP="007D529E">
            <w:pPr>
              <w:spacing w:after="0" w:line="20" w:lineRule="atLeas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1.공통: 산업안전, 법적(5대)교육/무재해 100일 달성 진행</w:t>
            </w:r>
          </w:p>
          <w:p w14:paraId="099B5089" w14:textId="77777777" w:rsidR="007D529E" w:rsidRPr="00A128D7" w:rsidRDefault="007D529E" w:rsidP="007D529E">
            <w:pPr>
              <w:spacing w:after="0"/>
              <w:rPr>
                <w:rFonts w:ascii="가는각진제목체" w:eastAsia="가는각진제목체" w:hAnsi="현대체 Light" w:cs="현대체 Light"/>
                <w:sz w:val="22"/>
                <w:szCs w:val="24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</w:rPr>
              <w:t>2.부암: 특이사항 없음</w:t>
            </w:r>
          </w:p>
          <w:p w14:paraId="266D4CF8" w14:textId="77777777" w:rsidR="007D529E" w:rsidRPr="00A128D7" w:rsidRDefault="007D529E" w:rsidP="007D529E">
            <w:pPr>
              <w:spacing w:after="0"/>
              <w:rPr>
                <w:rFonts w:ascii="가는각진제목체" w:eastAsia="가는각진제목체" w:hAnsi="현대체 Light" w:cs="현대체 Light"/>
                <w:sz w:val="22"/>
                <w:szCs w:val="24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</w:rPr>
              <w:t xml:space="preserve">3.데이터: 가. 지하2층 물탱크 외벽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</w:rPr>
              <w:t>크랙점검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</w:rPr>
              <w:t xml:space="preserve"> 및 보수 완료(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</w:rPr>
              <w:t>앤씨팍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</w:rPr>
              <w:t>)</w:t>
            </w:r>
          </w:p>
          <w:p w14:paraId="515FF6EC" w14:textId="4A2E9E95" w:rsidR="007D529E" w:rsidRPr="00A128D7" w:rsidRDefault="007D529E" w:rsidP="007D529E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안락 :</w:t>
            </w:r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특이사항 없음</w:t>
            </w:r>
          </w:p>
        </w:tc>
        <w:tc>
          <w:tcPr>
            <w:tcW w:w="6520" w:type="dxa"/>
            <w:tcBorders>
              <w:top w:val="double" w:sz="4" w:space="0" w:color="auto"/>
            </w:tcBorders>
          </w:tcPr>
          <w:p w14:paraId="3DE1207F" w14:textId="77777777" w:rsidR="007D529E" w:rsidRPr="00A128D7" w:rsidRDefault="007D529E" w:rsidP="007D529E">
            <w:pPr>
              <w:spacing w:after="0" w:line="20" w:lineRule="atLeas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1.공통: 산업안전, 법적(5대)교육/무재해 100일 달성 진행</w:t>
            </w:r>
          </w:p>
          <w:p w14:paraId="00A86FB3" w14:textId="77777777" w:rsidR="007D529E" w:rsidRPr="00A128D7" w:rsidRDefault="007D529E" w:rsidP="007D529E">
            <w:pPr>
              <w:spacing w:after="0" w:line="20" w:lineRule="atLeas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2.부암</w:t>
            </w:r>
            <w:r w:rsidRPr="00A128D7">
              <w:rPr>
                <w:rFonts w:ascii="가는각진제목체" w:eastAsia="가는각진제목체" w:hAnsi="현대체 Light" w:cs="현대체 Light" w:hint="eastAsia"/>
                <w:b/>
                <w:bCs/>
                <w:color w:val="000000" w:themeColor="text1"/>
              </w:rPr>
              <w:t xml:space="preserve">: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고압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터보냉동기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500RT 세관(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SKO,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센추리</w:t>
            </w:r>
            <w:proofErr w:type="spellEnd"/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, 04/09~10,04/13)</w:t>
            </w:r>
          </w:p>
          <w:p w14:paraId="58D1C50C" w14:textId="77777777" w:rsidR="007D529E" w:rsidRPr="00A128D7" w:rsidRDefault="007D529E" w:rsidP="007D529E">
            <w:pPr>
              <w:spacing w:after="0" w:line="20" w:lineRule="atLeas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3.데이터: 가. 고압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터보냉동기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600RT 세관(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SKO,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센추리</w:t>
            </w:r>
            <w:proofErr w:type="spellEnd"/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, 04/06~09)</w:t>
            </w:r>
          </w:p>
          <w:p w14:paraId="02813ED9" w14:textId="77777777" w:rsidR="007D529E" w:rsidRPr="00A128D7" w:rsidRDefault="007D529E" w:rsidP="007D529E">
            <w:pPr>
              <w:spacing w:after="0" w:line="20" w:lineRule="atLeast"/>
              <w:ind w:firstLineChars="500" w:firstLine="801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나.  고압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터보냉동기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400RT 세관(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SKO,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하이엠솔루텍</w:t>
            </w:r>
            <w:proofErr w:type="spellEnd"/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, 04/15~17)</w:t>
            </w:r>
          </w:p>
          <w:p w14:paraId="6990ADD9" w14:textId="3354AF79" w:rsidR="007D529E" w:rsidRPr="00A128D7" w:rsidRDefault="007D529E" w:rsidP="007D529E">
            <w:pPr>
              <w:spacing w:after="0" w:line="20" w:lineRule="atLeas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특이사항 없음</w:t>
            </w:r>
          </w:p>
        </w:tc>
      </w:tr>
      <w:tr w:rsidR="007D529E" w:rsidRPr="00A128D7" w14:paraId="52AE598B" w14:textId="77777777" w:rsidTr="007D529E">
        <w:trPr>
          <w:trHeight w:val="125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F9288DD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71597C8D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1.공통: 사옥 환경관리 관련 교육</w:t>
            </w:r>
          </w:p>
          <w:p w14:paraId="110C1B4C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2.부암: 특이사항 없음</w:t>
            </w:r>
          </w:p>
          <w:p w14:paraId="187FDFA5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3.데이터: 특이사항 없음</w:t>
            </w:r>
          </w:p>
          <w:p w14:paraId="3399813E" w14:textId="7CB376C8" w:rsidR="007D529E" w:rsidRPr="00A128D7" w:rsidRDefault="007D529E" w:rsidP="007D529E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특이사항 없음</w:t>
            </w:r>
          </w:p>
        </w:tc>
        <w:tc>
          <w:tcPr>
            <w:tcW w:w="6520" w:type="dxa"/>
            <w:vAlign w:val="center"/>
          </w:tcPr>
          <w:p w14:paraId="4CECF8AB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1.공통</w:t>
            </w:r>
            <w:r w:rsidRPr="00A128D7">
              <w:rPr>
                <w:rFonts w:ascii="가는각진제목체" w:eastAsia="가는각진제목체" w:hAnsi="현대체 Light" w:cs="현대체 Light" w:hint="eastAsia"/>
                <w:b/>
                <w:bCs/>
                <w:color w:val="000000" w:themeColor="text1"/>
              </w:rPr>
              <w:t xml:space="preserve">: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사옥 환경관리 관련 교육</w:t>
            </w:r>
          </w:p>
          <w:p w14:paraId="3A0C86CC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b/>
                <w:bCs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2.부암: 보안 1명, 시설 1명 결원(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채용중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0D9C0F50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3.데이터: 특이사항 없음</w:t>
            </w:r>
          </w:p>
          <w:p w14:paraId="23000436" w14:textId="37042350" w:rsidR="007D529E" w:rsidRPr="00A128D7" w:rsidRDefault="007D529E" w:rsidP="007D529E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특이사항 없음</w:t>
            </w:r>
          </w:p>
        </w:tc>
      </w:tr>
      <w:tr w:rsidR="007D529E" w:rsidRPr="00A128D7" w14:paraId="0EC172A0" w14:textId="77777777" w:rsidTr="00B37303">
        <w:trPr>
          <w:trHeight w:val="169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5ADFFBE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0174188F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1.공통: 해빙기 안전점검</w:t>
            </w:r>
          </w:p>
          <w:p w14:paraId="5DDECCB0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2.부암:  가. 기계실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급탕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순환펌프 및 대류펌프 수리 완료 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앤씨팍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475F5242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 나.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냉각탑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1호기 판넬 인버터 고장 교체 완료(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엔씨팍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2EE37682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 다. 10층 북측 CAC#2 모터 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및 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풀리</w:t>
            </w:r>
            <w:proofErr w:type="spellEnd"/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교체 완료 (자체)</w:t>
            </w:r>
          </w:p>
          <w:p w14:paraId="67462C78" w14:textId="77777777" w:rsidR="007D529E" w:rsidRPr="00A128D7" w:rsidRDefault="007D529E" w:rsidP="007D529E">
            <w:pPr>
              <w:spacing w:after="0" w:line="240" w:lineRule="auto"/>
              <w:ind w:firstLineChars="400" w:firstLine="641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라.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소방 비상방송 점검 및 프로그램 수정완료(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존슨콘트롤즈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)  </w:t>
            </w:r>
          </w:p>
          <w:p w14:paraId="0A24F03B" w14:textId="77777777" w:rsidR="007D529E" w:rsidRPr="00A128D7" w:rsidRDefault="007D529E" w:rsidP="007D529E">
            <w:pPr>
              <w:spacing w:after="0" w:line="240" w:lineRule="auto"/>
              <w:ind w:left="1281" w:hangingChars="800" w:hanging="1281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3.데이터: 가. 지하1층 주차장 및 지하2층 발전기실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방화셔터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하단리미트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조정완료(자체)</w:t>
            </w:r>
          </w:p>
          <w:p w14:paraId="4620CBD8" w14:textId="77777777" w:rsidR="007D529E" w:rsidRPr="00A128D7" w:rsidRDefault="007D529E" w:rsidP="007D529E">
            <w:pPr>
              <w:spacing w:after="0" w:line="240" w:lineRule="auto"/>
              <w:ind w:left="1281" w:hangingChars="800" w:hanging="1281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 나.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터보냉동기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410,400RT 시운전 실시</w:t>
            </w:r>
          </w:p>
          <w:p w14:paraId="7338F116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 가. 비상발전기 무부하운전(자체)</w:t>
            </w:r>
          </w:p>
          <w:p w14:paraId="7F38D21E" w14:textId="6A85CE1A" w:rsidR="007D529E" w:rsidRPr="00A128D7" w:rsidRDefault="007D529E" w:rsidP="007D529E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나. 발전기실 가스소화설비용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댐퍼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작동 상태 점검(자체)</w:t>
            </w:r>
          </w:p>
        </w:tc>
        <w:tc>
          <w:tcPr>
            <w:tcW w:w="6520" w:type="dxa"/>
            <w:vAlign w:val="center"/>
          </w:tcPr>
          <w:p w14:paraId="2A40B80D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1.공통: 26년 상반기 사옥점검 대비 안전점검 및 보수</w:t>
            </w:r>
          </w:p>
          <w:p w14:paraId="0FE1A730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2.부암:  가. 지하1층 주차장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방화문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전실 천정 보수 공사(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앤씨팍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5ED79575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 나. 지하2층 비상계단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방화문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교체 공사(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앤씨팍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0F8D8C1D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3.데이터: 전기시설물 간선전류 측정</w:t>
            </w:r>
          </w:p>
          <w:p w14:paraId="4444E982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가. 시수 물탱크 수직사다리 개선 작업(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앤싸팍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22BF0A2D" w14:textId="77777777" w:rsidR="007D529E" w:rsidRPr="00A128D7" w:rsidRDefault="007D529E" w:rsidP="007D529E">
            <w:pPr>
              <w:spacing w:after="0" w:line="240" w:lineRule="auto"/>
              <w:ind w:firstLineChars="400" w:firstLine="641"/>
              <w:rPr>
                <w:rFonts w:ascii="가는각진제목체" w:eastAsia="가는각진제목체" w:hAnsi="현대체 Light" w:cs="현대체 Light"/>
                <w:b/>
                <w:bCs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나. 시수 물탱크 상부 안전난간 설치 작업(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앤싸팍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15F6340C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  <w:p w14:paraId="21375FB7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  <w:p w14:paraId="41E1CEA5" w14:textId="6AAA0D27" w:rsidR="007D529E" w:rsidRPr="00A128D7" w:rsidRDefault="007D529E" w:rsidP="007D529E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</w:p>
        </w:tc>
      </w:tr>
      <w:tr w:rsidR="007D529E" w:rsidRPr="00A128D7" w14:paraId="68EE6885" w14:textId="77777777" w:rsidTr="00FD10C1">
        <w:trPr>
          <w:trHeight w:val="47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E572012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5F761200" w14:textId="6E4C0AD2" w:rsidR="007D529E" w:rsidRPr="00A128D7" w:rsidRDefault="007D529E" w:rsidP="007D529E">
            <w:pPr>
              <w:adjustRightInd w:val="0"/>
              <w:spacing w:after="0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특이사항 없음</w:t>
            </w:r>
          </w:p>
        </w:tc>
        <w:tc>
          <w:tcPr>
            <w:tcW w:w="6520" w:type="dxa"/>
            <w:vAlign w:val="center"/>
          </w:tcPr>
          <w:p w14:paraId="4F9D846F" w14:textId="76481D99" w:rsidR="007D529E" w:rsidRPr="00A128D7" w:rsidRDefault="007D529E" w:rsidP="007D529E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특이사항 없음</w:t>
            </w:r>
          </w:p>
        </w:tc>
      </w:tr>
      <w:tr w:rsidR="007D529E" w:rsidRPr="00A128D7" w14:paraId="2048F75A" w14:textId="77777777" w:rsidTr="007D529E">
        <w:trPr>
          <w:trHeight w:val="1266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D2C9A20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</w:tcPr>
          <w:p w14:paraId="7E51093A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1.공통: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각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입주사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18"/>
                <w:szCs w:val="18"/>
              </w:rPr>
              <w:t xml:space="preserve">니즈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사항-처리, 해결</w:t>
            </w:r>
          </w:p>
          <w:p w14:paraId="05DBECE9" w14:textId="77777777" w:rsidR="007D529E" w:rsidRPr="00A128D7" w:rsidRDefault="007D529E" w:rsidP="007D529E">
            <w:pPr>
              <w:adjustRightInd w:val="0"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2.부암: 특이사항 없음</w:t>
            </w:r>
          </w:p>
          <w:p w14:paraId="611C5D6A" w14:textId="77777777" w:rsidR="007D529E" w:rsidRPr="00A128D7" w:rsidRDefault="007D529E" w:rsidP="007D529E">
            <w:pPr>
              <w:adjustRightInd w:val="0"/>
              <w:spacing w:after="0"/>
              <w:rPr>
                <w:rFonts w:ascii="가는각진제목체" w:eastAsia="가는각진제목체" w:hAnsi="현대체 Light" w:cs="현대체 Light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</w:rPr>
              <w:t>3.데이터: 특이사항 없음</w:t>
            </w:r>
          </w:p>
          <w:p w14:paraId="53216F00" w14:textId="1838A33F" w:rsidR="007D529E" w:rsidRPr="00A128D7" w:rsidRDefault="007D529E" w:rsidP="007D529E">
            <w:pPr>
              <w:widowControl/>
              <w:wordWrap/>
              <w:autoSpaceDE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</w:rPr>
              <w:t>4.안락: 특이사항 없음</w:t>
            </w:r>
          </w:p>
        </w:tc>
        <w:tc>
          <w:tcPr>
            <w:tcW w:w="6520" w:type="dxa"/>
          </w:tcPr>
          <w:p w14:paraId="2ECDFF21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1.공통: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각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입주사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18"/>
                <w:szCs w:val="18"/>
              </w:rPr>
              <w:t xml:space="preserve">니즈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사항-처리, 해결</w:t>
            </w:r>
          </w:p>
          <w:p w14:paraId="2FC15F3E" w14:textId="77777777" w:rsidR="007D529E" w:rsidRPr="00A128D7" w:rsidRDefault="007D529E" w:rsidP="007D529E">
            <w:pPr>
              <w:adjustRightInd w:val="0"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2.부암: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특아사항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없음</w:t>
            </w:r>
          </w:p>
          <w:p w14:paraId="286FA797" w14:textId="77777777" w:rsidR="007D529E" w:rsidRPr="00A128D7" w:rsidRDefault="007D529E" w:rsidP="007D529E">
            <w:pPr>
              <w:adjustRightInd w:val="0"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3.데이터: 특이사항 없음</w:t>
            </w:r>
          </w:p>
          <w:p w14:paraId="44AC47BD" w14:textId="5E7D0C11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4.안락: 특이사항 없음</w:t>
            </w:r>
          </w:p>
        </w:tc>
      </w:tr>
      <w:tr w:rsidR="007D529E" w:rsidRPr="00A128D7" w14:paraId="7A392F75" w14:textId="77777777" w:rsidTr="007D529E">
        <w:trPr>
          <w:trHeight w:val="1139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A45FB6F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lastRenderedPageBreak/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32A81907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1.공통: 산업안전보건교육, 직업관교육, </w:t>
            </w:r>
          </w:p>
          <w:p w14:paraId="75D4E2CD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2.부암: 가</w:t>
            </w:r>
            <w:r w:rsidRPr="00A128D7">
              <w:rPr>
                <w:rFonts w:ascii="가는각진제목체" w:eastAsia="가는각진제목체" w:hint="eastAsia"/>
              </w:rPr>
              <w:t xml:space="preserve">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냉동기 고압가스 냉동제조 정기점검 완료(가스안전공사)</w:t>
            </w:r>
          </w:p>
          <w:p w14:paraId="030DDAB2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  나. 전체방역 완료(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캡스클린케어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458B9AD5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  다. 고압가스 냉동제조 변경 안전관리규정 제출 완료(가스안전공사)</w:t>
            </w:r>
          </w:p>
          <w:p w14:paraId="17BFB1C1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3.데이터:</w:t>
            </w:r>
            <w:r w:rsidRPr="00A128D7">
              <w:rPr>
                <w:rFonts w:ascii="가는각진제목체" w:eastAsia="가는각진제목체" w:hint="eastAsia"/>
              </w:rPr>
              <w:t xml:space="preserve"> 가. 실내 지하주차장 실내공기질 점검완료</w:t>
            </w:r>
          </w:p>
          <w:p w14:paraId="3012F176" w14:textId="77777777" w:rsidR="007D529E" w:rsidRPr="00A128D7" w:rsidRDefault="007D529E" w:rsidP="007D529E">
            <w:pPr>
              <w:spacing w:after="0" w:line="240" w:lineRule="auto"/>
              <w:ind w:firstLineChars="700" w:firstLine="1121"/>
              <w:jc w:val="left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int="eastAsia"/>
              </w:rPr>
              <w:t xml:space="preserve">(해운대 구청 환경위생과 </w:t>
            </w:r>
            <w:proofErr w:type="spellStart"/>
            <w:r w:rsidRPr="00A128D7">
              <w:rPr>
                <w:rFonts w:ascii="가는각진제목체" w:eastAsia="가는각진제목체" w:hint="eastAsia"/>
              </w:rPr>
              <w:t>이유민</w:t>
            </w:r>
            <w:proofErr w:type="spellEnd"/>
            <w:r w:rsidRPr="00A128D7">
              <w:rPr>
                <w:rFonts w:ascii="가는각진제목체" w:eastAsia="가는각진제목체" w:hint="eastAsia"/>
              </w:rPr>
              <w:t xml:space="preserve"> 주무관)</w:t>
            </w:r>
          </w:p>
          <w:p w14:paraId="61C6061F" w14:textId="77777777" w:rsidR="007D529E" w:rsidRPr="00A128D7" w:rsidRDefault="007D529E" w:rsidP="007D529E">
            <w:pPr>
              <w:spacing w:after="0" w:line="240" w:lineRule="auto"/>
              <w:ind w:firstLineChars="500" w:firstLine="801"/>
              <w:jc w:val="left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int="eastAsia"/>
              </w:rPr>
              <w:t>나. 지하2층 유류탱크실 위험물제조소등 소방검사 완료</w:t>
            </w:r>
          </w:p>
          <w:p w14:paraId="04E5AD54" w14:textId="77777777" w:rsidR="007D529E" w:rsidRPr="00A128D7" w:rsidRDefault="007D529E" w:rsidP="007D529E">
            <w:pPr>
              <w:spacing w:after="0" w:line="240" w:lineRule="auto"/>
              <w:ind w:firstLineChars="700" w:firstLine="1121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int="eastAsia"/>
              </w:rPr>
              <w:t xml:space="preserve">(해운대 소방서 담당 </w:t>
            </w:r>
            <w:proofErr w:type="spellStart"/>
            <w:r w:rsidRPr="00A128D7">
              <w:rPr>
                <w:rFonts w:ascii="가는각진제목체" w:eastAsia="가는각진제목체" w:hint="eastAsia"/>
              </w:rPr>
              <w:t>김서율</w:t>
            </w:r>
            <w:proofErr w:type="spellEnd"/>
            <w:r w:rsidRPr="00A128D7">
              <w:rPr>
                <w:rFonts w:ascii="가는각진제목체" w:eastAsia="가는각진제목체" w:hint="eastAsia"/>
              </w:rPr>
              <w:t>)</w:t>
            </w:r>
          </w:p>
          <w:p w14:paraId="59CB8C97" w14:textId="7A372FBA" w:rsidR="007D529E" w:rsidRPr="00A128D7" w:rsidRDefault="007D529E" w:rsidP="007D529E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특이사항 없음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4C38DDB7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1.공통: 산업안전보건교육, 직업관교육, </w:t>
            </w:r>
          </w:p>
          <w:p w14:paraId="3C9E9D08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b/>
                <w:bCs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2.부암: 상반기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지하저수조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및 고가수조 청소(C&amp;C)</w:t>
            </w:r>
          </w:p>
          <w:p w14:paraId="2BFB16CC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3.데이터:</w:t>
            </w:r>
            <w:r w:rsidRPr="00A128D7">
              <w:rPr>
                <w:rFonts w:ascii="가는각진제목체" w:eastAsia="가는각진제목체" w:hint="eastAsia"/>
              </w:rPr>
              <w:t xml:space="preserve"> 특이사항 없음</w:t>
            </w:r>
          </w:p>
          <w:p w14:paraId="5AA6503F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4.안락: 가. 전체방역 실시(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캡스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클린케어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)</w:t>
            </w:r>
          </w:p>
          <w:p w14:paraId="39616D4F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        나. 상반기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>지하저수조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</w:rPr>
              <w:t xml:space="preserve"> 청소(C&amp;C)</w:t>
            </w:r>
          </w:p>
          <w:p w14:paraId="69AB432B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  <w:p w14:paraId="6A3CAFCC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  <w:p w14:paraId="35310385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  <w:p w14:paraId="3460DA10" w14:textId="77777777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  <w:p w14:paraId="70DD70B1" w14:textId="322EE5F6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</w:rPr>
            </w:pPr>
          </w:p>
        </w:tc>
      </w:tr>
      <w:tr w:rsidR="007D529E" w:rsidRPr="00A128D7" w14:paraId="191E3A4C" w14:textId="77777777" w:rsidTr="007D529E">
        <w:trPr>
          <w:trHeight w:val="558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DE90C3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6C82AB6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1.부암: 특이사항 없음</w:t>
            </w:r>
          </w:p>
          <w:p w14:paraId="781B8998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2.데이터: 서비스탑 대표이사 방문</w:t>
            </w:r>
          </w:p>
          <w:p w14:paraId="3B649362" w14:textId="537A7857" w:rsidR="007D529E" w:rsidRPr="00A128D7" w:rsidRDefault="007D529E" w:rsidP="007D529E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3.안락: 특이사항 없음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9988ED8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1.부암: 2026년 전파관리소 점검 예정</w:t>
            </w:r>
          </w:p>
          <w:p w14:paraId="7CACCD41" w14:textId="77777777" w:rsidR="007D529E" w:rsidRPr="00A128D7" w:rsidRDefault="007D529E" w:rsidP="007D529E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2.데이터: 2026년 전파관리소 점검 예정</w:t>
            </w:r>
          </w:p>
          <w:p w14:paraId="1C76EAE6" w14:textId="0C4B402F" w:rsidR="007D529E" w:rsidRPr="00A128D7" w:rsidRDefault="007D529E" w:rsidP="007D529E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3.안락: 특이사항 없음</w:t>
            </w:r>
          </w:p>
        </w:tc>
      </w:tr>
      <w:tr w:rsidR="007D529E" w:rsidRPr="00A128D7" w14:paraId="404A328B" w14:textId="77777777" w:rsidTr="007D529E">
        <w:trPr>
          <w:trHeight w:val="544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AF26B0" w14:textId="77777777" w:rsidR="007D529E" w:rsidRPr="00A128D7" w:rsidRDefault="007D529E" w:rsidP="007D529E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556C06CD" w14:textId="57AB984E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b/>
                <w:bCs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특이사항 없음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2C4DD0A6" w14:textId="03F34F75" w:rsidR="007D529E" w:rsidRPr="00A128D7" w:rsidRDefault="007D529E" w:rsidP="007D529E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특이사항 없음</w:t>
            </w:r>
          </w:p>
        </w:tc>
      </w:tr>
    </w:tbl>
    <w:p w14:paraId="7981C7D9" w14:textId="12540295" w:rsidR="00213E34" w:rsidRPr="00A128D7" w:rsidRDefault="00213E34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6AA68BF4" w14:textId="15003ED3" w:rsidR="007D0164" w:rsidRPr="00A128D7" w:rsidRDefault="00213E34" w:rsidP="00213E34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02DCC95F" w14:textId="30C6B870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6E4C4D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6B25E699" w14:textId="70C81693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대구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6E4C4D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6E4C4D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280C786B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216EEFEF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1745C9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810DDC7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A18FBB9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7DEB1B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B1512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5837062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7B14F3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2DF94B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658A2EB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6E4C4D" w:rsidRPr="00A128D7" w14:paraId="09A37831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37F77725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2BA29FAF" w14:textId="762830D0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4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18D4BCDE" w14:textId="4836E6A8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45E3E48" w14:textId="70FC09FE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23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1E881B63" w14:textId="0F018D2D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19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668F6686" w14:textId="7586C47C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265D2069" w14:textId="2448EF6B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20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DB12E0A" w14:textId="63D20555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67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1E9F461A" w14:textId="78693337" w:rsidR="006E4C4D" w:rsidRPr="00A128D7" w:rsidRDefault="006E4C4D" w:rsidP="006E4C4D">
            <w:pPr>
              <w:spacing w:after="0" w:line="240" w:lineRule="auto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결원: </w:t>
            </w: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신천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보안직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1명 퇴사, 3/28</w:t>
            </w:r>
          </w:p>
          <w:p w14:paraId="0DEAF41B" w14:textId="2B6BD404" w:rsidR="006E4C4D" w:rsidRPr="00A128D7" w:rsidRDefault="006E4C4D" w:rsidP="006E4C4D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2. 대책: 채용 진행 중</w:t>
            </w:r>
          </w:p>
        </w:tc>
      </w:tr>
      <w:tr w:rsidR="006E4C4D" w:rsidRPr="00A128D7" w14:paraId="43334F7E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5F46B51C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369ECDB0" w14:textId="6AA7947C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4</w:t>
            </w:r>
          </w:p>
        </w:tc>
        <w:tc>
          <w:tcPr>
            <w:tcW w:w="1016" w:type="dxa"/>
            <w:vAlign w:val="center"/>
          </w:tcPr>
          <w:p w14:paraId="05459C9A" w14:textId="04DB7C93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5A95743E" w14:textId="7FDAB9CA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23</w:t>
            </w:r>
          </w:p>
        </w:tc>
        <w:tc>
          <w:tcPr>
            <w:tcW w:w="1018" w:type="dxa"/>
            <w:vAlign w:val="center"/>
          </w:tcPr>
          <w:p w14:paraId="3299667C" w14:textId="4CA88460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18</w:t>
            </w:r>
          </w:p>
        </w:tc>
        <w:tc>
          <w:tcPr>
            <w:tcW w:w="1017" w:type="dxa"/>
            <w:vAlign w:val="center"/>
          </w:tcPr>
          <w:p w14:paraId="41FD7578" w14:textId="12E9E2FA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</w:t>
            </w:r>
          </w:p>
        </w:tc>
        <w:tc>
          <w:tcPr>
            <w:tcW w:w="1018" w:type="dxa"/>
            <w:vAlign w:val="center"/>
          </w:tcPr>
          <w:p w14:paraId="33904EF1" w14:textId="13AD966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20</w:t>
            </w:r>
          </w:p>
        </w:tc>
        <w:tc>
          <w:tcPr>
            <w:tcW w:w="1018" w:type="dxa"/>
            <w:vAlign w:val="center"/>
          </w:tcPr>
          <w:p w14:paraId="42313EEE" w14:textId="283CAEB1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66</w:t>
            </w:r>
          </w:p>
        </w:tc>
        <w:tc>
          <w:tcPr>
            <w:tcW w:w="6344" w:type="dxa"/>
            <w:vMerge/>
            <w:vAlign w:val="center"/>
          </w:tcPr>
          <w:p w14:paraId="7647FFF5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6E4C4D" w:rsidRPr="00A128D7" w14:paraId="381CE1B3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227D676C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3FF55B1F" w14:textId="024E27B5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42B599A4" w14:textId="7ED2DA6A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4BD3F933" w14:textId="1F3E87A2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1E0C0474" w14:textId="60FF66D2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-1</w:t>
            </w:r>
          </w:p>
        </w:tc>
        <w:tc>
          <w:tcPr>
            <w:tcW w:w="1017" w:type="dxa"/>
            <w:vAlign w:val="center"/>
          </w:tcPr>
          <w:p w14:paraId="4E139155" w14:textId="63657308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5FBB56C0" w14:textId="4609B07C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30FBDAAB" w14:textId="15257461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-1</w:t>
            </w:r>
          </w:p>
        </w:tc>
        <w:tc>
          <w:tcPr>
            <w:tcW w:w="6344" w:type="dxa"/>
            <w:vMerge/>
            <w:vAlign w:val="center"/>
          </w:tcPr>
          <w:p w14:paraId="4900A092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470B4FA4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9E7DE6" w:rsidRPr="00A128D7" w14:paraId="23179BCB" w14:textId="77777777" w:rsidTr="000E5FF6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7FB2896" w14:textId="77777777" w:rsidR="009E7DE6" w:rsidRPr="00A128D7" w:rsidRDefault="009E7DE6" w:rsidP="009E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950CC73" w14:textId="7117AC0E" w:rsidR="009E7DE6" w:rsidRPr="00A128D7" w:rsidRDefault="009E7DE6" w:rsidP="009E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중점추진업무 (0</w:t>
            </w:r>
            <w:r w:rsidR="006E4C4D" w:rsidRPr="00A128D7">
              <w:rPr>
                <w:rFonts w:ascii="가는각진제목체" w:eastAsia="가는각진제목체" w:hAnsiTheme="minorEastAsia" w:hint="eastAsia"/>
                <w:szCs w:val="20"/>
              </w:rPr>
              <w:t>3</w:t>
            </w: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BC015F8" w14:textId="46F028CD" w:rsidR="009E7DE6" w:rsidRPr="00A128D7" w:rsidRDefault="009E7DE6" w:rsidP="009E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중점추진계획 (0</w:t>
            </w:r>
            <w:r w:rsidR="006E4C4D" w:rsidRPr="00A128D7">
              <w:rPr>
                <w:rFonts w:ascii="가는각진제목체" w:eastAsia="가는각진제목체" w:hAnsiTheme="minorEastAsia" w:hint="eastAsia"/>
                <w:szCs w:val="20"/>
              </w:rPr>
              <w:t>4</w:t>
            </w: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월)</w:t>
            </w:r>
          </w:p>
        </w:tc>
      </w:tr>
      <w:tr w:rsidR="006E4C4D" w:rsidRPr="00A128D7" w14:paraId="1EB77BCE" w14:textId="77777777" w:rsidTr="00B570B4">
        <w:trPr>
          <w:trHeight w:val="576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BC08646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41294621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공통: 외주업체 공사 안전관리 철저</w:t>
            </w:r>
          </w:p>
          <w:p w14:paraId="03EC08DF" w14:textId="67743867" w:rsidR="006E4C4D" w:rsidRPr="00A128D7" w:rsidRDefault="006E4C4D" w:rsidP="006E4C4D">
            <w:pPr>
              <w:spacing w:after="0" w:line="240" w:lineRule="exact"/>
              <w:ind w:firstLineChars="300" w:firstLine="480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해빙기 안전점검 및 봄맞이 특별 환경정비, 자체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78B99C67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공통: 외주업체 공사 안전관리 철저</w:t>
            </w:r>
          </w:p>
          <w:p w14:paraId="111CF389" w14:textId="03B2090B" w:rsidR="006E4C4D" w:rsidRPr="00A128D7" w:rsidRDefault="006E4C4D" w:rsidP="006E4C4D">
            <w:pPr>
              <w:spacing w:after="0" w:line="240" w:lineRule="exact"/>
              <w:ind w:firstLineChars="300" w:firstLine="480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냉방준비실태 안전점검, 자체</w:t>
            </w:r>
          </w:p>
        </w:tc>
      </w:tr>
      <w:tr w:rsidR="006E4C4D" w:rsidRPr="00A128D7" w14:paraId="1EE4B109" w14:textId="77777777" w:rsidTr="00130E1C">
        <w:trPr>
          <w:trHeight w:val="114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01547AF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1D7DEAB4" w14:textId="77777777" w:rsidR="006E4C4D" w:rsidRPr="00A128D7" w:rsidRDefault="006E4C4D" w:rsidP="006E4C4D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공통: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무재해 100일 달성(12/22~3/31)</w:t>
            </w:r>
          </w:p>
          <w:p w14:paraId="02A1B550" w14:textId="77777777" w:rsidR="006E4C4D" w:rsidRPr="00A128D7" w:rsidRDefault="006E4C4D" w:rsidP="006E4C4D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태평: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미화직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배정일 입사, 근로계약서 작성,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신규입사자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교육, 3/03</w:t>
            </w:r>
          </w:p>
          <w:p w14:paraId="10B58134" w14:textId="77777777" w:rsidR="006E4C4D" w:rsidRPr="00A128D7" w:rsidRDefault="006E4C4D" w:rsidP="006E4C4D">
            <w:pPr>
              <w:spacing w:after="0" w:line="240" w:lineRule="auto"/>
              <w:ind w:firstLineChars="300" w:firstLine="48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보안직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배재형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퇴사, 3/10</w:t>
            </w:r>
          </w:p>
          <w:p w14:paraId="1E2A51C8" w14:textId="77777777" w:rsidR="006E4C4D" w:rsidRPr="00A128D7" w:rsidRDefault="006E4C4D" w:rsidP="006E4C4D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보안직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김준태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입사, 근로계약서 작성,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신규입사자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교육, 3/11</w:t>
            </w:r>
          </w:p>
          <w:p w14:paraId="58901E60" w14:textId="77777777" w:rsidR="006E4C4D" w:rsidRPr="00A128D7" w:rsidRDefault="006E4C4D" w:rsidP="006E4C4D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시설직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남성훈 퇴사, 3/22</w:t>
            </w:r>
          </w:p>
          <w:p w14:paraId="2BEA35F9" w14:textId="77777777" w:rsidR="006E4C4D" w:rsidRPr="00A128D7" w:rsidRDefault="006E4C4D" w:rsidP="006E4C4D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시설직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이진승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입사, 근로계약서 작성,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신규입사자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교육, 3/27</w:t>
            </w:r>
          </w:p>
          <w:p w14:paraId="4B6BC0BE" w14:textId="532556EA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신천: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보안직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안현우 퇴사, 3/28</w:t>
            </w:r>
          </w:p>
        </w:tc>
        <w:tc>
          <w:tcPr>
            <w:tcW w:w="6520" w:type="dxa"/>
            <w:vAlign w:val="center"/>
          </w:tcPr>
          <w:p w14:paraId="7FCE0D64" w14:textId="1D50654A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공통: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관리감독자 교육 실시, 4월중,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온세이프티교육원</w:t>
            </w:r>
            <w:proofErr w:type="spellEnd"/>
          </w:p>
        </w:tc>
      </w:tr>
      <w:tr w:rsidR="006E4C4D" w:rsidRPr="00A128D7" w14:paraId="08B010CC" w14:textId="77777777" w:rsidTr="000A7831">
        <w:trPr>
          <w:trHeight w:val="2831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6687BEA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34A7A761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공통: 동부</w:t>
            </w: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Network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안전보건협의체 회의, 주관: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동부O/I추진팀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정시영팀장</w:t>
            </w:r>
            <w:proofErr w:type="spellEnd"/>
          </w:p>
          <w:p w14:paraId="1ECD03D1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pacing w:val="-6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    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pacing w:val="-6"/>
                <w:szCs w:val="20"/>
              </w:rPr>
              <w:t xml:space="preserve"> 동부</w:t>
            </w: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spacing w:val="-6"/>
                <w:kern w:val="0"/>
                <w:szCs w:val="20"/>
              </w:rPr>
              <w:t xml:space="preserve"> Network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pacing w:val="-6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Theme="minorEastAsia" w:cs="굴림" w:hint="eastAsia"/>
                <w:color w:val="000000" w:themeColor="text1"/>
                <w:spacing w:val="-6"/>
                <w:kern w:val="0"/>
                <w:szCs w:val="20"/>
              </w:rPr>
              <w:t>주간안전작업 소심의 회의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pacing w:val="-6"/>
                <w:szCs w:val="20"/>
              </w:rPr>
              <w:t xml:space="preserve">, 주관: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6"/>
                <w:szCs w:val="20"/>
              </w:rPr>
              <w:t xml:space="preserve">동부O/I추진팀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6"/>
                <w:szCs w:val="20"/>
              </w:rPr>
              <w:t>정시영팀장</w:t>
            </w:r>
            <w:proofErr w:type="spellEnd"/>
          </w:p>
          <w:p w14:paraId="3A1818A8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안전보건협의체 회의, SK쉴더스 박수빈</w:t>
            </w:r>
          </w:p>
          <w:p w14:paraId="4976B38E" w14:textId="77777777" w:rsidR="006E4C4D" w:rsidRPr="00A128D7" w:rsidRDefault="006E4C4D" w:rsidP="006E4C4D">
            <w:pPr>
              <w:snapToGrid w:val="0"/>
              <w:spacing w:after="0" w:line="240" w:lineRule="auto"/>
              <w:ind w:firstLineChars="300" w:firstLine="480"/>
              <w:contextualSpacing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승강기,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주차기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월간 정기점검, </w:t>
            </w:r>
            <w:proofErr w:type="gram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TK/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경북산전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/ 현대/ 태영/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원일산기</w:t>
            </w:r>
            <w:proofErr w:type="spellEnd"/>
            <w:proofErr w:type="gramEnd"/>
          </w:p>
          <w:p w14:paraId="69D33636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동부</w:t>
            </w: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Network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안전보건 합동점검, 3/23, 동부Network 관리감독자</w:t>
            </w:r>
          </w:p>
          <w:p w14:paraId="66D39779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안전보건 관리체계 이행점검 실시, 3월, SKT 안전보건팀</w:t>
            </w:r>
          </w:p>
          <w:p w14:paraId="5E66DF56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상반기 실내공기질 측정, 3/24~27, 자체</w:t>
            </w:r>
          </w:p>
          <w:p w14:paraId="2B92D30A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태평/신천: 온실가스 배출량 관련 현장검증, 3/05, SKT </w:t>
            </w:r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ESG </w:t>
            </w:r>
            <w:proofErr w:type="spellStart"/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밸류업팀</w:t>
            </w:r>
            <w:proofErr w:type="spellEnd"/>
          </w:p>
          <w:p w14:paraId="3AB6F695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본리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: 26년 소방 종합정밀점검, 3/11~12, 정평이앤씨</w:t>
            </w:r>
          </w:p>
          <w:p w14:paraId="181E84B4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수배전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/발전설비 정기검사, 3/14, 한국전기안전공사, 주관: SKO</w:t>
            </w:r>
          </w:p>
          <w:p w14:paraId="31668B16" w14:textId="65D5A74F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신천: 중대재해</w:t>
            </w:r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 xml:space="preserve"> 종합훈련, 3/11</w:t>
            </w:r>
          </w:p>
        </w:tc>
        <w:tc>
          <w:tcPr>
            <w:tcW w:w="6520" w:type="dxa"/>
            <w:vAlign w:val="center"/>
          </w:tcPr>
          <w:p w14:paraId="699D53C6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공통: 동부</w:t>
            </w: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Network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안전보건협의체 회의, 주관: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동부O/I추진팀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정시영팀장</w:t>
            </w:r>
            <w:proofErr w:type="spellEnd"/>
          </w:p>
          <w:p w14:paraId="53A3C160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pacing w:val="-6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     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pacing w:val="-6"/>
                <w:szCs w:val="20"/>
              </w:rPr>
              <w:t>동부</w:t>
            </w: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spacing w:val="-6"/>
                <w:kern w:val="0"/>
                <w:szCs w:val="20"/>
              </w:rPr>
              <w:t xml:space="preserve"> Network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pacing w:val="-6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Theme="minorEastAsia" w:cs="굴림" w:hint="eastAsia"/>
                <w:color w:val="000000" w:themeColor="text1"/>
                <w:spacing w:val="-6"/>
                <w:kern w:val="0"/>
                <w:szCs w:val="20"/>
              </w:rPr>
              <w:t>주간안전작업 소심의 회의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pacing w:val="-6"/>
                <w:szCs w:val="20"/>
              </w:rPr>
              <w:t xml:space="preserve">, 주관: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6"/>
                <w:szCs w:val="20"/>
              </w:rPr>
              <w:t xml:space="preserve">동부O/I추진팀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pacing w:val="-6"/>
                <w:szCs w:val="20"/>
              </w:rPr>
              <w:t>정시영팀장</w:t>
            </w:r>
            <w:proofErr w:type="spellEnd"/>
          </w:p>
          <w:p w14:paraId="4C3E4FAC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안전보건협의체 회의, SK쉴더스 박수빈</w:t>
            </w:r>
          </w:p>
          <w:p w14:paraId="0D83647C" w14:textId="77777777" w:rsidR="006E4C4D" w:rsidRPr="00A128D7" w:rsidRDefault="006E4C4D" w:rsidP="006E4C4D">
            <w:pPr>
              <w:snapToGrid w:val="0"/>
              <w:spacing w:after="0" w:line="240" w:lineRule="auto"/>
              <w:ind w:firstLineChars="300" w:firstLine="480"/>
              <w:contextualSpacing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승강기,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주차기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 월간 정기점검, </w:t>
            </w:r>
            <w:proofErr w:type="gram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TK/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경북산전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 xml:space="preserve">/ 현대/ 태영/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원일산기</w:t>
            </w:r>
            <w:proofErr w:type="spellEnd"/>
            <w:proofErr w:type="gramEnd"/>
          </w:p>
          <w:p w14:paraId="04B2AB36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태평: </w:t>
            </w: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SKT 과기부 합동점검(기술기준 적합성 조사), 4/23, 전파관리소</w:t>
            </w:r>
          </w:p>
          <w:p w14:paraId="555EF901" w14:textId="77777777" w:rsidR="006E4C4D" w:rsidRPr="00A128D7" w:rsidRDefault="006E4C4D" w:rsidP="006E4C4D">
            <w:pPr>
              <w:spacing w:after="0"/>
              <w:ind w:firstLineChars="300" w:firstLine="480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중대재해 밀폐공간 대응훈련, 4/17, 사옥담당 입회</w:t>
            </w:r>
          </w:p>
          <w:p w14:paraId="378372A8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Theme="minorEastAsia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중동: SKT 과기부 합동점검(기술기준 적합성 조사), 4/3, 전파관리소</w:t>
            </w:r>
          </w:p>
          <w:p w14:paraId="48D261F6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신천: 전력시설 법정 정기검사, 4/3, 한국전기안전공사</w:t>
            </w:r>
          </w:p>
          <w:p w14:paraId="4A04E66B" w14:textId="77777777" w:rsidR="006E4C4D" w:rsidRPr="00A128D7" w:rsidRDefault="006E4C4D" w:rsidP="006E4C4D">
            <w:pPr>
              <w:spacing w:after="0"/>
              <w:ind w:firstLineChars="300" w:firstLine="480"/>
              <w:rPr>
                <w:rFonts w:ascii="가는각진제목체" w:eastAsia="가는각진제목체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중대재해 밀폐공간 대응훈련, 4/8, 사옥담당 입회</w:t>
            </w:r>
          </w:p>
          <w:p w14:paraId="45F2A4FB" w14:textId="50806B33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</w:p>
        </w:tc>
      </w:tr>
      <w:tr w:rsidR="006E4C4D" w:rsidRPr="00A128D7" w14:paraId="7E9D8001" w14:textId="77777777" w:rsidTr="00130E1C">
        <w:trPr>
          <w:trHeight w:val="1696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5810CE4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lastRenderedPageBreak/>
              <w:t>품질관리</w:t>
            </w:r>
          </w:p>
        </w:tc>
        <w:tc>
          <w:tcPr>
            <w:tcW w:w="6379" w:type="dxa"/>
            <w:vAlign w:val="center"/>
          </w:tcPr>
          <w:p w14:paraId="15F24F9C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태평: 별관 4층사무실 균열 누수 보수 및 환경개선공사, 3/24~4/1, 앤씨팍</w:t>
            </w:r>
          </w:p>
          <w:p w14:paraId="0BE4C354" w14:textId="77777777" w:rsidR="006E4C4D" w:rsidRPr="00A128D7" w:rsidRDefault="006E4C4D" w:rsidP="006E4C4D">
            <w:pPr>
              <w:spacing w:after="0"/>
              <w:ind w:firstLineChars="200" w:firstLine="32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 외부화단 인입상수도 보수 외 기타 점검보수 작업, 3/24~25,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앤씨팍</w:t>
            </w:r>
            <w:proofErr w:type="spellEnd"/>
          </w:p>
          <w:p w14:paraId="62263512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본리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: 1층 서대구마케팅팀 조명 개선공사, 3/13~15, 미래D&amp;C</w:t>
            </w:r>
          </w:p>
          <w:p w14:paraId="22D87C2B" w14:textId="6ECEDF49" w:rsidR="006E4C4D" w:rsidRPr="00A128D7" w:rsidRDefault="006E4C4D" w:rsidP="006E4C4D">
            <w:pPr>
              <w:spacing w:after="0" w:line="240" w:lineRule="exact"/>
              <w:ind w:firstLineChars="300" w:firstLine="48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신천: 5층 공조기 밸브, 센스, 부속 류 교체, 3/28~29,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한동이앤지</w:t>
            </w:r>
            <w:proofErr w:type="spellEnd"/>
          </w:p>
        </w:tc>
        <w:tc>
          <w:tcPr>
            <w:tcW w:w="6520" w:type="dxa"/>
            <w:vAlign w:val="center"/>
          </w:tcPr>
          <w:p w14:paraId="17F046FB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태평: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고압터보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냉동기 세관작업, 4/8~10,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오텍케리어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, 주관: SKO</w:t>
            </w:r>
          </w:p>
          <w:p w14:paraId="77DFC6D3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본리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: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스크류냉동기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세관작업, 4/20~22,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센추리냉동</w:t>
            </w:r>
            <w:proofErr w:type="spellEnd"/>
          </w:p>
          <w:p w14:paraId="5EDB7CF8" w14:textId="77777777" w:rsidR="006E4C4D" w:rsidRPr="00A128D7" w:rsidRDefault="006E4C4D" w:rsidP="006E4C4D">
            <w:pPr>
              <w:spacing w:after="0"/>
              <w:ind w:firstLineChars="300" w:firstLine="48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냉동기 냉각수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주펌프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베어링 교체, 4월 중,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앤씨팍</w:t>
            </w:r>
            <w:proofErr w:type="spellEnd"/>
          </w:p>
          <w:p w14:paraId="25561AB9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지하3층 오수처리장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파쇄기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수리, 4월 중,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앤씨팍</w:t>
            </w:r>
            <w:proofErr w:type="spellEnd"/>
          </w:p>
          <w:p w14:paraId="66204254" w14:textId="734C02DF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신천: </w:t>
            </w: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6층 공조기 밸브, 센스, 부속 류 교체, 4/4~4/5,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한동이앤지</w:t>
            </w:r>
            <w:proofErr w:type="spellEnd"/>
          </w:p>
        </w:tc>
      </w:tr>
      <w:tr w:rsidR="006E4C4D" w:rsidRPr="00A128D7" w14:paraId="3F5F2B64" w14:textId="77777777" w:rsidTr="006E4C4D">
        <w:trPr>
          <w:trHeight w:val="69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B44B15A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1554C7CD" w14:textId="7E38608A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특이사항 없음</w:t>
            </w:r>
          </w:p>
        </w:tc>
        <w:tc>
          <w:tcPr>
            <w:tcW w:w="6520" w:type="dxa"/>
            <w:vAlign w:val="center"/>
          </w:tcPr>
          <w:p w14:paraId="7081D1EC" w14:textId="4CFA45AF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공통: 춘계 체력단련 행사 실시, 4월 중</w:t>
            </w:r>
          </w:p>
        </w:tc>
      </w:tr>
      <w:tr w:rsidR="006E4C4D" w:rsidRPr="00A128D7" w14:paraId="2A5D7EB2" w14:textId="77777777" w:rsidTr="003B3238">
        <w:trPr>
          <w:trHeight w:val="125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1108175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76DC594E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태평: 승강기 정기검사, 3/10, 한국승강기 안전공단</w:t>
            </w:r>
          </w:p>
          <w:p w14:paraId="7E5AF786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건축물관리자(수도시설) 사이버 교육, 3/10~16, 한국환경보전원</w:t>
            </w:r>
          </w:p>
          <w:p w14:paraId="02D6C8FE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    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실내공기질관리자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사이버 교육, 3/24~30, 한국환경보전원</w:t>
            </w:r>
          </w:p>
          <w:p w14:paraId="04E96EC0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본리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: 법정 정화조 청소, 3/5, 경북정화조</w:t>
            </w:r>
          </w:p>
          <w:p w14:paraId="0A4A7141" w14:textId="77777777" w:rsidR="006E4C4D" w:rsidRPr="00A128D7" w:rsidRDefault="006E4C4D" w:rsidP="006E4C4D">
            <w:pPr>
              <w:spacing w:after="0"/>
              <w:ind w:firstLineChars="300" w:firstLine="48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지하주차장 실내공기질 측정, 3/13, 이화환경</w:t>
            </w:r>
          </w:p>
          <w:p w14:paraId="31432F16" w14:textId="64E7893E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신천: 특정가스 정기검사, 3/30, 한국가스안전공사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1F095C6B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공통: 법정 실내방역, 4/4, 신세계환경</w:t>
            </w:r>
          </w:p>
          <w:p w14:paraId="452B2A38" w14:textId="77777777" w:rsidR="006E4C4D" w:rsidRPr="00A128D7" w:rsidRDefault="006E4C4D" w:rsidP="006E4C4D">
            <w:pPr>
              <w:spacing w:after="0"/>
              <w:ind w:firstLineChars="300" w:firstLine="48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법정 저수조 청소 및 수질 검사, 4월중, 신세계환경</w:t>
            </w:r>
          </w:p>
          <w:p w14:paraId="23FF8CC6" w14:textId="77777777" w:rsidR="006E4C4D" w:rsidRPr="00A128D7" w:rsidRDefault="006E4C4D" w:rsidP="006E4C4D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본리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: 가스사용시설 정기검사, 4/21, 한국도시가스검사</w:t>
            </w:r>
          </w:p>
          <w:p w14:paraId="797220B3" w14:textId="1DC84706" w:rsidR="006E4C4D" w:rsidRPr="00A128D7" w:rsidRDefault="006E4C4D" w:rsidP="006E4C4D">
            <w:pPr>
              <w:spacing w:after="0" w:line="240" w:lineRule="exact"/>
              <w:ind w:firstLineChars="300" w:firstLine="480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승강기 정기 검사, 4월중,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한국승강기안전공단</w:t>
            </w:r>
            <w:proofErr w:type="spellEnd"/>
          </w:p>
        </w:tc>
      </w:tr>
      <w:tr w:rsidR="006E4C4D" w:rsidRPr="00A128D7" w14:paraId="52FCD652" w14:textId="77777777" w:rsidTr="000E5FF6">
        <w:trPr>
          <w:trHeight w:val="406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D23C51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F60DE79" w14:textId="2B211696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특이사항 없음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24382C6" w14:textId="65160CCC" w:rsidR="006E4C4D" w:rsidRPr="00A128D7" w:rsidRDefault="006E4C4D" w:rsidP="006E4C4D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특이사항 없음</w:t>
            </w:r>
          </w:p>
        </w:tc>
      </w:tr>
      <w:tr w:rsidR="006E4C4D" w:rsidRPr="00A128D7" w14:paraId="30125B99" w14:textId="77777777" w:rsidTr="004F24B6">
        <w:trPr>
          <w:trHeight w:val="450"/>
        </w:trPr>
        <w:tc>
          <w:tcPr>
            <w:tcW w:w="1583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B6F350" w14:textId="77777777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110A4" w14:textId="073DAD59" w:rsidR="006E4C4D" w:rsidRPr="00A128D7" w:rsidRDefault="006E4C4D" w:rsidP="006E4C4D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특이사항 없음</w:t>
            </w:r>
          </w:p>
        </w:tc>
        <w:tc>
          <w:tcPr>
            <w:tcW w:w="6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82F7C" w14:textId="1A7F037F" w:rsidR="006E4C4D" w:rsidRPr="00A128D7" w:rsidRDefault="006E4C4D" w:rsidP="006E4C4D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특이사항 없음</w:t>
            </w:r>
          </w:p>
        </w:tc>
      </w:tr>
      <w:tr w:rsidR="006E4C4D" w:rsidRPr="00A128D7" w14:paraId="61EE748E" w14:textId="77777777" w:rsidTr="006E4C4D">
        <w:trPr>
          <w:trHeight w:val="1732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640770" w14:textId="53D765D0" w:rsidR="006E4C4D" w:rsidRPr="00A128D7" w:rsidRDefault="006E4C4D" w:rsidP="006E4C4D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안전문화활동</w:t>
            </w:r>
          </w:p>
        </w:tc>
        <w:tc>
          <w:tcPr>
            <w:tcW w:w="12899" w:type="dxa"/>
            <w:gridSpan w:val="2"/>
            <w:tcBorders>
              <w:top w:val="single" w:sz="4" w:space="0" w:color="auto"/>
            </w:tcBorders>
            <w:vAlign w:val="center"/>
          </w:tcPr>
          <w:p w14:paraId="172FD7F3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1. 안전문화 Catchphrase 현수막 게시 및 부서별 일일업무 시작 전 안전구호 제창</w:t>
            </w:r>
          </w:p>
          <w:p w14:paraId="217C3E13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2. 외부업체 공사 시 TBM활동 및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안전장구류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착용 확인, 안전구호 제창, 관리감독자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안전장구류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착용 후 안전감독</w:t>
            </w:r>
          </w:p>
          <w:p w14:paraId="36662C9B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3.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시설직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,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미화직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(남)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안전장구류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착용 후 점검 및 유지 보수 작업</w:t>
            </w:r>
          </w:p>
          <w:p w14:paraId="08C9F7A6" w14:textId="77777777" w:rsidR="006E4C4D" w:rsidRPr="00A128D7" w:rsidRDefault="006E4C4D" w:rsidP="006E4C4D">
            <w:pPr>
              <w:spacing w:after="0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4.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미화직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(여) 계단 청소 작업 시 안전모 착용</w:t>
            </w:r>
          </w:p>
          <w:p w14:paraId="340FEC71" w14:textId="472E5DC4" w:rsidR="006E4C4D" w:rsidRPr="00A128D7" w:rsidRDefault="006E4C4D" w:rsidP="006E4C4D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5. 모든 순찰, 점검 업무 직원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>장구류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color w:val="000000" w:themeColor="text1"/>
                <w:kern w:val="0"/>
                <w:szCs w:val="20"/>
              </w:rPr>
              <w:t xml:space="preserve"> 착용 의무화</w:t>
            </w:r>
          </w:p>
        </w:tc>
      </w:tr>
    </w:tbl>
    <w:p w14:paraId="4B50D539" w14:textId="6782CFD0" w:rsidR="004F24B6" w:rsidRPr="00A128D7" w:rsidRDefault="004F24B6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13F2DFDD" w14:textId="7988465B" w:rsidR="007D0164" w:rsidRPr="00A128D7" w:rsidRDefault="004F24B6" w:rsidP="004F24B6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7710C0F9" w14:textId="44A48CD7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D3641F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58C8056B" w14:textId="31D7C489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서부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D3641F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D3641F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0C84C88B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1DDFAD1A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0E3AD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5F40261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D0C068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6320DD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2F0A48F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E5FFD4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9447D9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19535E2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410814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99609E" w:rsidRPr="00A128D7" w14:paraId="752E03D8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29007D03" w14:textId="7777777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12C8A945" w14:textId="6392185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4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371272FD" w14:textId="3E6D4186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2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9D23338" w14:textId="04AC04F1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21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003C6FA" w14:textId="606B7F5E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38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5BF56AA4" w14:textId="45D8C2FF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4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108FF4D" w14:textId="2C8A8699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31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1371221" w14:textId="7D2C8F5A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100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4C7CB05E" w14:textId="6ED4E425" w:rsidR="0099609E" w:rsidRPr="00A128D7" w:rsidRDefault="0099609E" w:rsidP="0099609E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결원 :</w:t>
            </w:r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없음</w:t>
            </w:r>
          </w:p>
          <w:p w14:paraId="693C2AF0" w14:textId="77777777" w:rsidR="0099609E" w:rsidRPr="00A128D7" w:rsidRDefault="0099609E" w:rsidP="0099609E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대책 :</w:t>
            </w:r>
            <w:proofErr w:type="gram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</w:t>
            </w:r>
          </w:p>
          <w:p w14:paraId="05930B88" w14:textId="7B759759" w:rsidR="0099609E" w:rsidRPr="00A128D7" w:rsidRDefault="0099609E" w:rsidP="0099609E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3. 비고 :</w:t>
            </w:r>
          </w:p>
        </w:tc>
      </w:tr>
      <w:tr w:rsidR="0099609E" w:rsidRPr="00A128D7" w14:paraId="4B282901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01567274" w14:textId="7777777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6C717EB7" w14:textId="41B151B2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4</w:t>
            </w:r>
          </w:p>
        </w:tc>
        <w:tc>
          <w:tcPr>
            <w:tcW w:w="1016" w:type="dxa"/>
            <w:vAlign w:val="center"/>
          </w:tcPr>
          <w:p w14:paraId="5917239F" w14:textId="4479359C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2</w:t>
            </w:r>
          </w:p>
        </w:tc>
        <w:tc>
          <w:tcPr>
            <w:tcW w:w="1018" w:type="dxa"/>
            <w:vAlign w:val="center"/>
          </w:tcPr>
          <w:p w14:paraId="67BE7AC7" w14:textId="22DABAA2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21</w:t>
            </w:r>
          </w:p>
        </w:tc>
        <w:tc>
          <w:tcPr>
            <w:tcW w:w="1018" w:type="dxa"/>
            <w:vAlign w:val="center"/>
          </w:tcPr>
          <w:p w14:paraId="11791357" w14:textId="177258FF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38</w:t>
            </w:r>
          </w:p>
        </w:tc>
        <w:tc>
          <w:tcPr>
            <w:tcW w:w="1017" w:type="dxa"/>
            <w:vAlign w:val="center"/>
          </w:tcPr>
          <w:p w14:paraId="6CE7AB6C" w14:textId="07AC3CF8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4</w:t>
            </w:r>
          </w:p>
        </w:tc>
        <w:tc>
          <w:tcPr>
            <w:tcW w:w="1018" w:type="dxa"/>
            <w:vAlign w:val="center"/>
          </w:tcPr>
          <w:p w14:paraId="0EA83EA1" w14:textId="556CD985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31</w:t>
            </w:r>
          </w:p>
        </w:tc>
        <w:tc>
          <w:tcPr>
            <w:tcW w:w="1018" w:type="dxa"/>
            <w:vAlign w:val="center"/>
          </w:tcPr>
          <w:p w14:paraId="67776BA5" w14:textId="2C2B389D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100</w:t>
            </w:r>
          </w:p>
        </w:tc>
        <w:tc>
          <w:tcPr>
            <w:tcW w:w="6344" w:type="dxa"/>
            <w:vMerge/>
            <w:vAlign w:val="center"/>
          </w:tcPr>
          <w:p w14:paraId="6B698BE1" w14:textId="7777777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99609E" w:rsidRPr="00A128D7" w14:paraId="6AF377C2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5EB9E55A" w14:textId="7777777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1CA08D4E" w14:textId="3B73807B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6" w:type="dxa"/>
            <w:vAlign w:val="center"/>
          </w:tcPr>
          <w:p w14:paraId="5659BA7B" w14:textId="0A7DAF76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4B53F605" w14:textId="125FA250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6F1208E3" w14:textId="03AD1904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7" w:type="dxa"/>
            <w:vAlign w:val="center"/>
          </w:tcPr>
          <w:p w14:paraId="21EBDBF6" w14:textId="3BDECDD3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70622AA1" w14:textId="0761F4CF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010A6086" w14:textId="223C9550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22"/>
              </w:rPr>
              <w:t>0</w:t>
            </w:r>
          </w:p>
        </w:tc>
        <w:tc>
          <w:tcPr>
            <w:tcW w:w="6344" w:type="dxa"/>
            <w:vMerge/>
            <w:vAlign w:val="center"/>
          </w:tcPr>
          <w:p w14:paraId="062595E0" w14:textId="7777777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19463A75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99609E" w:rsidRPr="00A128D7" w14:paraId="207D0D7D" w14:textId="77777777" w:rsidTr="000E5FF6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63D612A" w14:textId="77777777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BC546BF" w14:textId="11BF6BE6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중점추진업무 (</w:t>
            </w:r>
            <w:r w:rsidR="00D3641F"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37F9F6" w14:textId="4BBB039E" w:rsidR="0099609E" w:rsidRPr="00A128D7" w:rsidRDefault="0099609E" w:rsidP="0099609E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중점추진계획 (</w:t>
            </w:r>
            <w:r w:rsidR="00D3641F"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월)</w:t>
            </w:r>
          </w:p>
        </w:tc>
      </w:tr>
      <w:tr w:rsidR="00D3641F" w:rsidRPr="00A128D7" w14:paraId="7ED8AB8C" w14:textId="77777777" w:rsidTr="000E5FF6">
        <w:trPr>
          <w:trHeight w:val="448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87B33F2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2984CC51" w14:textId="27D8A903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해빙기 특별 안전점검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3A8867A8" w14:textId="7777777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냉방 준비실태 점검</w:t>
            </w:r>
          </w:p>
          <w:p w14:paraId="669F0D93" w14:textId="1DFD588C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2. 산업안전 위험성 평가</w:t>
            </w:r>
          </w:p>
        </w:tc>
      </w:tr>
      <w:tr w:rsidR="00D3641F" w:rsidRPr="00A128D7" w14:paraId="7561ED71" w14:textId="77777777" w:rsidTr="009D54E3">
        <w:trPr>
          <w:trHeight w:val="65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93A1052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2390FA60" w14:textId="364DC8EC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 xml:space="preserve">1. 마인드 리셋 교육(사람이 답이다, 기술을 넘어선 인간의 가치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맨가드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)</w:t>
            </w:r>
          </w:p>
        </w:tc>
        <w:tc>
          <w:tcPr>
            <w:tcW w:w="6520" w:type="dxa"/>
            <w:vAlign w:val="center"/>
          </w:tcPr>
          <w:p w14:paraId="6812A409" w14:textId="7777777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근로자 건강검진 수검</w:t>
            </w:r>
          </w:p>
          <w:p w14:paraId="0BE1ED86" w14:textId="2E2BCE14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2. 춘계 체육행사</w:t>
            </w:r>
          </w:p>
        </w:tc>
      </w:tr>
      <w:tr w:rsidR="00D3641F" w:rsidRPr="00A128D7" w14:paraId="6B6B04A6" w14:textId="77777777" w:rsidTr="000E5FF6">
        <w:trPr>
          <w:trHeight w:val="38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8DEF7FE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2CDCB380" w14:textId="11AC05B1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pacing w:val="-6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1. 산업 안전 합동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점검 /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협의체 회의</w:t>
            </w:r>
          </w:p>
        </w:tc>
        <w:tc>
          <w:tcPr>
            <w:tcW w:w="6520" w:type="dxa"/>
            <w:vAlign w:val="center"/>
          </w:tcPr>
          <w:p w14:paraId="691C5DDF" w14:textId="7777777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1. 고객사 주관 산업안전 협의체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회의 /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산업안전 순회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점검 /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중대재해 모의 훈련</w:t>
            </w:r>
          </w:p>
          <w:p w14:paraId="29DF0261" w14:textId="004A283B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2. 위기대응 훈련(우산-밀폐공간-중대재해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포함 /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전주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-  /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송정-화재-SLA 점검 겸 )</w:t>
            </w:r>
          </w:p>
        </w:tc>
      </w:tr>
      <w:tr w:rsidR="00D3641F" w:rsidRPr="00A128D7" w14:paraId="0727D5BD" w14:textId="77777777" w:rsidTr="00130E1C">
        <w:trPr>
          <w:trHeight w:val="3181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39E441A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74AAF88D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1. 공통 </w:t>
            </w:r>
          </w:p>
          <w:p w14:paraId="5E0E269E" w14:textId="77777777" w:rsidR="00D3641F" w:rsidRPr="00A128D7" w:rsidRDefault="00D3641F" w:rsidP="00D3641F">
            <w:pPr>
              <w:spacing w:after="0"/>
              <w:ind w:firstLineChars="100" w:firstLine="144"/>
              <w:jc w:val="left"/>
              <w:rPr>
                <w:rFonts w:ascii="가는각진제목체" w:eastAsia="가는각진제목체" w:hAnsi="현대체 Light" w:cs="현대체 Light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가. </w:t>
            </w: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봄맞이 환경 정비(공조기 및 항온기 내부 청소, 옥상 및 옥외 청소, 왁스작업)</w:t>
            </w:r>
          </w:p>
          <w:p w14:paraId="5FEC5CBB" w14:textId="77777777" w:rsidR="00D3641F" w:rsidRPr="00A128D7" w:rsidRDefault="00D3641F" w:rsidP="00D3641F">
            <w:pPr>
              <w:spacing w:after="0"/>
              <w:ind w:firstLineChars="100" w:firstLine="144"/>
              <w:jc w:val="left"/>
              <w:rPr>
                <w:rFonts w:ascii="가는각진제목체" w:eastAsia="가는각진제목체" w:hAnsi="현대체 Light" w:cs="현대체 Light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나. 산업안전 이행점검</w:t>
            </w:r>
          </w:p>
          <w:p w14:paraId="09AE49E7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2. 우산 </w:t>
            </w:r>
          </w:p>
          <w:p w14:paraId="7E55DFD5" w14:textId="77777777" w:rsidR="00D3641F" w:rsidRPr="00A128D7" w:rsidRDefault="00D3641F" w:rsidP="00D3641F">
            <w:pPr>
              <w:spacing w:after="0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가. 소방설비 보완 작업(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집열판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및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유도등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교체)</w:t>
            </w:r>
          </w:p>
          <w:p w14:paraId="3F78E212" w14:textId="77777777" w:rsidR="00D3641F" w:rsidRPr="00A128D7" w:rsidRDefault="00D3641F" w:rsidP="00D3641F">
            <w:pPr>
              <w:spacing w:after="0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나. 재산 종합보험 관련 리스크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서베이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자료작성 및 인터뷰, 현장실사</w:t>
            </w:r>
          </w:p>
          <w:p w14:paraId="1B859167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3. 송정</w:t>
            </w:r>
          </w:p>
          <w:p w14:paraId="6E27CD1E" w14:textId="77777777" w:rsidR="00D3641F" w:rsidRPr="00A128D7" w:rsidRDefault="00D3641F" w:rsidP="00D3641F">
            <w:pPr>
              <w:spacing w:after="0" w:line="240" w:lineRule="exact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가. 기계실 배관 지지대 부식 부위 보강작업</w:t>
            </w:r>
          </w:p>
          <w:p w14:paraId="07F4FAA7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4. 전주</w:t>
            </w:r>
          </w:p>
          <w:p w14:paraId="69A74D38" w14:textId="5C408ACB" w:rsidR="00D3641F" w:rsidRPr="00A128D7" w:rsidRDefault="00D3641F" w:rsidP="00D3641F">
            <w:pPr>
              <w:spacing w:after="0" w:line="240" w:lineRule="exact"/>
              <w:ind w:firstLine="15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가. 6층 옥내 소화전 배관 누수감지 시스템 설치</w:t>
            </w:r>
          </w:p>
        </w:tc>
        <w:tc>
          <w:tcPr>
            <w:tcW w:w="6520" w:type="dxa"/>
            <w:vAlign w:val="center"/>
          </w:tcPr>
          <w:p w14:paraId="73A174E4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1. 우산 </w:t>
            </w:r>
          </w:p>
          <w:p w14:paraId="140E3CAD" w14:textId="77777777" w:rsidR="00D3641F" w:rsidRPr="00A128D7" w:rsidRDefault="00D3641F" w:rsidP="00D3641F">
            <w:pPr>
              <w:spacing w:after="0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가. 물탱크실 환경개선(바닥 일부 도색, 전등 및 콘센트 추가설치, 지지대 시인성 확보)</w:t>
            </w:r>
          </w:p>
          <w:p w14:paraId="013A776B" w14:textId="77777777" w:rsidR="00D3641F" w:rsidRPr="00A128D7" w:rsidRDefault="00D3641F" w:rsidP="00D3641F">
            <w:pPr>
              <w:spacing w:after="0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나. 무주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휴양소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해빙기 점검 및 정비</w:t>
            </w:r>
          </w:p>
          <w:p w14:paraId="3B03EAAF" w14:textId="77777777" w:rsidR="00D3641F" w:rsidRPr="00A128D7" w:rsidRDefault="00D3641F" w:rsidP="00D3641F">
            <w:pPr>
              <w:spacing w:after="0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디. 고객사 창고 정리(사무가구, 불용자산 폐기처리) 및 순천마케팅팀 입고 비품 정리</w:t>
            </w:r>
          </w:p>
          <w:p w14:paraId="204F18DD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2. 송정</w:t>
            </w:r>
          </w:p>
          <w:p w14:paraId="15799AB3" w14:textId="77777777" w:rsidR="00D3641F" w:rsidRPr="00A128D7" w:rsidRDefault="00D3641F" w:rsidP="00D3641F">
            <w:pPr>
              <w:spacing w:after="0" w:line="240" w:lineRule="exact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가. 사옥관리 집중 점검(SLA) 대응</w:t>
            </w:r>
          </w:p>
          <w:p w14:paraId="75307248" w14:textId="77777777" w:rsidR="00D3641F" w:rsidRPr="00A128D7" w:rsidRDefault="00D3641F" w:rsidP="00D3641F">
            <w:pPr>
              <w:spacing w:after="0" w:line="240" w:lineRule="exact"/>
              <w:ind w:firstLine="15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나. 옥외 보안등 커버 일괄 교체</w:t>
            </w:r>
          </w:p>
          <w:p w14:paraId="5E9D2945" w14:textId="77777777" w:rsidR="00D3641F" w:rsidRPr="00A128D7" w:rsidRDefault="00D3641F" w:rsidP="00D3641F">
            <w:pPr>
              <w:spacing w:after="0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3. 전주</w:t>
            </w:r>
          </w:p>
          <w:p w14:paraId="524A4AE3" w14:textId="4E45124F" w:rsidR="00D3641F" w:rsidRPr="00A128D7" w:rsidRDefault="00D3641F" w:rsidP="00D3641F">
            <w:pPr>
              <w:spacing w:after="0"/>
              <w:ind w:firstLine="15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가. 3층~10층 공조기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급기휀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방진 보완 작업</w:t>
            </w:r>
          </w:p>
        </w:tc>
      </w:tr>
      <w:tr w:rsidR="00D3641F" w:rsidRPr="00A128D7" w14:paraId="5E984C0F" w14:textId="77777777" w:rsidTr="000E5FF6">
        <w:trPr>
          <w:trHeight w:val="35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E3F5D06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7FE06CD8" w14:textId="7E232D46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특이사항 없음</w:t>
            </w:r>
          </w:p>
        </w:tc>
        <w:tc>
          <w:tcPr>
            <w:tcW w:w="6520" w:type="dxa"/>
            <w:vAlign w:val="center"/>
          </w:tcPr>
          <w:p w14:paraId="5FBC871D" w14:textId="05632765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특이사항 없음</w:t>
            </w:r>
          </w:p>
        </w:tc>
      </w:tr>
      <w:tr w:rsidR="00D3641F" w:rsidRPr="00A128D7" w14:paraId="0A74EE66" w14:textId="77777777" w:rsidTr="007F0212">
        <w:trPr>
          <w:trHeight w:val="20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AAC434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2002A47D" w14:textId="7777777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1. 공통: 고압가스 냉동제조시설 안전관리규정 개정(자체변경) 결과 제출</w:t>
            </w:r>
          </w:p>
          <w:p w14:paraId="206D2521" w14:textId="7777777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2. 송정: 소방설비 종합정밀점검</w:t>
            </w:r>
          </w:p>
          <w:p w14:paraId="1935AFD2" w14:textId="1636350A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3. 전주: 소방설비 작동 기능 점검, 특정가스 정기검사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0AE3CEB4" w14:textId="7777777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1. 공통: 물탱크 청소, 법정소독, 산업안전 관리감독자 교육</w:t>
            </w:r>
          </w:p>
          <w:p w14:paraId="3BA6D638" w14:textId="607D76A7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2. 우산: 다중이용시설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공기질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 xml:space="preserve"> 측정, 냉동제조시설 정기검사, 특정가스 정기 검사</w:t>
            </w:r>
          </w:p>
        </w:tc>
      </w:tr>
      <w:tr w:rsidR="00D3641F" w:rsidRPr="00A128D7" w14:paraId="7D124E2C" w14:textId="77777777" w:rsidTr="009D1856">
        <w:trPr>
          <w:trHeight w:val="839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EA808B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95224E5" w14:textId="04CAC701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특이사항 없음.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F5E3B36" w14:textId="48CA56CB" w:rsidR="00D3641F" w:rsidRPr="00A128D7" w:rsidRDefault="00D3641F" w:rsidP="00D3641F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 w:val="18"/>
                <w:szCs w:val="18"/>
              </w:rPr>
              <w:t>1. 특이사항 없음.</w:t>
            </w:r>
          </w:p>
        </w:tc>
      </w:tr>
      <w:tr w:rsidR="00D3641F" w:rsidRPr="00A128D7" w14:paraId="6D83AEF6" w14:textId="77777777" w:rsidTr="009D54E3">
        <w:trPr>
          <w:trHeight w:val="364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4DD9BB" w14:textId="77777777" w:rsidR="00D3641F" w:rsidRPr="00A128D7" w:rsidRDefault="00D3641F" w:rsidP="00D3641F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3FA6BC91" w14:textId="1988D6C0" w:rsidR="00D3641F" w:rsidRPr="00A128D7" w:rsidRDefault="00D3641F" w:rsidP="00D3641F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1. 특이사항 없음.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7A9CD426" w14:textId="616D10FE" w:rsidR="00D3641F" w:rsidRPr="00A128D7" w:rsidRDefault="00D3641F" w:rsidP="00D3641F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18"/>
                <w:szCs w:val="18"/>
              </w:rPr>
              <w:t>1. 특이사항 없음.</w:t>
            </w:r>
          </w:p>
        </w:tc>
      </w:tr>
    </w:tbl>
    <w:p w14:paraId="6FDC08A1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6743ECAA" w14:textId="72899BB9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9842F6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33DB306B" w14:textId="30CA6656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제주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9842F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9842F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7ADD399B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35B53A02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3F7ED1E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9504A7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45F51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ED8A48F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2DF20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AB5FA4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811A01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5CF62E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12A0F3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3F3B7A" w:rsidRPr="00A128D7" w14:paraId="77ABDC45" w14:textId="77777777" w:rsidTr="00C735B0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047F2D41" w14:textId="77777777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1DF7D7E1" w14:textId="4FFA5EF1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48218E3B" w14:textId="6120D540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4A5A4FD0" w14:textId="7B611D04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5B4CB5D" w14:textId="557FDE3B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03EA5860" w14:textId="6AF7C671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04D0715" w14:textId="2564B4C0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018" w:type="dxa"/>
            <w:tcBorders>
              <w:top w:val="double" w:sz="4" w:space="0" w:color="auto"/>
            </w:tcBorders>
          </w:tcPr>
          <w:p w14:paraId="361590EA" w14:textId="3F5ED671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5F1F0C72" w14:textId="77777777" w:rsidR="00130E1C" w:rsidRPr="00A128D7" w:rsidRDefault="00130E1C" w:rsidP="00130E1C">
            <w:pPr>
              <w:wordWrap/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1.결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원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없음</w:t>
            </w:r>
          </w:p>
          <w:p w14:paraId="1551A176" w14:textId="0FDAA5CD" w:rsidR="00130E1C" w:rsidRPr="00A128D7" w:rsidRDefault="00130E1C" w:rsidP="00130E1C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2.대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책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</w:p>
        </w:tc>
      </w:tr>
      <w:tr w:rsidR="003F3B7A" w:rsidRPr="00A128D7" w14:paraId="5E18CC91" w14:textId="77777777" w:rsidTr="00C735B0">
        <w:trPr>
          <w:trHeight w:val="165"/>
        </w:trPr>
        <w:tc>
          <w:tcPr>
            <w:tcW w:w="1016" w:type="dxa"/>
            <w:vAlign w:val="center"/>
          </w:tcPr>
          <w:p w14:paraId="172E29F2" w14:textId="77777777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610BEB86" w14:textId="0AF58B82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016" w:type="dxa"/>
            <w:vAlign w:val="center"/>
          </w:tcPr>
          <w:p w14:paraId="21575FE1" w14:textId="43A1EC2A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018" w:type="dxa"/>
            <w:vAlign w:val="center"/>
          </w:tcPr>
          <w:p w14:paraId="3005F94E" w14:textId="4246AA6C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018" w:type="dxa"/>
            <w:vAlign w:val="center"/>
          </w:tcPr>
          <w:p w14:paraId="7039F282" w14:textId="57F98287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017" w:type="dxa"/>
            <w:vAlign w:val="center"/>
          </w:tcPr>
          <w:p w14:paraId="7A1968DF" w14:textId="052F7195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018" w:type="dxa"/>
            <w:vAlign w:val="center"/>
          </w:tcPr>
          <w:p w14:paraId="3BD938C2" w14:textId="24874F6C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018" w:type="dxa"/>
          </w:tcPr>
          <w:p w14:paraId="17634D29" w14:textId="506C8744" w:rsidR="00130E1C" w:rsidRPr="00A128D7" w:rsidRDefault="00130E1C" w:rsidP="00130E1C">
            <w:pPr>
              <w:tabs>
                <w:tab w:val="left" w:pos="194"/>
                <w:tab w:val="center" w:pos="410"/>
              </w:tabs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6344" w:type="dxa"/>
            <w:vMerge/>
            <w:vAlign w:val="center"/>
          </w:tcPr>
          <w:p w14:paraId="5793D9D6" w14:textId="77777777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5F55018A" w14:textId="77777777" w:rsidTr="00C735B0">
        <w:trPr>
          <w:trHeight w:val="98"/>
        </w:trPr>
        <w:tc>
          <w:tcPr>
            <w:tcW w:w="1016" w:type="dxa"/>
            <w:vAlign w:val="center"/>
          </w:tcPr>
          <w:p w14:paraId="786CD11B" w14:textId="77777777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019EF15F" w14:textId="21797515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6" w:type="dxa"/>
            <w:vAlign w:val="center"/>
          </w:tcPr>
          <w:p w14:paraId="499E8707" w14:textId="35EDE106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018" w:type="dxa"/>
            <w:vAlign w:val="center"/>
          </w:tcPr>
          <w:p w14:paraId="61AEF640" w14:textId="1CAAF9AD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1029F156" w14:textId="25B87E04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7" w:type="dxa"/>
            <w:vAlign w:val="center"/>
          </w:tcPr>
          <w:p w14:paraId="341C1BED" w14:textId="0F248C0C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</w:p>
        </w:tc>
        <w:tc>
          <w:tcPr>
            <w:tcW w:w="1018" w:type="dxa"/>
            <w:vAlign w:val="center"/>
          </w:tcPr>
          <w:p w14:paraId="356828F7" w14:textId="456B7A24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8" w:type="dxa"/>
          </w:tcPr>
          <w:p w14:paraId="77F86BB6" w14:textId="5D9AD31F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6344" w:type="dxa"/>
            <w:vMerge/>
            <w:vAlign w:val="center"/>
          </w:tcPr>
          <w:p w14:paraId="1049191C" w14:textId="77777777" w:rsidR="00130E1C" w:rsidRPr="00A128D7" w:rsidRDefault="00130E1C" w:rsidP="00130E1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5B28F814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BF2BC1" w:rsidRPr="00A128D7" w14:paraId="0EADF415" w14:textId="77777777" w:rsidTr="00BF2BC1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DC1F526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2183320" w14:textId="6C78172F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중점추진업무 (03월)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56E0CFF" w14:textId="561E59FD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중점추진계획 (04월)</w:t>
            </w:r>
          </w:p>
        </w:tc>
      </w:tr>
      <w:tr w:rsidR="00BF2BC1" w:rsidRPr="00A128D7" w14:paraId="4A0EC378" w14:textId="77777777" w:rsidTr="00BF2BC1">
        <w:trPr>
          <w:trHeight w:val="1015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27970AB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656F18BF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승강기 유지보수 점검 재계약(일반유지보수점검)</w:t>
            </w:r>
          </w:p>
          <w:p w14:paraId="72154F6B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렌탈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비데 교체 및 재계약 3/5</w:t>
            </w:r>
          </w:p>
          <w:p w14:paraId="146C973B" w14:textId="3694BBA0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전기차 충전구역 주차 관련 과태료 부과에 따른 민원처리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02EEB76E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소방안전관리자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협회비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납부</w:t>
            </w:r>
          </w:p>
          <w:p w14:paraId="24F27CC4" w14:textId="1AFFA352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소방 교육 의뢰 및 훈련 참관 문서발송 -제주연동119센터</w:t>
            </w:r>
          </w:p>
        </w:tc>
      </w:tr>
      <w:tr w:rsidR="00BF2BC1" w:rsidRPr="00A128D7" w14:paraId="7FD8A462" w14:textId="77777777" w:rsidTr="00BF2BC1">
        <w:trPr>
          <w:trHeight w:val="42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36DA77D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451EBE78" w14:textId="5C2948A5" w:rsidR="00BF2BC1" w:rsidRPr="00A128D7" w:rsidRDefault="00BF2BC1" w:rsidP="009842F6">
            <w:pPr>
              <w:spacing w:after="0" w:line="240" w:lineRule="exact"/>
              <w:jc w:val="left"/>
              <w:rPr>
                <w:rFonts w:ascii="가는각진제목체" w:eastAsia="가는각진제목체" w:hAnsi="뫼비우스 Regular" w:cs="굴림"/>
                <w:color w:val="00000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/>
                <w:kern w:val="0"/>
                <w:szCs w:val="20"/>
              </w:rPr>
              <w:t>1. 보안 사고사례 교육</w:t>
            </w:r>
          </w:p>
        </w:tc>
        <w:tc>
          <w:tcPr>
            <w:tcW w:w="6520" w:type="dxa"/>
            <w:vAlign w:val="center"/>
          </w:tcPr>
          <w:p w14:paraId="477DCEFF" w14:textId="36D4DA34" w:rsidR="00BF2BC1" w:rsidRPr="00A128D7" w:rsidRDefault="00BF2BC1" w:rsidP="009842F6">
            <w:pPr>
              <w:spacing w:after="0" w:line="240" w:lineRule="exact"/>
              <w:jc w:val="left"/>
              <w:rPr>
                <w:rFonts w:ascii="가는각진제목체" w:eastAsia="가는각진제목체" w:hAnsi="뫼비우스 Regular" w:cs="굴림"/>
                <w:color w:val="00000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</w:tr>
      <w:tr w:rsidR="00BF2BC1" w:rsidRPr="00A128D7" w14:paraId="7CE16879" w14:textId="77777777" w:rsidTr="00BF2BC1">
        <w:trPr>
          <w:trHeight w:val="146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52737F7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1EC3C4D3" w14:textId="77777777" w:rsidR="00BF2BC1" w:rsidRPr="00A128D7" w:rsidRDefault="00BF2BC1" w:rsidP="009842F6">
            <w:pPr>
              <w:widowControl/>
              <w:wordWrap/>
              <w:autoSpaceDN/>
              <w:spacing w:after="0" w:line="300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3층 </w:t>
            </w:r>
            <w:proofErr w:type="spellStart"/>
            <w:proofErr w:type="gram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전송실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,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공조실</w:t>
            </w:r>
            <w:proofErr w:type="spellEnd"/>
            <w:proofErr w:type="gram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바닥 누수감지기 설치작업</w:t>
            </w:r>
          </w:p>
          <w:p w14:paraId="57629483" w14:textId="77777777" w:rsidR="00BF2BC1" w:rsidRPr="00A128D7" w:rsidRDefault="00BF2BC1" w:rsidP="009842F6">
            <w:pPr>
              <w:widowControl/>
              <w:wordWrap/>
              <w:autoSpaceDN/>
              <w:spacing w:after="0" w:line="300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/>
                <w:kern w:val="0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해빙기 안전점검 및 봄맞이 환경정비</w:t>
            </w:r>
          </w:p>
          <w:p w14:paraId="7BE858D4" w14:textId="77777777" w:rsidR="00BF2BC1" w:rsidRPr="00A128D7" w:rsidRDefault="00BF2BC1" w:rsidP="009842F6">
            <w:pPr>
              <w:widowControl/>
              <w:wordWrap/>
              <w:autoSpaceDN/>
              <w:spacing w:after="0" w:line="300" w:lineRule="auto"/>
              <w:rPr>
                <w:rFonts w:ascii="가는각진제목체" w:eastAsia="가는각진제목체" w:hAnsi="뫼비우스 Regular" w:cs="굴림"/>
                <w:color w:val="00000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발전기(보일러) 연도 보강작업</w:t>
            </w:r>
          </w:p>
          <w:p w14:paraId="43CF202D" w14:textId="1BA4A4CB" w:rsidR="00BF2BC1" w:rsidRPr="00A128D7" w:rsidRDefault="00BF2BC1" w:rsidP="009842F6">
            <w:pPr>
              <w:widowControl/>
              <w:wordWrap/>
              <w:autoSpaceDN/>
              <w:spacing w:after="0" w:line="300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4. 도시가스 자율점검(누설테스트)</w:t>
            </w:r>
          </w:p>
        </w:tc>
        <w:tc>
          <w:tcPr>
            <w:tcW w:w="6520" w:type="dxa"/>
            <w:vAlign w:val="center"/>
          </w:tcPr>
          <w:p w14:paraId="1652C941" w14:textId="77777777" w:rsidR="00BF2BC1" w:rsidRPr="00A128D7" w:rsidRDefault="00BF2BC1" w:rsidP="009842F6">
            <w:pPr>
              <w:wordWrap/>
              <w:spacing w:after="0" w:line="30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고객사 합동 작업장 순회 점검 및 협의체 회의</w:t>
            </w:r>
          </w:p>
          <w:p w14:paraId="00FF7D5C" w14:textId="77777777" w:rsidR="00BF2BC1" w:rsidRPr="00A128D7" w:rsidRDefault="00BF2BC1" w:rsidP="009842F6">
            <w:pPr>
              <w:wordWrap/>
              <w:spacing w:after="0" w:line="30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소방 교육 및 훈련(연동119센터 소방관 참관)</w:t>
            </w:r>
          </w:p>
          <w:p w14:paraId="7C123B1B" w14:textId="6478F57B" w:rsidR="00BF2BC1" w:rsidRPr="00A128D7" w:rsidRDefault="00BF2BC1" w:rsidP="009842F6">
            <w:pPr>
              <w:widowControl/>
              <w:wordWrap/>
              <w:autoSpaceDN/>
              <w:spacing w:after="0" w:line="300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물탱크(저수조) 고정식 사다리 미끄럼방지 테이프 부착</w:t>
            </w:r>
          </w:p>
        </w:tc>
      </w:tr>
      <w:tr w:rsidR="00BF2BC1" w:rsidRPr="00A128D7" w14:paraId="3D0D0943" w14:textId="77777777" w:rsidTr="00BF2BC1">
        <w:trPr>
          <w:trHeight w:val="1528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E71EFC7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0F6E5F55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상반기 실내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공기질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측정</w:t>
            </w:r>
          </w:p>
          <w:p w14:paraId="184BF12F" w14:textId="77777777" w:rsidR="00BF2BC1" w:rsidRPr="00A128D7" w:rsidRDefault="00BF2BC1" w:rsidP="009842F6">
            <w:pPr>
              <w:spacing w:after="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주차타워 방풍 셔터 보수작업(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전동개폐기,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죠인트바</w:t>
            </w:r>
            <w:proofErr w:type="spellEnd"/>
            <w:proofErr w:type="gram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교체)</w:t>
            </w:r>
          </w:p>
          <w:p w14:paraId="34705F7B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 w:cs="굴림"/>
                <w:color w:val="00000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물리보안 유지보수 점검</w:t>
            </w:r>
          </w:p>
          <w:p w14:paraId="560BCF7E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color w:val="000000"/>
                <w:kern w:val="0"/>
                <w:szCs w:val="20"/>
              </w:rPr>
              <w:t>4</w:t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. 각층 화장실 비데 교체작업</w:t>
            </w:r>
          </w:p>
          <w:p w14:paraId="5C283C5F" w14:textId="1E23FE80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5. 소방시설 점검결과 지적내용 3건(수동 조작함 교체 외) 처리 완료</w:t>
            </w:r>
          </w:p>
        </w:tc>
        <w:tc>
          <w:tcPr>
            <w:tcW w:w="6520" w:type="dxa"/>
            <w:vAlign w:val="center"/>
          </w:tcPr>
          <w:p w14:paraId="65E7334A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터보냉동기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세관 일반정비 4/13,14</w:t>
            </w:r>
          </w:p>
          <w:p w14:paraId="71A77FF6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정화조실 점검 및 노후 펌프 교체</w:t>
            </w:r>
          </w:p>
          <w:p w14:paraId="41E4F7A7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고객사 합동 상반기 사옥 집중점검 4/9</w:t>
            </w:r>
          </w:p>
          <w:p w14:paraId="07FDA21B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4.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입주사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간담회 4/15</w:t>
            </w:r>
          </w:p>
          <w:p w14:paraId="0EA0EC52" w14:textId="28409085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5.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냉각탑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급수 계량기(40A)교체작업</w:t>
            </w:r>
          </w:p>
        </w:tc>
      </w:tr>
      <w:tr w:rsidR="00BF2BC1" w:rsidRPr="00A128D7" w14:paraId="78CB169F" w14:textId="77777777" w:rsidTr="00BF2BC1">
        <w:trPr>
          <w:trHeight w:val="47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8291C4B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06FDBB00" w14:textId="4FF50652" w:rsidR="00BF2BC1" w:rsidRPr="00A128D7" w:rsidRDefault="00BF2BC1" w:rsidP="009842F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  <w:tc>
          <w:tcPr>
            <w:tcW w:w="6520" w:type="dxa"/>
            <w:vAlign w:val="center"/>
          </w:tcPr>
          <w:p w14:paraId="4EFBA253" w14:textId="060066FD" w:rsidR="00BF2BC1" w:rsidRPr="00A128D7" w:rsidRDefault="00BF2BC1" w:rsidP="009842F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</w:tr>
      <w:tr w:rsidR="00BF2BC1" w:rsidRPr="00A128D7" w14:paraId="1DC3FB4C" w14:textId="77777777" w:rsidTr="00BF2BC1">
        <w:trPr>
          <w:trHeight w:val="937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22FBBCA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</w:tcPr>
          <w:p w14:paraId="587B9A4D" w14:textId="77777777" w:rsidR="00BF2BC1" w:rsidRPr="00A128D7" w:rsidRDefault="00BF2BC1" w:rsidP="009842F6">
            <w:pPr>
              <w:spacing w:after="0" w:line="264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승강기/주차타워 월간 점검</w:t>
            </w:r>
          </w:p>
          <w:p w14:paraId="5ED45CE1" w14:textId="18DB6420" w:rsidR="00BF2BC1" w:rsidRPr="00A128D7" w:rsidRDefault="00BF2BC1" w:rsidP="009842F6">
            <w:pPr>
              <w:spacing w:after="0" w:line="264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소방종합정밀점검(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정평이앤씨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339CE589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승강기/주차타워 월간점검</w:t>
            </w:r>
          </w:p>
          <w:p w14:paraId="251E7E4E" w14:textId="77777777" w:rsidR="00BF2BC1" w:rsidRPr="00A128D7" w:rsidRDefault="00BF2BC1" w:rsidP="009842F6">
            <w:pPr>
              <w:spacing w:after="0" w:line="264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방역(2회차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) /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상반기 물탱크 청소</w:t>
            </w:r>
          </w:p>
          <w:p w14:paraId="13FC1795" w14:textId="1DE03F65" w:rsidR="00BF2BC1" w:rsidRPr="00A128D7" w:rsidRDefault="00BF2BC1" w:rsidP="009842F6">
            <w:pPr>
              <w:spacing w:after="0" w:line="264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3.소방안전관리자 실무교육</w:t>
            </w:r>
          </w:p>
        </w:tc>
      </w:tr>
      <w:tr w:rsidR="00BF2BC1" w:rsidRPr="00A128D7" w14:paraId="2868D5CA" w14:textId="77777777" w:rsidTr="00BF2BC1">
        <w:trPr>
          <w:trHeight w:val="406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28C6569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FC27224" w14:textId="3EECBCFD" w:rsidR="00BF2BC1" w:rsidRPr="00A128D7" w:rsidRDefault="00BF2BC1" w:rsidP="009842F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1A185DB" w14:textId="1B1B11B3" w:rsidR="00BF2BC1" w:rsidRPr="00A128D7" w:rsidRDefault="00BF2BC1" w:rsidP="009842F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</w:tr>
      <w:tr w:rsidR="00BF2BC1" w:rsidRPr="00A128D7" w14:paraId="6C8D577F" w14:textId="77777777" w:rsidTr="00BF2BC1">
        <w:trPr>
          <w:trHeight w:val="45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DE8132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7D13178E" w14:textId="7882C70E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607B8CCC" w14:textId="4C1B6BC8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</w:tr>
    </w:tbl>
    <w:p w14:paraId="2D4B799C" w14:textId="0D195674" w:rsidR="007D0164" w:rsidRPr="00A128D7" w:rsidRDefault="00731F59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32FEBF7D" w14:textId="5E7B9984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9842F6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7204FFF7" w14:textId="1C0582CE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서린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9842F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9842F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44DC939A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4"/>
        <w:gridCol w:w="1015"/>
        <w:gridCol w:w="1014"/>
        <w:gridCol w:w="1016"/>
        <w:gridCol w:w="1016"/>
        <w:gridCol w:w="1015"/>
        <w:gridCol w:w="1016"/>
        <w:gridCol w:w="1015"/>
        <w:gridCol w:w="1016"/>
        <w:gridCol w:w="5345"/>
      </w:tblGrid>
      <w:tr w:rsidR="003F3B7A" w:rsidRPr="00A128D7" w14:paraId="37693E92" w14:textId="77777777" w:rsidTr="004733F0">
        <w:trPr>
          <w:trHeight w:val="338"/>
        </w:trPr>
        <w:tc>
          <w:tcPr>
            <w:tcW w:w="101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1751F0" w14:textId="77777777" w:rsidR="004F24B6" w:rsidRPr="00A128D7" w:rsidRDefault="004F24B6" w:rsidP="004F24B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2AF399B" w14:textId="6F975E5E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101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741CBD8" w14:textId="77E1AC8B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494704" w14:textId="77777777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보안</w:t>
            </w:r>
          </w:p>
          <w:p w14:paraId="323603D2" w14:textId="4F361275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(서린)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3D6DEC" w14:textId="0575DABA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GRO</w:t>
            </w:r>
          </w:p>
        </w:tc>
        <w:tc>
          <w:tcPr>
            <w:tcW w:w="101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0013010" w14:textId="77777777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주차</w:t>
            </w:r>
          </w:p>
          <w:p w14:paraId="18AEE063" w14:textId="789DD02B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세차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7E2EDCA" w14:textId="384D267D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관제</w:t>
            </w:r>
          </w:p>
        </w:tc>
        <w:tc>
          <w:tcPr>
            <w:tcW w:w="101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3B7C41" w14:textId="02CA63A1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미화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7C91E39" w14:textId="6622CB94" w:rsidR="004F24B6" w:rsidRPr="00A128D7" w:rsidRDefault="004F24B6" w:rsidP="004F24B6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534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9994141" w14:textId="77777777" w:rsidR="004F24B6" w:rsidRPr="00A128D7" w:rsidRDefault="004F24B6" w:rsidP="004F24B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1711DC" w:rsidRPr="00A128D7" w14:paraId="4A6FE48F" w14:textId="77777777" w:rsidTr="004733F0">
        <w:trPr>
          <w:trHeight w:val="210"/>
        </w:trPr>
        <w:tc>
          <w:tcPr>
            <w:tcW w:w="1014" w:type="dxa"/>
            <w:tcBorders>
              <w:top w:val="double" w:sz="4" w:space="0" w:color="auto"/>
            </w:tcBorders>
            <w:vAlign w:val="center"/>
          </w:tcPr>
          <w:p w14:paraId="5B92265A" w14:textId="77777777" w:rsidR="001711DC" w:rsidRPr="00A128D7" w:rsidRDefault="001711DC" w:rsidP="001711D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정원</w:t>
            </w:r>
          </w:p>
        </w:tc>
        <w:tc>
          <w:tcPr>
            <w:tcW w:w="1015" w:type="dxa"/>
            <w:tcBorders>
              <w:top w:val="double" w:sz="4" w:space="0" w:color="auto"/>
            </w:tcBorders>
            <w:vAlign w:val="center"/>
          </w:tcPr>
          <w:p w14:paraId="10D63732" w14:textId="759192DC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4</w:t>
            </w:r>
          </w:p>
        </w:tc>
        <w:tc>
          <w:tcPr>
            <w:tcW w:w="1014" w:type="dxa"/>
            <w:tcBorders>
              <w:top w:val="double" w:sz="4" w:space="0" w:color="auto"/>
            </w:tcBorders>
            <w:vAlign w:val="center"/>
          </w:tcPr>
          <w:p w14:paraId="05102D3E" w14:textId="043A10E9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19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58A46037" w14:textId="2B133A20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29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350BFCC4" w14:textId="589FA586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9</w:t>
            </w:r>
          </w:p>
        </w:tc>
        <w:tc>
          <w:tcPr>
            <w:tcW w:w="1015" w:type="dxa"/>
            <w:tcBorders>
              <w:top w:val="double" w:sz="4" w:space="0" w:color="auto"/>
            </w:tcBorders>
            <w:vAlign w:val="center"/>
          </w:tcPr>
          <w:p w14:paraId="27ECBC6D" w14:textId="668F033F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15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4005778A" w14:textId="1AE8E0CB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6</w:t>
            </w:r>
          </w:p>
        </w:tc>
        <w:tc>
          <w:tcPr>
            <w:tcW w:w="1015" w:type="dxa"/>
            <w:tcBorders>
              <w:top w:val="double" w:sz="4" w:space="0" w:color="auto"/>
            </w:tcBorders>
            <w:vAlign w:val="center"/>
          </w:tcPr>
          <w:p w14:paraId="022B9442" w14:textId="13430953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63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2CC7D016" w14:textId="033E3479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bCs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bCs/>
                <w:szCs w:val="20"/>
              </w:rPr>
              <w:t>147</w:t>
            </w:r>
          </w:p>
        </w:tc>
        <w:tc>
          <w:tcPr>
            <w:tcW w:w="5345" w:type="dxa"/>
            <w:vMerge w:val="restart"/>
            <w:tcBorders>
              <w:top w:val="double" w:sz="4" w:space="0" w:color="auto"/>
            </w:tcBorders>
            <w:vAlign w:val="center"/>
          </w:tcPr>
          <w:p w14:paraId="780B9615" w14:textId="77777777" w:rsidR="001711DC" w:rsidRPr="00A128D7" w:rsidRDefault="001711DC" w:rsidP="001711DC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1. 결원: 1명</w:t>
            </w:r>
          </w:p>
          <w:p w14:paraId="6B2CA92D" w14:textId="0061BC30" w:rsidR="001711DC" w:rsidRPr="00A128D7" w:rsidRDefault="001711DC" w:rsidP="001711DC">
            <w:pPr>
              <w:spacing w:after="0" w:line="240" w:lineRule="auto"/>
              <w:ind w:firstLineChars="159" w:firstLine="255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미화 1명 (02/</w:t>
            </w:r>
            <w:r w:rsidR="009842F6" w:rsidRPr="00A128D7">
              <w:rPr>
                <w:rFonts w:ascii="가는각진제목체" w:eastAsia="가는각진제목체" w:hint="eastAsia"/>
                <w:szCs w:val="20"/>
              </w:rPr>
              <w:t>2</w:t>
            </w:r>
            <w:r w:rsidRPr="00A128D7">
              <w:rPr>
                <w:rFonts w:ascii="가는각진제목체" w:eastAsia="가는각진제목체" w:hint="eastAsia"/>
                <w:szCs w:val="20"/>
              </w:rPr>
              <w:t>8)</w:t>
            </w:r>
          </w:p>
          <w:p w14:paraId="66CC65F2" w14:textId="0F7E6732" w:rsidR="001711DC" w:rsidRPr="00A128D7" w:rsidRDefault="001711DC" w:rsidP="001711DC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2. 대책: 구인 공고 등록 및 지원자 면접, 채용 진행 중</w:t>
            </w:r>
          </w:p>
        </w:tc>
      </w:tr>
      <w:tr w:rsidR="001711DC" w:rsidRPr="00A128D7" w14:paraId="4EB677C9" w14:textId="77777777" w:rsidTr="004733F0">
        <w:trPr>
          <w:trHeight w:val="165"/>
        </w:trPr>
        <w:tc>
          <w:tcPr>
            <w:tcW w:w="1014" w:type="dxa"/>
            <w:vAlign w:val="center"/>
          </w:tcPr>
          <w:p w14:paraId="41A00E27" w14:textId="77777777" w:rsidR="001711DC" w:rsidRPr="00A128D7" w:rsidRDefault="001711DC" w:rsidP="001711D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현원</w:t>
            </w:r>
          </w:p>
        </w:tc>
        <w:tc>
          <w:tcPr>
            <w:tcW w:w="1015" w:type="dxa"/>
            <w:vAlign w:val="center"/>
          </w:tcPr>
          <w:p w14:paraId="344BBD98" w14:textId="4EAAD7AB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4</w:t>
            </w:r>
          </w:p>
        </w:tc>
        <w:tc>
          <w:tcPr>
            <w:tcW w:w="1014" w:type="dxa"/>
            <w:vAlign w:val="center"/>
          </w:tcPr>
          <w:p w14:paraId="58B53860" w14:textId="7D1BAA38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19</w:t>
            </w:r>
          </w:p>
        </w:tc>
        <w:tc>
          <w:tcPr>
            <w:tcW w:w="1016" w:type="dxa"/>
            <w:vAlign w:val="center"/>
          </w:tcPr>
          <w:p w14:paraId="3B4091A4" w14:textId="1DB166BF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29</w:t>
            </w:r>
          </w:p>
        </w:tc>
        <w:tc>
          <w:tcPr>
            <w:tcW w:w="1016" w:type="dxa"/>
            <w:vAlign w:val="center"/>
          </w:tcPr>
          <w:p w14:paraId="37202775" w14:textId="01214B5D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9</w:t>
            </w:r>
          </w:p>
        </w:tc>
        <w:tc>
          <w:tcPr>
            <w:tcW w:w="1015" w:type="dxa"/>
            <w:vAlign w:val="center"/>
          </w:tcPr>
          <w:p w14:paraId="6796760A" w14:textId="521A714D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15</w:t>
            </w:r>
          </w:p>
        </w:tc>
        <w:tc>
          <w:tcPr>
            <w:tcW w:w="1016" w:type="dxa"/>
            <w:vAlign w:val="center"/>
          </w:tcPr>
          <w:p w14:paraId="123B42DD" w14:textId="5CAA7014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6</w:t>
            </w:r>
          </w:p>
        </w:tc>
        <w:tc>
          <w:tcPr>
            <w:tcW w:w="1015" w:type="dxa"/>
            <w:vAlign w:val="center"/>
          </w:tcPr>
          <w:p w14:paraId="18410DF1" w14:textId="72900B33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62</w:t>
            </w:r>
          </w:p>
        </w:tc>
        <w:tc>
          <w:tcPr>
            <w:tcW w:w="1016" w:type="dxa"/>
            <w:vAlign w:val="center"/>
          </w:tcPr>
          <w:p w14:paraId="0680DAFA" w14:textId="003865B4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bCs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bCs/>
                <w:szCs w:val="20"/>
              </w:rPr>
              <w:t>146</w:t>
            </w:r>
          </w:p>
        </w:tc>
        <w:tc>
          <w:tcPr>
            <w:tcW w:w="5345" w:type="dxa"/>
            <w:vMerge/>
            <w:vAlign w:val="center"/>
          </w:tcPr>
          <w:p w14:paraId="185D4F43" w14:textId="77777777" w:rsidR="001711DC" w:rsidRPr="00A128D7" w:rsidRDefault="001711DC" w:rsidP="001711D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1711DC" w:rsidRPr="00A128D7" w14:paraId="6193B305" w14:textId="77777777" w:rsidTr="004733F0">
        <w:trPr>
          <w:trHeight w:val="98"/>
        </w:trPr>
        <w:tc>
          <w:tcPr>
            <w:tcW w:w="1014" w:type="dxa"/>
            <w:vAlign w:val="center"/>
          </w:tcPr>
          <w:p w14:paraId="491E2792" w14:textId="77777777" w:rsidR="001711DC" w:rsidRPr="00A128D7" w:rsidRDefault="001711DC" w:rsidP="001711D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증감</w:t>
            </w:r>
          </w:p>
        </w:tc>
        <w:tc>
          <w:tcPr>
            <w:tcW w:w="1015" w:type="dxa"/>
            <w:vAlign w:val="center"/>
          </w:tcPr>
          <w:p w14:paraId="24E0E5CE" w14:textId="07A42C0E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0</w:t>
            </w:r>
          </w:p>
        </w:tc>
        <w:tc>
          <w:tcPr>
            <w:tcW w:w="1014" w:type="dxa"/>
            <w:vAlign w:val="center"/>
          </w:tcPr>
          <w:p w14:paraId="62DCDA8A" w14:textId="2C3A5E5A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4DB8BDA5" w14:textId="4D6E9F6F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435030CB" w14:textId="70C4B984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0</w:t>
            </w:r>
          </w:p>
        </w:tc>
        <w:tc>
          <w:tcPr>
            <w:tcW w:w="1015" w:type="dxa"/>
            <w:vAlign w:val="center"/>
          </w:tcPr>
          <w:p w14:paraId="766CAB04" w14:textId="223153CB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41E9BF66" w14:textId="1490B9E2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0</w:t>
            </w:r>
          </w:p>
        </w:tc>
        <w:tc>
          <w:tcPr>
            <w:tcW w:w="1015" w:type="dxa"/>
            <w:vAlign w:val="center"/>
          </w:tcPr>
          <w:p w14:paraId="7E7C2BB9" w14:textId="6DD79EC0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szCs w:val="20"/>
              </w:rPr>
              <w:t>-1</w:t>
            </w:r>
          </w:p>
        </w:tc>
        <w:tc>
          <w:tcPr>
            <w:tcW w:w="1016" w:type="dxa"/>
            <w:vAlign w:val="center"/>
          </w:tcPr>
          <w:p w14:paraId="3F608B24" w14:textId="7800D5D6" w:rsidR="001711DC" w:rsidRPr="00A128D7" w:rsidRDefault="001711DC" w:rsidP="001711DC">
            <w:pPr>
              <w:spacing w:after="0" w:line="240" w:lineRule="auto"/>
              <w:jc w:val="center"/>
              <w:rPr>
                <w:rFonts w:ascii="가는각진제목체" w:eastAsia="가는각진제목체" w:hAnsi="현대체 Light" w:cs="현대체 Light"/>
                <w:bCs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바탕" w:cs="바탕" w:hint="eastAsia"/>
                <w:bCs/>
                <w:szCs w:val="20"/>
              </w:rPr>
              <w:t>-1</w:t>
            </w:r>
          </w:p>
        </w:tc>
        <w:tc>
          <w:tcPr>
            <w:tcW w:w="5345" w:type="dxa"/>
            <w:vMerge/>
            <w:vAlign w:val="center"/>
          </w:tcPr>
          <w:p w14:paraId="75C6AACF" w14:textId="77777777" w:rsidR="001711DC" w:rsidRPr="00A128D7" w:rsidRDefault="001711DC" w:rsidP="001711DC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</w:tbl>
    <w:p w14:paraId="7A47AF57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BF2BC1" w:rsidRPr="00A128D7" w14:paraId="5F23C7F5" w14:textId="77777777" w:rsidTr="00BF2BC1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1E855B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1A1CDC" w14:textId="56E7D6BB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뫼비우스 Regular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22"/>
              </w:rPr>
              <w:t>중점추진업무 (03월)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D21824" w14:textId="1725B77A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뫼비우스 Regular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 w:val="22"/>
              </w:rPr>
              <w:t>중점추진계획 (04월)</w:t>
            </w:r>
          </w:p>
        </w:tc>
      </w:tr>
      <w:tr w:rsidR="00BF2BC1" w:rsidRPr="00A128D7" w14:paraId="4538849D" w14:textId="77777777" w:rsidTr="00BF2BC1">
        <w:trPr>
          <w:trHeight w:val="917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ABAEA9A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1CFC7A3F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SK임원 워크샵 행사 지원 (03/14, 임원 약 200명 참석)</w:t>
            </w:r>
          </w:p>
          <w:p w14:paraId="1CEA7BD6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SKI (03/24),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SKinc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. (03/26) 주주총회 업무 지원</w:t>
            </w:r>
          </w:p>
          <w:p w14:paraId="575F3B5D" w14:textId="6A9D7604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1층 외곽 초화 교체, 소나무 전정 작업(03/14, 27~29 SK 임업)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35C556EA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안전사고 예방을 위한 무재해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현황판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게시 운영 (2개소)</w:t>
            </w:r>
          </w:p>
          <w:p w14:paraId="6EA41237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SKI “Connecting Day” 시행에 따른 지속적인 업무 지원</w:t>
            </w:r>
          </w:p>
          <w:p w14:paraId="7B7539AB" w14:textId="275BC590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수목 병충해 방제 및 초화 식재 작업 (SK 임업)</w:t>
            </w:r>
          </w:p>
        </w:tc>
      </w:tr>
      <w:tr w:rsidR="00BF2BC1" w:rsidRPr="00A128D7" w14:paraId="54CBA3EB" w14:textId="77777777" w:rsidTr="00BF2BC1">
        <w:trPr>
          <w:trHeight w:val="807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444431E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06B6E947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관리자 솔선수범, Servant 리더십으로 건전한 직장 문화 조성</w:t>
            </w:r>
          </w:p>
          <w:p w14:paraId="321FF29B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전 구성원 대상 윤리의식 교육 시행 </w:t>
            </w:r>
          </w:p>
          <w:p w14:paraId="36E5ECF8" w14:textId="0EAAE56D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신입 직원 사규 및 직장 예절 교육 시행 (7명)</w:t>
            </w:r>
          </w:p>
        </w:tc>
        <w:tc>
          <w:tcPr>
            <w:tcW w:w="6520" w:type="dxa"/>
            <w:vAlign w:val="center"/>
          </w:tcPr>
          <w:p w14:paraId="4D303427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관리자 솔선수범, Servant 리더십으로 건전한 직장 문화 조성</w:t>
            </w:r>
          </w:p>
          <w:p w14:paraId="4D4DA6CA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민감 지역 출입자 윤리의식 교육 시행 (야간 근무자 대상)</w:t>
            </w:r>
          </w:p>
          <w:p w14:paraId="2DC0B991" w14:textId="37047F6E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신입 직원 사규 및 직장 예절 교육 시행</w:t>
            </w:r>
          </w:p>
        </w:tc>
      </w:tr>
      <w:tr w:rsidR="00BF2BC1" w:rsidRPr="00A128D7" w14:paraId="3C392D02" w14:textId="77777777" w:rsidTr="00BF2BC1">
        <w:trPr>
          <w:trHeight w:val="97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35C571F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429975F4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폭우 대비 사옥 침수 대응 훈련 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차수판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설치 요령, 03/31)</w:t>
            </w:r>
          </w:p>
          <w:p w14:paraId="144EE710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승강기 정기검사 (03/19,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한국승강기안전공단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)</w:t>
            </w:r>
          </w:p>
          <w:p w14:paraId="50CE89D2" w14:textId="320306FD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전 층 사무가구 위험성 조사 및 보완 작업 (03/07~)</w:t>
            </w:r>
          </w:p>
        </w:tc>
        <w:tc>
          <w:tcPr>
            <w:tcW w:w="6520" w:type="dxa"/>
            <w:vAlign w:val="center"/>
          </w:tcPr>
          <w:p w14:paraId="392FD7E6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서울시민안전체험관 재난 체험 (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시설팀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)</w:t>
            </w:r>
          </w:p>
          <w:p w14:paraId="7B7A7109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‘26년 상반기 소방시설 종합정밀 점검</w:t>
            </w:r>
          </w:p>
          <w:p w14:paraId="1E8A1209" w14:textId="234F6859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 전 층 사무가구 위험성 조사 및 보완 작업</w:t>
            </w:r>
          </w:p>
        </w:tc>
      </w:tr>
      <w:tr w:rsidR="00BF2BC1" w:rsidRPr="00A128D7" w14:paraId="54FD0F7A" w14:textId="77777777" w:rsidTr="00BF2BC1">
        <w:trPr>
          <w:trHeight w:val="97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8806736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3862DE66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빙축열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냉각탑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충진재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및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엘리미네이터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교체 공사</w:t>
            </w:r>
          </w:p>
          <w:p w14:paraId="43FAAE25" w14:textId="77777777" w:rsidR="00BF2BC1" w:rsidRPr="00A128D7" w:rsidRDefault="00BF2BC1" w:rsidP="009842F6">
            <w:pPr>
              <w:spacing w:after="0" w:line="240" w:lineRule="auto"/>
              <w:ind w:firstLineChars="200" w:firstLine="32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(02/26~3/6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토퍼스엔지니어링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)</w:t>
            </w:r>
          </w:p>
          <w:p w14:paraId="5F3EF238" w14:textId="02F79909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빙축열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냉동기 #2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오버홀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공사 (03/03~03/06, 한국AM)</w:t>
            </w:r>
          </w:p>
        </w:tc>
        <w:tc>
          <w:tcPr>
            <w:tcW w:w="6520" w:type="dxa"/>
            <w:vAlign w:val="center"/>
          </w:tcPr>
          <w:p w14:paraId="6FB6AEB5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빙축열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냉동기 세관 및 정비 공사</w:t>
            </w:r>
          </w:p>
          <w:p w14:paraId="0CDF2976" w14:textId="063F1066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’26년 상반기 물탱크 청소 공사</w:t>
            </w:r>
          </w:p>
        </w:tc>
      </w:tr>
      <w:tr w:rsidR="00BF2BC1" w:rsidRPr="00A128D7" w14:paraId="6978F591" w14:textId="77777777" w:rsidTr="00BF2BC1">
        <w:trPr>
          <w:trHeight w:val="626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B47A9EB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6A73D4EA" w14:textId="4FBA34ED" w:rsidR="00BF2BC1" w:rsidRPr="00A128D7" w:rsidRDefault="00BF2BC1" w:rsidP="009842F6">
            <w:pPr>
              <w:pStyle w:val="a3"/>
              <w:numPr>
                <w:ilvl w:val="0"/>
                <w:numId w:val="1"/>
              </w:numPr>
              <w:spacing w:after="0" w:line="240" w:lineRule="auto"/>
              <w:ind w:leftChars="0" w:left="328" w:hanging="328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시설, 미화, 보안, 주차 휴게실 난방기 점검 (Filter 세척)</w:t>
            </w:r>
          </w:p>
        </w:tc>
        <w:tc>
          <w:tcPr>
            <w:tcW w:w="6520" w:type="dxa"/>
            <w:vAlign w:val="center"/>
          </w:tcPr>
          <w:p w14:paraId="78BC0FF6" w14:textId="358D47B5" w:rsidR="00BF2BC1" w:rsidRPr="00A128D7" w:rsidRDefault="00BF2BC1" w:rsidP="009842F6">
            <w:pPr>
              <w:pStyle w:val="a3"/>
              <w:numPr>
                <w:ilvl w:val="0"/>
                <w:numId w:val="1"/>
              </w:numPr>
              <w:spacing w:after="0" w:line="240" w:lineRule="auto"/>
              <w:ind w:leftChars="0" w:left="328" w:hanging="328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시설, 미화, 보안, 주차 휴게실 봄 맞이 환경 정비</w:t>
            </w:r>
          </w:p>
        </w:tc>
      </w:tr>
      <w:tr w:rsidR="00BF2BC1" w:rsidRPr="00A128D7" w14:paraId="3E997CAD" w14:textId="77777777" w:rsidTr="00BF2BC1">
        <w:trPr>
          <w:trHeight w:val="193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719D75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0804BBE8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산업안전보건 업무 실시</w:t>
            </w:r>
          </w:p>
          <w:p w14:paraId="38A95BE5" w14:textId="77777777" w:rsidR="00BF2BC1" w:rsidRPr="00A128D7" w:rsidRDefault="00BF2BC1" w:rsidP="009842F6">
            <w:pPr>
              <w:spacing w:after="0" w:line="240" w:lineRule="auto"/>
              <w:ind w:firstLineChars="100" w:firstLine="16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sym w:font="Wingdings" w:char="F09F"/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신입사원 법정 교육/정기 산업안전보건교육 </w:t>
            </w:r>
          </w:p>
          <w:p w14:paraId="37331DED" w14:textId="543724E6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1/4분기 산업안전보건위원회 개최 (03/10)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628F7B0C" w14:textId="77777777" w:rsidR="00BF2BC1" w:rsidRPr="00A128D7" w:rsidRDefault="00BF2BC1" w:rsidP="009842F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산업안전보건 업무 실시</w:t>
            </w:r>
          </w:p>
          <w:p w14:paraId="3F0FE776" w14:textId="35705FFD" w:rsidR="00BF2BC1" w:rsidRPr="00A128D7" w:rsidRDefault="00BF2BC1" w:rsidP="009842F6">
            <w:pPr>
              <w:spacing w:after="0" w:line="240" w:lineRule="auto"/>
              <w:ind w:firstLineChars="100" w:firstLine="16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sym w:font="Wingdings" w:char="F09F"/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신입사원 법정 교육/정기 산업안전보건교육</w:t>
            </w:r>
          </w:p>
        </w:tc>
      </w:tr>
      <w:tr w:rsidR="00BF2BC1" w:rsidRPr="00A128D7" w14:paraId="3F66F555" w14:textId="77777777" w:rsidTr="00BF2BC1">
        <w:trPr>
          <w:trHeight w:val="406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50BF95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7CCF48C" w14:textId="0C73D93B" w:rsidR="00BF2BC1" w:rsidRPr="00A128D7" w:rsidRDefault="00BF2BC1" w:rsidP="009842F6">
            <w:pPr>
              <w:spacing w:after="0" w:line="240" w:lineRule="exac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1/4분기 서린사옥 SHE 실무회의 참석 (03/24)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CCE6FB5" w14:textId="35A6BC4B" w:rsidR="00BF2BC1" w:rsidRPr="00A128D7" w:rsidRDefault="00BF2BC1" w:rsidP="009842F6">
            <w:pPr>
              <w:spacing w:after="0" w:line="240" w:lineRule="exac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대전 안전공업 화재 관련 SUPEX 추구협의회 자체점검 Check List 요청</w:t>
            </w:r>
          </w:p>
        </w:tc>
      </w:tr>
      <w:tr w:rsidR="00BF2BC1" w:rsidRPr="00A128D7" w14:paraId="4D44D6A7" w14:textId="77777777" w:rsidTr="00BF2BC1">
        <w:trPr>
          <w:trHeight w:val="45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DE995D" w14:textId="77777777" w:rsidR="00BF2BC1" w:rsidRPr="00A128D7" w:rsidRDefault="00BF2BC1" w:rsidP="009842F6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4E98D589" w14:textId="77777777" w:rsidR="00BF2BC1" w:rsidRPr="00A128D7" w:rsidRDefault="00BF2BC1" w:rsidP="009842F6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5844D6C3" w14:textId="77777777" w:rsidR="00BF2BC1" w:rsidRPr="00A128D7" w:rsidRDefault="00BF2BC1" w:rsidP="009842F6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</w:tbl>
    <w:p w14:paraId="64EBB608" w14:textId="7C043DF9" w:rsidR="001711DC" w:rsidRPr="00A128D7" w:rsidRDefault="001711DC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49CA7337" w14:textId="77777777" w:rsidR="001711DC" w:rsidRPr="00A128D7" w:rsidRDefault="001711DC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41B34A4A" w14:textId="0027992E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BF50E6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1635DC9E" w14:textId="3DE7A3D4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판교 사옥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BF50E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BF50E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2B5D43CF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6BCEF26E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FF2EB2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FAF3BF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09CD370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B6865EC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1B00B3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9F6B781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8EAC009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0D5C999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A3D27E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DA4258" w:rsidRPr="00A128D7" w14:paraId="0E3D632F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7D374AD0" w14:textId="77777777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4D3DFA48" w14:textId="41CE1053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5DB78B93" w14:textId="6ED90DB4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4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65726410" w14:textId="610809F3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9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0759599" w14:textId="20D7F783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8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69F8FBFA" w14:textId="49CAA625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FE78728" w14:textId="127D022F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24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4038BB22" w14:textId="2EBD6CE4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49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26E40ED2" w14:textId="0B7DF9B2" w:rsidR="00DA4258" w:rsidRPr="00A128D7" w:rsidRDefault="00DA4258" w:rsidP="00DA4258">
            <w:pPr>
              <w:spacing w:after="0" w:line="28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1. 결원: 없음</w:t>
            </w:r>
          </w:p>
          <w:p w14:paraId="7924A791" w14:textId="1C200AB9" w:rsidR="00DA4258" w:rsidRPr="00A128D7" w:rsidRDefault="00DA4258" w:rsidP="00DA4258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대책: </w:t>
            </w:r>
          </w:p>
        </w:tc>
      </w:tr>
      <w:tr w:rsidR="00DA4258" w:rsidRPr="00A128D7" w14:paraId="70C1EF60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6412BF24" w14:textId="77777777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3E3BA357" w14:textId="15AA6D66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</w:t>
            </w:r>
          </w:p>
        </w:tc>
        <w:tc>
          <w:tcPr>
            <w:tcW w:w="1016" w:type="dxa"/>
            <w:vAlign w:val="center"/>
          </w:tcPr>
          <w:p w14:paraId="10F62397" w14:textId="45EABDD6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4</w:t>
            </w:r>
          </w:p>
        </w:tc>
        <w:tc>
          <w:tcPr>
            <w:tcW w:w="1018" w:type="dxa"/>
            <w:vAlign w:val="center"/>
          </w:tcPr>
          <w:p w14:paraId="4DC0094F" w14:textId="585F4A22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9</w:t>
            </w:r>
          </w:p>
        </w:tc>
        <w:tc>
          <w:tcPr>
            <w:tcW w:w="1018" w:type="dxa"/>
            <w:vAlign w:val="center"/>
          </w:tcPr>
          <w:p w14:paraId="5B31F10B" w14:textId="0C1237D2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8</w:t>
            </w:r>
          </w:p>
        </w:tc>
        <w:tc>
          <w:tcPr>
            <w:tcW w:w="1017" w:type="dxa"/>
            <w:vAlign w:val="center"/>
          </w:tcPr>
          <w:p w14:paraId="25F90891" w14:textId="01D89857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3</w:t>
            </w:r>
          </w:p>
        </w:tc>
        <w:tc>
          <w:tcPr>
            <w:tcW w:w="1018" w:type="dxa"/>
            <w:vAlign w:val="center"/>
          </w:tcPr>
          <w:p w14:paraId="5DCA66C9" w14:textId="089C79DC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24</w:t>
            </w:r>
          </w:p>
        </w:tc>
        <w:tc>
          <w:tcPr>
            <w:tcW w:w="1018" w:type="dxa"/>
            <w:vAlign w:val="center"/>
          </w:tcPr>
          <w:p w14:paraId="38D60B21" w14:textId="509302BE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49</w:t>
            </w:r>
          </w:p>
        </w:tc>
        <w:tc>
          <w:tcPr>
            <w:tcW w:w="6344" w:type="dxa"/>
            <w:vMerge/>
            <w:vAlign w:val="center"/>
          </w:tcPr>
          <w:p w14:paraId="0675D03A" w14:textId="77777777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DA4258" w:rsidRPr="00A128D7" w14:paraId="0943B4D7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5B091974" w14:textId="77777777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0722606B" w14:textId="68FDA105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4CD9A437" w14:textId="43AA273C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547DA66C" w14:textId="0947EE8B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73667245" w14:textId="68E470BF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3C3AB6A1" w14:textId="3395A2D4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337D182E" w14:textId="7063416F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61156072" w14:textId="5FB0A638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zCs w:val="20"/>
              </w:rPr>
              <w:t>0</w:t>
            </w:r>
          </w:p>
        </w:tc>
        <w:tc>
          <w:tcPr>
            <w:tcW w:w="6344" w:type="dxa"/>
            <w:vMerge/>
            <w:vAlign w:val="center"/>
          </w:tcPr>
          <w:p w14:paraId="0C21D70D" w14:textId="77777777" w:rsidR="00DA4258" w:rsidRPr="00A128D7" w:rsidRDefault="00DA4258" w:rsidP="00DA425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057D488B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BF2BC1" w:rsidRPr="00A128D7" w14:paraId="4CB825CE" w14:textId="77777777" w:rsidTr="00BF2BC1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254A4F5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41C5D52" w14:textId="6BF08FFC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중점 추진 업무(03월)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F34E164" w14:textId="06D0AF8F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중점 추진 계획(04월)</w:t>
            </w:r>
          </w:p>
        </w:tc>
      </w:tr>
      <w:tr w:rsidR="00BF2BC1" w:rsidRPr="00A128D7" w14:paraId="6DF1D6DF" w14:textId="77777777" w:rsidTr="00BF2BC1">
        <w:trPr>
          <w:trHeight w:val="576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F8F3C7B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0EEBC1EA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안전관리 체계화 (시설 위기관리 능력배양)</w:t>
            </w:r>
          </w:p>
          <w:p w14:paraId="7CF228AE" w14:textId="057AF3FF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  : 배관누수 대응능력 교육 진행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58EF23C6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안전관리 체계화 (시설 위기관리 능력배양)</w:t>
            </w:r>
          </w:p>
          <w:p w14:paraId="710FA454" w14:textId="693C4E3A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  : 화재 경보 발생시 대응 </w:t>
            </w:r>
          </w:p>
        </w:tc>
      </w:tr>
      <w:tr w:rsidR="00BF2BC1" w:rsidRPr="00A128D7" w14:paraId="0EF93AF4" w14:textId="77777777" w:rsidTr="00BF2BC1">
        <w:trPr>
          <w:trHeight w:val="65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1CD198D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69A9CDE7" w14:textId="4991E51B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pacing w:val="-8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szCs w:val="20"/>
              </w:rPr>
              <w:t xml:space="preserve">-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pacing w:val="-8"/>
                <w:szCs w:val="20"/>
              </w:rPr>
              <w:t>신규입사자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pacing w:val="-8"/>
                <w:szCs w:val="20"/>
              </w:rPr>
              <w:t xml:space="preserve"> CHM 조직문화 및 안전의식 구축</w:t>
            </w:r>
          </w:p>
        </w:tc>
        <w:tc>
          <w:tcPr>
            <w:tcW w:w="6520" w:type="dxa"/>
            <w:vAlign w:val="center"/>
          </w:tcPr>
          <w:p w14:paraId="324D1074" w14:textId="7D0F1512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pacing w:val="-8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pacing w:val="-8"/>
                <w:szCs w:val="20"/>
              </w:rPr>
              <w:t xml:space="preserve">-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pacing w:val="-8"/>
                <w:szCs w:val="20"/>
              </w:rPr>
              <w:t>신규입사자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pacing w:val="-8"/>
                <w:szCs w:val="20"/>
              </w:rPr>
              <w:t xml:space="preserve"> CHM 조직문화 및 안전의식 구축</w:t>
            </w:r>
          </w:p>
        </w:tc>
      </w:tr>
      <w:tr w:rsidR="00BF2BC1" w:rsidRPr="00A128D7" w14:paraId="6758BE9C" w14:textId="77777777" w:rsidTr="00BF2BC1">
        <w:trPr>
          <w:trHeight w:val="898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A574BEE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46A852B1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- </w:t>
            </w:r>
            <w:proofErr w:type="spellStart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에스원</w:t>
            </w:r>
            <w:proofErr w:type="spellEnd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 산업안전보건 시스템 체계 구축(미비사항 보완 작업)</w:t>
            </w:r>
          </w:p>
          <w:p w14:paraId="42793395" w14:textId="77777777" w:rsidR="00BF2BC1" w:rsidRPr="00A128D7" w:rsidRDefault="00BF2BC1" w:rsidP="00BF50E6">
            <w:pPr>
              <w:spacing w:after="0" w:line="21" w:lineRule="atLeast"/>
              <w:ind w:firstLineChars="100" w:firstLine="156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: MSDS 물품 및 창고 재정리 등</w:t>
            </w:r>
          </w:p>
          <w:p w14:paraId="453BAE1D" w14:textId="3EBCA875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- 화재 위험 예방 어린이집 및 주방 후드 청소와 전열기기 현황 재정리</w:t>
            </w:r>
          </w:p>
        </w:tc>
        <w:tc>
          <w:tcPr>
            <w:tcW w:w="6520" w:type="dxa"/>
            <w:vAlign w:val="center"/>
          </w:tcPr>
          <w:p w14:paraId="6697555C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- 화재 위험 대비 </w:t>
            </w:r>
            <w:proofErr w:type="spellStart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 환풍기 현황 조사 및 야간 화재 대비 위기대응 훈련 진행</w:t>
            </w:r>
          </w:p>
          <w:p w14:paraId="56B2A7DA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- 밀폐공간 작업 프로그램 교육 진행</w:t>
            </w:r>
          </w:p>
          <w:p w14:paraId="1EDE3296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- 승강기 갇힘 사고 예방을 위한 화물용 </w:t>
            </w:r>
            <w:proofErr w:type="gramStart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승강기  권상기</w:t>
            </w:r>
            <w:proofErr w:type="gramEnd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누유</w:t>
            </w:r>
            <w:proofErr w:type="spellEnd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 xml:space="preserve"> 확인 베어링 교체 공사 </w:t>
            </w:r>
          </w:p>
          <w:p w14:paraId="1D93702B" w14:textId="4D47568B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- 자동제어 시스템 유지보수 계약 체결 (</w:t>
            </w:r>
            <w:proofErr w:type="spellStart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하니웰</w:t>
            </w:r>
            <w:proofErr w:type="spellEnd"/>
            <w:r w:rsidRPr="00A128D7">
              <w:rPr>
                <w:rFonts w:ascii="가는각진제목체" w:eastAsia="가는각진제목체" w:hAnsi="뫼비우스 Regular" w:cs="바탕" w:hint="eastAsia"/>
                <w:spacing w:val="-4"/>
                <w:kern w:val="0"/>
                <w:szCs w:val="20"/>
              </w:rPr>
              <w:t>)</w:t>
            </w:r>
          </w:p>
        </w:tc>
      </w:tr>
      <w:tr w:rsidR="00BF2BC1" w:rsidRPr="00A128D7" w14:paraId="2359A254" w14:textId="77777777" w:rsidTr="00BF2BC1">
        <w:trPr>
          <w:trHeight w:val="886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2954501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6EDB64E0" w14:textId="44CFF939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봄맞이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환경정비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전기실, 기계실 바닥 왁스 코팅 작업 등</w:t>
            </w:r>
          </w:p>
        </w:tc>
        <w:tc>
          <w:tcPr>
            <w:tcW w:w="6520" w:type="dxa"/>
            <w:vAlign w:val="center"/>
          </w:tcPr>
          <w:p w14:paraId="7998DAAB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후문 화단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점적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관수 시스템 구축 </w:t>
            </w:r>
          </w:p>
          <w:p w14:paraId="71B9DA8F" w14:textId="7809BF97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쾌적한 근무환경 제공을 위한 냉동기 세관 진행 </w:t>
            </w:r>
          </w:p>
        </w:tc>
      </w:tr>
      <w:tr w:rsidR="00BF2BC1" w:rsidRPr="00A128D7" w14:paraId="03436C8B" w14:textId="77777777" w:rsidTr="00BF2BC1">
        <w:trPr>
          <w:trHeight w:val="648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0B528C9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3A45443A" w14:textId="2907EC3B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지하 1층 미화 쓰레기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분류장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생수 설치</w:t>
            </w:r>
          </w:p>
        </w:tc>
        <w:tc>
          <w:tcPr>
            <w:tcW w:w="6520" w:type="dxa"/>
            <w:vAlign w:val="center"/>
          </w:tcPr>
          <w:p w14:paraId="0E57298F" w14:textId="77777777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szCs w:val="20"/>
              </w:rPr>
            </w:pPr>
          </w:p>
        </w:tc>
      </w:tr>
      <w:tr w:rsidR="00BF2BC1" w:rsidRPr="00A128D7" w14:paraId="7BE125A3" w14:textId="77777777" w:rsidTr="00BF2BC1">
        <w:trPr>
          <w:trHeight w:val="511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CA7C625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2FFE6E53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산업안전보건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근골격계질환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조사 및 종사자 의견 청취 진행</w:t>
            </w:r>
          </w:p>
          <w:p w14:paraId="3DAC8C46" w14:textId="4EDB264A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- 정보통신설비유지관리 성능점검(영원정보통신, 03.24~25)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4858D14E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상반기 소방 작동기능 법적 점검진행</w:t>
            </w:r>
          </w:p>
          <w:p w14:paraId="126270CF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상반기 건축물 구조안전 법적 점검 진행</w:t>
            </w:r>
          </w:p>
          <w:p w14:paraId="658E7603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상반기 산업안전보건 위험성 평가 진행 </w:t>
            </w:r>
          </w:p>
          <w:p w14:paraId="25522F80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지하 4층 물탱크 저수조 청소</w:t>
            </w:r>
          </w:p>
          <w:p w14:paraId="1F8E30CC" w14:textId="5CF5163E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지하 주차장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공기질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측정</w:t>
            </w:r>
          </w:p>
        </w:tc>
      </w:tr>
      <w:tr w:rsidR="00BF2BC1" w:rsidRPr="00A128D7" w14:paraId="085C54C6" w14:textId="77777777" w:rsidTr="00BF2BC1">
        <w:trPr>
          <w:trHeight w:val="1088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6DDE1F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1633312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- 6층 넥슨 입주 관련 내부 인테리어 공사 진행(02.28~04.19)</w:t>
            </w:r>
          </w:p>
          <w:p w14:paraId="7ABC18A8" w14:textId="15AB1E9F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 : 26년 5월 입주 예정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0C26E82" w14:textId="77777777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- SKT 8층, 9층 전대차 진행</w:t>
            </w:r>
          </w:p>
          <w:p w14:paraId="1D0ACD42" w14:textId="1E166CA3" w:rsidR="00BF2BC1" w:rsidRPr="00A128D7" w:rsidRDefault="00BF2BC1" w:rsidP="00BF50E6">
            <w:pPr>
              <w:spacing w:after="0" w:line="21" w:lineRule="atLeast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- SKP 임직원 대상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명퇴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진행 (100명 예상)</w:t>
            </w:r>
          </w:p>
        </w:tc>
      </w:tr>
      <w:tr w:rsidR="00BF2BC1" w:rsidRPr="00A128D7" w14:paraId="04EC7DA6" w14:textId="77777777" w:rsidTr="00BF2BC1">
        <w:trPr>
          <w:trHeight w:val="45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2CE3C7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14:paraId="0A6257D8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</w:tcPr>
          <w:p w14:paraId="79D0BEC6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</w:p>
        </w:tc>
      </w:tr>
    </w:tbl>
    <w:p w14:paraId="481D47DD" w14:textId="77777777" w:rsidR="00F65DDA" w:rsidRPr="00A128D7" w:rsidRDefault="00F65DDA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459A2AD1" w14:textId="2E163351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BF50E6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46697E40" w14:textId="04C51621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디지털 </w:t>
      </w:r>
      <w:proofErr w:type="spellStart"/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리얼티</w:t>
      </w:r>
      <w:proofErr w:type="spellEnd"/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ICN10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BF50E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BF50E6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581D2D6C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0FFB283E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646FB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1E6D0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49DCE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AC02E1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F7225E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0EE4590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FEFA835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15060C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995B98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BF50E6" w:rsidRPr="00A128D7" w14:paraId="57745B09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31438ED8" w14:textId="77777777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07CBB06A" w14:textId="01D89BD1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2C3B91F9" w14:textId="03255E72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45BD188" w14:textId="0F624A0B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15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181FA3D" w14:textId="6C257972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0269D9F8" w14:textId="43452B5C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1DBB079" w14:textId="5FB04E40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40DE055" w14:textId="471FAB13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16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50CE8C02" w14:textId="19E0EEFF" w:rsidR="00BF50E6" w:rsidRPr="00A128D7" w:rsidRDefault="00BF50E6" w:rsidP="00BF50E6">
            <w:pPr>
              <w:spacing w:after="0" w:line="28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1. 결원: 시설 1명 결원 (3/31)</w:t>
            </w:r>
          </w:p>
          <w:p w14:paraId="09A34400" w14:textId="56B2EBD2" w:rsidR="00BF50E6" w:rsidRPr="00A128D7" w:rsidRDefault="00BF50E6" w:rsidP="00BF50E6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2. 대책:</w:t>
            </w:r>
            <w:r w:rsidRPr="00A128D7">
              <w:rPr>
                <w:rFonts w:ascii="가는각진제목체" w:eastAsia="가는각진제목체" w:hint="eastAsia"/>
              </w:rPr>
              <w:t xml:space="preserve"> 구인 및 면접 진행중</w:t>
            </w:r>
          </w:p>
        </w:tc>
      </w:tr>
      <w:tr w:rsidR="00BF50E6" w:rsidRPr="00A128D7" w14:paraId="514BA6A3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25D55A76" w14:textId="77777777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04FC33D1" w14:textId="131D2F6C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1</w:t>
            </w:r>
          </w:p>
        </w:tc>
        <w:tc>
          <w:tcPr>
            <w:tcW w:w="1016" w:type="dxa"/>
            <w:vAlign w:val="center"/>
          </w:tcPr>
          <w:p w14:paraId="5A5C8F53" w14:textId="5D75D149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2BF3380C" w14:textId="4AE463EA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14</w:t>
            </w:r>
          </w:p>
        </w:tc>
        <w:tc>
          <w:tcPr>
            <w:tcW w:w="1018" w:type="dxa"/>
            <w:vAlign w:val="center"/>
          </w:tcPr>
          <w:p w14:paraId="2CB9F67B" w14:textId="61803F12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7531A984" w14:textId="7BD4ACDF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0D412F2F" w14:textId="7088B230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18BBC5DD" w14:textId="05F4CEF4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15</w:t>
            </w:r>
          </w:p>
        </w:tc>
        <w:tc>
          <w:tcPr>
            <w:tcW w:w="6344" w:type="dxa"/>
            <w:vMerge/>
            <w:vAlign w:val="center"/>
          </w:tcPr>
          <w:p w14:paraId="76A27411" w14:textId="77777777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BF50E6" w:rsidRPr="00A128D7" w14:paraId="636876DE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5E449BCC" w14:textId="77777777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0919C01F" w14:textId="64F67E1D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3BEC2507" w14:textId="455472FF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6D55471F" w14:textId="4E471C33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-1</w:t>
            </w:r>
          </w:p>
        </w:tc>
        <w:tc>
          <w:tcPr>
            <w:tcW w:w="1018" w:type="dxa"/>
            <w:vAlign w:val="center"/>
          </w:tcPr>
          <w:p w14:paraId="7B965855" w14:textId="1CBAB340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51C7C09F" w14:textId="3279C410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77356475" w14:textId="75530B1B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565BCE65" w14:textId="1911B5E8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szCs w:val="20"/>
              </w:rPr>
              <w:t>-1</w:t>
            </w:r>
          </w:p>
        </w:tc>
        <w:tc>
          <w:tcPr>
            <w:tcW w:w="6344" w:type="dxa"/>
            <w:vMerge/>
            <w:vAlign w:val="center"/>
          </w:tcPr>
          <w:p w14:paraId="1B09D621" w14:textId="77777777" w:rsidR="00BF50E6" w:rsidRPr="00A128D7" w:rsidRDefault="00BF50E6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39A51C68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BF2BC1" w:rsidRPr="00A128D7" w14:paraId="1F631EF1" w14:textId="77777777" w:rsidTr="00BF2BC1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E3FA1FE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5E27A2B" w14:textId="2436F713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Cs w:val="20"/>
              </w:rPr>
              <w:t>중점 추진 업무(3월)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C757CDD" w14:textId="6BB1474D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Cs w:val="20"/>
              </w:rPr>
              <w:t>중점 추진 계획(4월)</w:t>
            </w:r>
          </w:p>
        </w:tc>
      </w:tr>
      <w:tr w:rsidR="00BF2BC1" w:rsidRPr="00A128D7" w14:paraId="58E26D10" w14:textId="77777777" w:rsidTr="00BF2BC1">
        <w:trPr>
          <w:trHeight w:val="859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8A6D6DF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0B09460B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cs="Calibri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cs="Calibri" w:hint="eastAsia"/>
                <w:spacing w:val="-4"/>
                <w:kern w:val="0"/>
                <w:szCs w:val="20"/>
              </w:rPr>
              <w:t>데이터홀 내부 케이블 종류 확인(3/3~3/6)</w:t>
            </w:r>
          </w:p>
          <w:p w14:paraId="4AD15E29" w14:textId="7DD0CB3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cs="Calibri" w:hint="eastAsia"/>
                <w:spacing w:val="-4"/>
                <w:szCs w:val="20"/>
              </w:rPr>
              <w:t xml:space="preserve"> - </w:t>
            </w:r>
            <w:proofErr w:type="spellStart"/>
            <w:r w:rsidRPr="00A128D7">
              <w:rPr>
                <w:rFonts w:ascii="가는각진제목체" w:eastAsia="가는각진제목체" w:cs="Calibri" w:hint="eastAsia"/>
                <w:spacing w:val="-4"/>
                <w:szCs w:val="20"/>
              </w:rPr>
              <w:t>난연인증</w:t>
            </w:r>
            <w:proofErr w:type="spellEnd"/>
            <w:r w:rsidRPr="00A128D7">
              <w:rPr>
                <w:rFonts w:ascii="가는각진제목체" w:eastAsia="가는각진제목체" w:cs="Calibri" w:hint="eastAsia"/>
                <w:spacing w:val="-4"/>
                <w:szCs w:val="20"/>
              </w:rPr>
              <w:t xml:space="preserve"> 케이블 확인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5D161692" w14:textId="4E10F829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Cs w:val="20"/>
              </w:rPr>
              <w:t xml:space="preserve">1. 판넬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zCs w:val="20"/>
              </w:rPr>
              <w:t>잠금관련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zCs w:val="20"/>
              </w:rPr>
              <w:t xml:space="preserve"> 전수조사(4/01~03)</w:t>
            </w:r>
          </w:p>
        </w:tc>
      </w:tr>
      <w:tr w:rsidR="00BF2BC1" w:rsidRPr="00A128D7" w14:paraId="3EE02894" w14:textId="77777777" w:rsidTr="00BF2BC1">
        <w:trPr>
          <w:trHeight w:val="69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017ED7FB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7C0D2E68" w14:textId="77777777" w:rsidR="00BF2BC1" w:rsidRPr="00A128D7" w:rsidRDefault="00BF2BC1" w:rsidP="00BF50E6">
            <w:pPr>
              <w:spacing w:after="0" w:line="280" w:lineRule="exact"/>
              <w:jc w:val="lef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1. 사고보고 및 대응 교육(3/26)</w:t>
            </w:r>
          </w:p>
          <w:p w14:paraId="6F9E0325" w14:textId="20BA531B" w:rsidR="00BF2BC1" w:rsidRPr="00A128D7" w:rsidRDefault="00BF2BC1" w:rsidP="00BF50E6">
            <w:pPr>
              <w:spacing w:after="0" w:line="280" w:lineRule="exact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- BMS 모니터링 장애 훈련</w:t>
            </w:r>
          </w:p>
        </w:tc>
        <w:tc>
          <w:tcPr>
            <w:tcW w:w="6520" w:type="dxa"/>
            <w:vAlign w:val="center"/>
          </w:tcPr>
          <w:p w14:paraId="2712E816" w14:textId="77777777" w:rsidR="00BF2BC1" w:rsidRPr="00A128D7" w:rsidRDefault="00BF2BC1" w:rsidP="00BF50E6">
            <w:pPr>
              <w:spacing w:after="0" w:line="280" w:lineRule="exact"/>
              <w:jc w:val="lef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1. 사고보고 및 대응 교육(4/23)</w:t>
            </w:r>
          </w:p>
          <w:p w14:paraId="1BEB9CF4" w14:textId="1B5E4D17" w:rsidR="00BF2BC1" w:rsidRPr="00A128D7" w:rsidRDefault="00BF2BC1" w:rsidP="00BF50E6">
            <w:pPr>
              <w:spacing w:after="0" w:line="280" w:lineRule="exact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- 고압 SWGR 내부정전 대응훈련</w:t>
            </w:r>
          </w:p>
        </w:tc>
      </w:tr>
      <w:tr w:rsidR="00BF2BC1" w:rsidRPr="00A128D7" w14:paraId="09E7F6A0" w14:textId="77777777" w:rsidTr="00BF2BC1">
        <w:trPr>
          <w:trHeight w:val="111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88179CD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0BC02E92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1.</w:t>
            </w: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신규 고객유치에 따른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장비실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공사 안전관리</w:t>
            </w:r>
          </w:p>
          <w:p w14:paraId="66C747E4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-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공사후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정리정돈 확인, 공사 감독관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정위치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확인</w:t>
            </w:r>
          </w:p>
          <w:p w14:paraId="0E21819C" w14:textId="061DE028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2. 공기호흡기 충전 반출(2대)(주호시스템)(3/3)</w:t>
            </w:r>
          </w:p>
        </w:tc>
        <w:tc>
          <w:tcPr>
            <w:tcW w:w="6520" w:type="dxa"/>
            <w:vAlign w:val="center"/>
          </w:tcPr>
          <w:p w14:paraId="432D0857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1.</w:t>
            </w: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신규 고객유치에 따른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장비실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공사 안전관리</w:t>
            </w:r>
          </w:p>
          <w:p w14:paraId="31A5D915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-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공사후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정리정돈 확인, 공사 감독관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정위치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 xml:space="preserve"> 확인</w:t>
            </w:r>
          </w:p>
          <w:p w14:paraId="3675EB4E" w14:textId="4285CE8C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sz w:val="18"/>
                <w:szCs w:val="18"/>
              </w:rPr>
              <w:t>2. 공기호흡기 충전 입고(2대) 및 재배치(4/01)</w:t>
            </w:r>
          </w:p>
        </w:tc>
      </w:tr>
      <w:tr w:rsidR="00BF2BC1" w:rsidRPr="00A128D7" w14:paraId="459039A6" w14:textId="77777777" w:rsidTr="00BF2BC1">
        <w:trPr>
          <w:trHeight w:val="1556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2ED18DD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2251BB7C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1. 고객 부하 증가로 인한 Data Hall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온습도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 관리 강화</w:t>
            </w:r>
          </w:p>
          <w:p w14:paraId="349249BB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2. 4층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장비실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 냉방기 압력 센서 작동 검증(CTA)(3/3~3/6)</w:t>
            </w:r>
          </w:p>
          <w:p w14:paraId="6B2361EC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3. 열교환기실(</w:t>
            </w:r>
            <w:proofErr w:type="gram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A,B</w:t>
            </w:r>
            <w:proofErr w:type="gram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)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차압계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니플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 및 연결호스 교체(3/6, 3/20)</w:t>
            </w:r>
          </w:p>
          <w:p w14:paraId="47709684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kern w:val="0"/>
                <w:sz w:val="18"/>
                <w:szCs w:val="18"/>
              </w:rPr>
              <w:t xml:space="preserve">4. 2층 TR룸 </w:t>
            </w:r>
            <w:proofErr w:type="gramStart"/>
            <w:r w:rsidRPr="00A128D7">
              <w:rPr>
                <w:rFonts w:ascii="가는각진제목체" w:eastAsia="가는각진제목체" w:hAnsiTheme="minorEastAsia" w:cs="Calibri" w:hint="eastAsia"/>
                <w:kern w:val="0"/>
                <w:sz w:val="18"/>
                <w:szCs w:val="18"/>
              </w:rPr>
              <w:t>A,B</w:t>
            </w:r>
            <w:proofErr w:type="gramEnd"/>
            <w:r w:rsidRPr="00A128D7">
              <w:rPr>
                <w:rFonts w:ascii="가는각진제목체" w:eastAsia="가는각진제목체" w:hAnsiTheme="minorEastAsia" w:cs="Calibri" w:hint="eastAsia"/>
                <w:kern w:val="0"/>
                <w:sz w:val="18"/>
                <w:szCs w:val="18"/>
              </w:rPr>
              <w:t xml:space="preserve"> 제습기 철거(3/16)</w:t>
            </w:r>
          </w:p>
          <w:p w14:paraId="454B227D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kern w:val="0"/>
                <w:sz w:val="18"/>
                <w:szCs w:val="18"/>
              </w:rPr>
              <w:t>5. B2층 #2 계단 바닥 타일 보수 작업(3/26~27)</w:t>
            </w:r>
          </w:p>
          <w:p w14:paraId="6E76FBC2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6. 2026년 FCU 반기 점검(삼화)(3/30</w:t>
            </w:r>
            <w:proofErr w:type="gramStart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~ )</w:t>
            </w:r>
            <w:proofErr w:type="gramEnd"/>
          </w:p>
          <w:p w14:paraId="3B5DAE3D" w14:textId="65A54653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 xml:space="preserve">7. 2026년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공냉식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 xml:space="preserve"> 냉동기 응축기(열교환기) 반기 청소(JIC)(3/31~ )</w:t>
            </w:r>
          </w:p>
        </w:tc>
        <w:tc>
          <w:tcPr>
            <w:tcW w:w="6520" w:type="dxa"/>
            <w:vAlign w:val="center"/>
          </w:tcPr>
          <w:p w14:paraId="1087B9F1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1. 고객 부하 증가로 인한 Data Hall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>온습도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 관리 강화</w:t>
            </w:r>
          </w:p>
          <w:p w14:paraId="41F51995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pacing w:val="-4"/>
                <w:kern w:val="0"/>
                <w:sz w:val="18"/>
                <w:szCs w:val="18"/>
              </w:rPr>
              <w:t xml:space="preserve">2. </w:t>
            </w: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2026년 FCU 반기 점검(삼화)(3/30~4/03)</w:t>
            </w:r>
          </w:p>
          <w:p w14:paraId="72E34A75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 xml:space="preserve">3. 2026년 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공냉식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 xml:space="preserve"> 냉동기 응축기(열교환기) 반기 청소(JIC)(3/31~4/03)</w:t>
            </w:r>
          </w:p>
          <w:p w14:paraId="14AC68D6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4. 9층 S910A-ACP01-AS02-L9 리셋 작업(한성)(4/14)</w:t>
            </w:r>
          </w:p>
          <w:p w14:paraId="353E96CF" w14:textId="77777777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kern w:val="0"/>
                <w:sz w:val="18"/>
                <w:szCs w:val="18"/>
              </w:rPr>
              <w:t>5. 발전기 배터리 교체 공사(4/15~4/31)</w:t>
            </w:r>
          </w:p>
          <w:p w14:paraId="13F23188" w14:textId="3D2C5E76" w:rsidR="00BF2BC1" w:rsidRPr="00A128D7" w:rsidRDefault="00BF2BC1" w:rsidP="00BF50E6">
            <w:pPr>
              <w:spacing w:after="0" w:line="21" w:lineRule="atLeast"/>
              <w:rPr>
                <w:rFonts w:ascii="가는각진제목체" w:eastAsia="가는각진제목체" w:hAnsiTheme="minorEastAsia" w:cs="Calibri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6. BMS(EBO) 소프트웨어 내 Modbus 포인트 구성(한성)(4/20~28)</w:t>
            </w:r>
          </w:p>
        </w:tc>
      </w:tr>
      <w:tr w:rsidR="00BF2BC1" w:rsidRPr="00A128D7" w14:paraId="480EE52A" w14:textId="77777777" w:rsidTr="00BF2BC1">
        <w:trPr>
          <w:trHeight w:val="415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900657A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644FBA7B" w14:textId="6A30B7D8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1. 환절기 건강관리 철저</w:t>
            </w:r>
          </w:p>
        </w:tc>
        <w:tc>
          <w:tcPr>
            <w:tcW w:w="6520" w:type="dxa"/>
            <w:vAlign w:val="center"/>
          </w:tcPr>
          <w:p w14:paraId="61B1E8E8" w14:textId="6A09D7A5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1. 환절기 건강관리 철저</w:t>
            </w:r>
          </w:p>
        </w:tc>
      </w:tr>
      <w:tr w:rsidR="00BF2BC1" w:rsidRPr="00A128D7" w14:paraId="25E2733C" w14:textId="77777777" w:rsidTr="00BF2BC1">
        <w:trPr>
          <w:trHeight w:val="77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E7A684D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16A2D0A7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1. 2026년 UPS 배터리 점검(</w:t>
            </w:r>
            <w:proofErr w:type="spellStart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버티브</w:t>
            </w:r>
            <w:proofErr w:type="spellEnd"/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)(3/5~3/6)</w:t>
            </w:r>
          </w:p>
          <w:p w14:paraId="35977918" w14:textId="7F2B45DF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>2. 2026년 발전기 점검(G&amp;C Energy)(3/19~3/20)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3A24667C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Theme="minorEastAsia" w:cs="Calibri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Theme="minorEastAsia" w:cs="Calibri" w:hint="eastAsia"/>
                <w:sz w:val="18"/>
                <w:szCs w:val="18"/>
              </w:rPr>
              <w:t xml:space="preserve">1. </w:t>
            </w:r>
          </w:p>
          <w:p w14:paraId="0F0D5727" w14:textId="77777777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Theme="minorEastAsia" w:cs="Calibri"/>
                <w:szCs w:val="20"/>
              </w:rPr>
            </w:pPr>
          </w:p>
        </w:tc>
      </w:tr>
      <w:tr w:rsidR="00BF2BC1" w:rsidRPr="00A128D7" w14:paraId="10581B6C" w14:textId="77777777" w:rsidTr="00BF2BC1">
        <w:trPr>
          <w:trHeight w:val="532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6B80A9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6FBA54F" w14:textId="217C813C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color w:val="000000"/>
              </w:rPr>
              <w:t>1. DLR 안전관리팀 방문(3/27)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F01A642" w14:textId="77777777" w:rsidR="00BF2BC1" w:rsidRPr="00A128D7" w:rsidRDefault="00BF2BC1" w:rsidP="00BF50E6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F2BC1" w:rsidRPr="00A128D7" w14:paraId="6B1F72C0" w14:textId="77777777" w:rsidTr="00BF2BC1">
        <w:trPr>
          <w:trHeight w:val="406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F20B71B" w14:textId="77777777" w:rsidR="00BF2BC1" w:rsidRPr="00A128D7" w:rsidRDefault="00BF2BC1" w:rsidP="00BF50E6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14:paraId="5DA95356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</w:tcPr>
          <w:p w14:paraId="43EEF012" w14:textId="77777777" w:rsidR="00BF2BC1" w:rsidRPr="00A128D7" w:rsidRDefault="00BF2BC1" w:rsidP="00BF50E6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</w:tbl>
    <w:p w14:paraId="308230DA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2DA7F3A7" w14:textId="77777777" w:rsidR="00BF50E6" w:rsidRPr="00A128D7" w:rsidRDefault="00BF50E6" w:rsidP="007D0164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0D98F3D7" w14:textId="6F2A4080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EB471E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3FCF2E03" w14:textId="35315578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종로타워</w:t>
      </w:r>
      <w:r w:rsidR="007D0164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 사업부</w:t>
      </w:r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EB471E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EB471E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0A24F7B1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121F91BD" w14:textId="77777777" w:rsidTr="000E5FF6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73F098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5D8424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A33BD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F3B43A8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9F3F5F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B4F1A52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B18A8A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A1CA64E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24AD77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3F3B7A" w:rsidRPr="00A128D7" w14:paraId="7A71B3F1" w14:textId="77777777" w:rsidTr="000E5FF6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6026BB87" w14:textId="7777777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48F508E7" w14:textId="7ACE80E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7B635E1B" w14:textId="6E34F46B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2E1E29FF" w14:textId="01C53508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1</w:t>
            </w:r>
            <w:r w:rsidR="004A1E3B"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63DDC99" w14:textId="4294BF9A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10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1E44C5EE" w14:textId="43E35B28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4F6A07F6" w14:textId="73542A60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1C053AA" w14:textId="627D4EA9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4</w:t>
            </w:r>
            <w:r w:rsidR="004A1E3B"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1E82CC13" w14:textId="77777777" w:rsidR="000432D8" w:rsidRPr="00A128D7" w:rsidRDefault="000432D8" w:rsidP="000432D8">
            <w:pPr>
              <w:spacing w:after="0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가. </w:t>
            </w:r>
            <w:r w:rsidRPr="00A128D7">
              <w:rPr>
                <w:rFonts w:ascii="가는각진제목체" w:eastAsia="가는각진제목체" w:hint="eastAsia"/>
                <w:szCs w:val="20"/>
              </w:rPr>
              <w:t>결원: 1명(시설교대 1명)</w:t>
            </w:r>
          </w:p>
          <w:p w14:paraId="10CBEDE2" w14:textId="1862C17E" w:rsidR="009C4022" w:rsidRPr="00A128D7" w:rsidRDefault="000432D8" w:rsidP="000432D8">
            <w:pPr>
              <w:wordWrap/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  - 시설교대 4/06 출근예정</w:t>
            </w:r>
          </w:p>
        </w:tc>
      </w:tr>
      <w:tr w:rsidR="003F3B7A" w:rsidRPr="00A128D7" w14:paraId="5AA35992" w14:textId="77777777" w:rsidTr="000E5FF6">
        <w:trPr>
          <w:trHeight w:val="165"/>
        </w:trPr>
        <w:tc>
          <w:tcPr>
            <w:tcW w:w="1016" w:type="dxa"/>
            <w:vAlign w:val="center"/>
          </w:tcPr>
          <w:p w14:paraId="77111145" w14:textId="7777777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64D0737C" w14:textId="54DBF7D0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vAlign w:val="center"/>
          </w:tcPr>
          <w:p w14:paraId="2BEB39C9" w14:textId="52667B66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7A149069" w14:textId="3D682D4D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1</w:t>
            </w:r>
            <w:r w:rsidR="000432D8" w:rsidRPr="00A128D7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1018" w:type="dxa"/>
            <w:vAlign w:val="center"/>
          </w:tcPr>
          <w:p w14:paraId="01F4F56C" w14:textId="7EC3D44D" w:rsidR="009C4022" w:rsidRPr="00A128D7" w:rsidRDefault="004A1E3B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017" w:type="dxa"/>
            <w:vAlign w:val="center"/>
          </w:tcPr>
          <w:p w14:paraId="2D77EBA7" w14:textId="1927778D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018" w:type="dxa"/>
            <w:vAlign w:val="center"/>
          </w:tcPr>
          <w:p w14:paraId="6C984115" w14:textId="0A95AA26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1018" w:type="dxa"/>
            <w:vAlign w:val="center"/>
          </w:tcPr>
          <w:p w14:paraId="2805A430" w14:textId="74B8D5CB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4</w:t>
            </w:r>
            <w:r w:rsidR="000432D8" w:rsidRPr="00A128D7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6344" w:type="dxa"/>
            <w:vMerge/>
            <w:vAlign w:val="center"/>
          </w:tcPr>
          <w:p w14:paraId="7B788C17" w14:textId="7777777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354BF56B" w14:textId="77777777" w:rsidTr="000E5FF6">
        <w:trPr>
          <w:trHeight w:val="98"/>
        </w:trPr>
        <w:tc>
          <w:tcPr>
            <w:tcW w:w="1016" w:type="dxa"/>
            <w:vAlign w:val="center"/>
          </w:tcPr>
          <w:p w14:paraId="47B022C3" w14:textId="7777777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4B325BD2" w14:textId="2EB5EC06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65F95DFB" w14:textId="0942A1A1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2A974618" w14:textId="4550E2A4" w:rsidR="009C4022" w:rsidRPr="00A128D7" w:rsidRDefault="004A1E3B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  <w:r w:rsidR="000432D8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018" w:type="dxa"/>
            <w:vAlign w:val="center"/>
          </w:tcPr>
          <w:p w14:paraId="0868CD61" w14:textId="5FF59820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7" w:type="dxa"/>
            <w:vAlign w:val="center"/>
          </w:tcPr>
          <w:p w14:paraId="379BC0BB" w14:textId="2966474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1018" w:type="dxa"/>
            <w:vAlign w:val="center"/>
          </w:tcPr>
          <w:p w14:paraId="6D3D8C24" w14:textId="50FF2F5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6D36227C" w14:textId="446D6601" w:rsidR="009C4022" w:rsidRPr="00A128D7" w:rsidRDefault="009D024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</w:t>
            </w:r>
            <w:r w:rsidR="000432D8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6344" w:type="dxa"/>
            <w:vMerge/>
            <w:vAlign w:val="center"/>
          </w:tcPr>
          <w:p w14:paraId="50D5CDFB" w14:textId="77777777" w:rsidR="009C4022" w:rsidRPr="00A128D7" w:rsidRDefault="009C4022" w:rsidP="009C4022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3E12DE8A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3F3B7A" w:rsidRPr="00A128D7" w14:paraId="7FC463D2" w14:textId="77777777" w:rsidTr="000E5FF6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4F037B6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962A51" w14:textId="31A5DF14" w:rsidR="007D0164" w:rsidRPr="00A128D7" w:rsidRDefault="00130E1C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</w:t>
            </w:r>
            <w:r w:rsidR="000432D8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1E2402B" w14:textId="1C6643CB" w:rsidR="007D0164" w:rsidRPr="00A128D7" w:rsidRDefault="00130E1C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</w:t>
            </w:r>
            <w:r w:rsidR="000432D8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0432D8" w:rsidRPr="00A128D7" w14:paraId="799003B9" w14:textId="77777777" w:rsidTr="009D7918">
        <w:trPr>
          <w:trHeight w:val="873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C3663F4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01D5AB74" w14:textId="77777777" w:rsidR="000432D8" w:rsidRPr="00A128D7" w:rsidRDefault="000432D8" w:rsidP="000432D8">
            <w:pPr>
              <w:spacing w:after="0" w:line="240" w:lineRule="auto"/>
              <w:ind w:left="801" w:hanging="801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1. 1,2층, 지하주차장 스프링클러 배관교체 공사관련 협의</w:t>
            </w:r>
          </w:p>
          <w:p w14:paraId="7D1F257A" w14:textId="77777777" w:rsidR="000432D8" w:rsidRPr="00A128D7" w:rsidRDefault="000432D8" w:rsidP="000432D8">
            <w:pPr>
              <w:spacing w:after="0" w:line="240" w:lineRule="auto"/>
              <w:ind w:left="801" w:hanging="801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2. 26년 상반기 정기위험성 평가 실시</w:t>
            </w:r>
          </w:p>
          <w:p w14:paraId="3DA55A70" w14:textId="2EEDBD33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3. 지하주차장 전기차 화재대비 피난훈련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585CC1E5" w14:textId="77777777" w:rsidR="000432D8" w:rsidRPr="00A128D7" w:rsidRDefault="000432D8" w:rsidP="000432D8">
            <w:pPr>
              <w:spacing w:after="0" w:line="240" w:lineRule="auto"/>
              <w:ind w:left="801" w:hanging="801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1. 1,2층, 지하주차장 스프링클러 배관교체 공사관련 협의</w:t>
            </w:r>
          </w:p>
          <w:p w14:paraId="79874BA0" w14:textId="77777777" w:rsidR="000432D8" w:rsidRPr="00A128D7" w:rsidRDefault="000432D8" w:rsidP="000432D8">
            <w:pPr>
              <w:spacing w:after="0" w:line="240" w:lineRule="auto"/>
              <w:ind w:left="801" w:hanging="801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2. 26년 고객사 산업안전보건 평가대비 서류 및 현장정비</w:t>
            </w:r>
          </w:p>
          <w:p w14:paraId="0B8B4984" w14:textId="566D265F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 xml:space="preserve">3. 냉난방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절체관련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 xml:space="preserve"> 사전준비(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냉각탑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 xml:space="preserve"> 및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스트레이너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 xml:space="preserve"> 청소 등)</w:t>
            </w:r>
          </w:p>
        </w:tc>
      </w:tr>
      <w:tr w:rsidR="000432D8" w:rsidRPr="00A128D7" w14:paraId="6402C285" w14:textId="77777777" w:rsidTr="009D7918">
        <w:trPr>
          <w:trHeight w:val="82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4EBC7F2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4304AD3B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int="eastAsia"/>
              </w:rPr>
              <w:t xml:space="preserve">1. </w:t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보안팀장 입사, 시설교대 3명 퇴직 및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신규입사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, 증원인력 채용</w:t>
            </w:r>
          </w:p>
          <w:p w14:paraId="04624C96" w14:textId="25768AB9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신입직원 법정의무교육 실시(5명)</w:t>
            </w:r>
          </w:p>
        </w:tc>
        <w:tc>
          <w:tcPr>
            <w:tcW w:w="6520" w:type="dxa"/>
            <w:vAlign w:val="center"/>
          </w:tcPr>
          <w:p w14:paraId="61DD472D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관리소장 책상 이전(B1층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방재실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→ 16층 보안사무실)</w:t>
            </w:r>
          </w:p>
          <w:p w14:paraId="4A20B669" w14:textId="01008030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관리감독자 법정교육 이수(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대상자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8명)</w:t>
            </w:r>
          </w:p>
        </w:tc>
      </w:tr>
      <w:tr w:rsidR="000432D8" w:rsidRPr="00A128D7" w14:paraId="0056D906" w14:textId="77777777" w:rsidTr="009D7918">
        <w:trPr>
          <w:trHeight w:val="113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8ED4321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0D9EF141" w14:textId="77777777" w:rsidR="000432D8" w:rsidRPr="00A128D7" w:rsidRDefault="000432D8" w:rsidP="000432D8">
            <w:pPr>
              <w:spacing w:after="0" w:line="240" w:lineRule="auto"/>
              <w:ind w:left="320" w:hangingChars="200" w:hanging="320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1. 해빙기 안전점검 실시 및 봄맞이 환경개선</w:t>
            </w:r>
          </w:p>
          <w:p w14:paraId="2599F583" w14:textId="77777777" w:rsidR="000432D8" w:rsidRPr="00A128D7" w:rsidRDefault="000432D8" w:rsidP="000432D8">
            <w:pPr>
              <w:spacing w:after="0" w:line="240" w:lineRule="auto"/>
              <w:ind w:left="320" w:hangingChars="200" w:hanging="320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2. 고객사 주관 안전협의체 회의</w:t>
            </w:r>
          </w:p>
          <w:p w14:paraId="1E6C68D6" w14:textId="77777777" w:rsidR="000432D8" w:rsidRPr="00A128D7" w:rsidRDefault="000432D8" w:rsidP="000432D8">
            <w:pPr>
              <w:spacing w:after="0" w:line="240" w:lineRule="auto"/>
              <w:ind w:left="320" w:hangingChars="200" w:hanging="320"/>
              <w:jc w:val="left"/>
              <w:rPr>
                <w:rFonts w:ascii="가는각진제목체" w:eastAsia="가는각진제목체" w:hAnsi="뫼비우스 Regular" w:cs="굴림"/>
                <w:bCs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4. 외벽 세척작업</w:t>
            </w:r>
          </w:p>
          <w:p w14:paraId="21352886" w14:textId="3FFEAB74" w:rsidR="000432D8" w:rsidRPr="00A128D7" w:rsidRDefault="000432D8" w:rsidP="000432D8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 xml:space="preserve">5. 1층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고층부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 xml:space="preserve"> 증기 공급배관 보수공사</w:t>
            </w:r>
          </w:p>
        </w:tc>
        <w:tc>
          <w:tcPr>
            <w:tcW w:w="6520" w:type="dxa"/>
            <w:vAlign w:val="center"/>
          </w:tcPr>
          <w:p w14:paraId="47B7ACB0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1. 해빙기 특별점검 실시 및 환경개선</w:t>
            </w:r>
          </w:p>
          <w:p w14:paraId="6C68B793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2. 고객사 주관 안전협의체 회의</w:t>
            </w:r>
          </w:p>
          <w:p w14:paraId="085761DD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3. 외벽 세척작업</w:t>
            </w:r>
          </w:p>
          <w:p w14:paraId="0F6066DD" w14:textId="1B521EA6" w:rsidR="000432D8" w:rsidRPr="00A128D7" w:rsidRDefault="000432D8" w:rsidP="000432D8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>4. 냉동기 세관작업</w:t>
            </w:r>
          </w:p>
        </w:tc>
      </w:tr>
      <w:tr w:rsidR="000432D8" w:rsidRPr="00A128D7" w14:paraId="2AC4A1DC" w14:textId="77777777" w:rsidTr="000025C7">
        <w:trPr>
          <w:trHeight w:val="983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ED05927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02F4CBCE" w14:textId="77777777" w:rsidR="000432D8" w:rsidRPr="00A128D7" w:rsidRDefault="000432D8" w:rsidP="000432D8">
            <w:pPr>
              <w:spacing w:after="0" w:line="240" w:lineRule="auto"/>
              <w:ind w:left="801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</w:t>
            </w:r>
            <w:r w:rsidRPr="00A128D7">
              <w:rPr>
                <w:rFonts w:ascii="가는각진제목체" w:eastAsia="가는각진제목체" w:hint="eastAsia"/>
                <w:szCs w:val="20"/>
              </w:rPr>
              <w:t xml:space="preserve"> 설비자동제어, CCTV 정기점검</w:t>
            </w:r>
          </w:p>
          <w:p w14:paraId="043B4866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공용부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방역,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전층화장실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방향제 교체</w:t>
            </w:r>
          </w:p>
          <w:p w14:paraId="71552B20" w14:textId="77777777" w:rsidR="000432D8" w:rsidRPr="00A128D7" w:rsidRDefault="000432D8" w:rsidP="000432D8">
            <w:pPr>
              <w:spacing w:after="0" w:line="240" w:lineRule="auto"/>
              <w:ind w:left="801" w:hanging="801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3. 승강기 정기점검 및 조경관리</w:t>
            </w:r>
          </w:p>
          <w:p w14:paraId="39F8F9D2" w14:textId="6B6452B0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4. </w:t>
            </w:r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1층 보일러 증기배관 누증에 따른 긴급조치 실시</w:t>
            </w:r>
          </w:p>
        </w:tc>
        <w:tc>
          <w:tcPr>
            <w:tcW w:w="6520" w:type="dxa"/>
            <w:vAlign w:val="center"/>
          </w:tcPr>
          <w:p w14:paraId="605EBF4A" w14:textId="77777777" w:rsidR="000432D8" w:rsidRPr="00A128D7" w:rsidRDefault="000432D8" w:rsidP="000432D8">
            <w:pPr>
              <w:spacing w:after="0" w:line="240" w:lineRule="auto"/>
              <w:ind w:left="801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</w:t>
            </w:r>
            <w:r w:rsidRPr="00A128D7">
              <w:rPr>
                <w:rFonts w:ascii="가는각진제목체" w:eastAsia="가는각진제목체" w:hint="eastAsia"/>
                <w:szCs w:val="20"/>
              </w:rPr>
              <w:t xml:space="preserve"> 설비자동제어, CCTV 정기점검</w:t>
            </w:r>
          </w:p>
          <w:p w14:paraId="2DDD687B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공용부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방역,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전층화장실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방향제 교체</w:t>
            </w:r>
          </w:p>
          <w:p w14:paraId="1F94CE8C" w14:textId="21FE0510" w:rsidR="000432D8" w:rsidRPr="00A128D7" w:rsidRDefault="000432D8" w:rsidP="000432D8">
            <w:pPr>
              <w:spacing w:after="0" w:line="240" w:lineRule="auto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3. 승강기 정기점검 및 조경관리</w:t>
            </w:r>
          </w:p>
        </w:tc>
      </w:tr>
      <w:tr w:rsidR="000432D8" w:rsidRPr="00A128D7" w14:paraId="154E6A4C" w14:textId="77777777" w:rsidTr="004F2D9E">
        <w:trPr>
          <w:trHeight w:val="827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48235F5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22672AD1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rPr>
                <w:rFonts w:ascii="가는각진제목체" w:eastAsia="가는각진제목체" w:hAnsi="뫼비우스 Regular" w:cs="굴림"/>
                <w:bCs/>
                <w:kern w:val="0"/>
                <w:szCs w:val="20"/>
              </w:rPr>
            </w:pPr>
            <w:r w:rsidRPr="00A128D7">
              <w:rPr>
                <w:rFonts w:ascii="가는각진제목체" w:eastAsia="가는각진제목체" w:hint="eastAsia"/>
              </w:rPr>
              <w:t xml:space="preserve">1. </w:t>
            </w:r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본사 동절기 무재해 100일 관련 지침 현장정비</w:t>
            </w:r>
          </w:p>
          <w:p w14:paraId="225CEB52" w14:textId="6AE24F31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 해빙기 관련 직원 위해요소 점검 및 개선조치</w:t>
            </w:r>
          </w:p>
        </w:tc>
        <w:tc>
          <w:tcPr>
            <w:tcW w:w="6520" w:type="dxa"/>
            <w:vAlign w:val="center"/>
          </w:tcPr>
          <w:p w14:paraId="61BC712B" w14:textId="65A9AC86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본사 동절기 무재해 100일 관련 작업환경 위해요소 발굴 및 개선</w:t>
            </w:r>
          </w:p>
        </w:tc>
      </w:tr>
      <w:tr w:rsidR="000432D8" w:rsidRPr="00A128D7" w14:paraId="0E2D1ABB" w14:textId="77777777" w:rsidTr="009D7918">
        <w:trPr>
          <w:trHeight w:val="50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C5099C2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440F5CF2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int="eastAsia"/>
                <w:szCs w:val="20"/>
              </w:rPr>
              <w:t>소방법정점검 지적사항 보수 및 소방서 보고</w:t>
            </w:r>
          </w:p>
          <w:p w14:paraId="1C6D820A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2. 승강기 정기검사</w:t>
            </w:r>
          </w:p>
          <w:p w14:paraId="3022701B" w14:textId="77777777" w:rsidR="000432D8" w:rsidRPr="00A128D7" w:rsidRDefault="000432D8" w:rsidP="000432D8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kern w:val="0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3. 전기 직무고시 점검</w:t>
            </w:r>
          </w:p>
          <w:p w14:paraId="3B279180" w14:textId="343397AC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kern w:val="0"/>
                <w:szCs w:val="20"/>
              </w:rPr>
              <w:t xml:space="preserve">4. </w:t>
            </w:r>
            <w:r w:rsidRPr="00A128D7">
              <w:rPr>
                <w:rFonts w:ascii="가는각진제목체" w:eastAsia="가는각진제목체" w:hint="eastAsia"/>
                <w:szCs w:val="20"/>
              </w:rPr>
              <w:t>26년 건축물 안전점검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6E17C541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1. 소방법정점검 지적사항 보수 및 소방서 보고</w:t>
            </w:r>
          </w:p>
          <w:p w14:paraId="20F74D52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2. 승강기 정기검사</w:t>
            </w:r>
          </w:p>
          <w:p w14:paraId="4A5DFC42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3. 전기 직무고시 점검</w:t>
            </w:r>
          </w:p>
          <w:p w14:paraId="12A35608" w14:textId="77777777" w:rsidR="000432D8" w:rsidRPr="00A128D7" w:rsidRDefault="000432D8" w:rsidP="000432D8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4. 26년 상반기 건축물 법정점검</w:t>
            </w:r>
          </w:p>
          <w:p w14:paraId="7805B63C" w14:textId="1F283385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5. 기계설비 성능점검</w:t>
            </w:r>
          </w:p>
        </w:tc>
      </w:tr>
      <w:tr w:rsidR="000432D8" w:rsidRPr="00A128D7" w14:paraId="6F5C3D92" w14:textId="77777777" w:rsidTr="000025C7">
        <w:trPr>
          <w:trHeight w:val="478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672004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6444079" w14:textId="01E305BD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에스원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 xml:space="preserve"> 인프라안전팀 현장실사 -&gt; </w:t>
            </w:r>
            <w:proofErr w:type="spellStart"/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공도구</w:t>
            </w:r>
            <w:proofErr w:type="spellEnd"/>
            <w:r w:rsidRPr="00A128D7">
              <w:rPr>
                <w:rFonts w:ascii="가는각진제목체" w:eastAsia="가는각진제목체" w:hAnsi="뫼비우스 Regular" w:cs="굴림" w:hint="eastAsia"/>
                <w:bCs/>
                <w:kern w:val="0"/>
                <w:szCs w:val="20"/>
              </w:rPr>
              <w:t>, 사다리 등 안전서류 및 현장실사(특이사항 없음)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36A4816" w14:textId="5EE7613E" w:rsidR="000432D8" w:rsidRPr="00A128D7" w:rsidRDefault="000432D8" w:rsidP="000432D8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26년 고객사 본사직할 산업안전보건 평가(4/28)</w:t>
            </w:r>
          </w:p>
        </w:tc>
      </w:tr>
      <w:tr w:rsidR="000432D8" w:rsidRPr="00A128D7" w14:paraId="1B10676A" w14:textId="77777777" w:rsidTr="000025C7">
        <w:trPr>
          <w:trHeight w:val="46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B2F21D" w14:textId="77777777" w:rsidR="000432D8" w:rsidRPr="00A128D7" w:rsidRDefault="000432D8" w:rsidP="000432D8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2BFF27EA" w14:textId="6D8A7DD5" w:rsidR="000432D8" w:rsidRPr="00A128D7" w:rsidRDefault="000432D8" w:rsidP="000432D8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센트로폴리스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지하연결통로 공사 관련 3차 업무협의_종로구청 입회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76AB0CA1" w14:textId="2744D67F" w:rsidR="000432D8" w:rsidRPr="00A128D7" w:rsidRDefault="000432D8" w:rsidP="000432D8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센트로폴리스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지하연결통로 공사 관련 4차 업무협의</w:t>
            </w:r>
          </w:p>
        </w:tc>
      </w:tr>
    </w:tbl>
    <w:p w14:paraId="2DA7C485" w14:textId="4AB1950B" w:rsidR="009D7918" w:rsidRPr="00A128D7" w:rsidRDefault="00372FDA" w:rsidP="004F2D9E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br w:type="page"/>
      </w:r>
      <w:r w:rsidR="009D7918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BF2BC1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="009D7918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182AE77A" w14:textId="697224DE" w:rsidR="009D7918" w:rsidRPr="00A128D7" w:rsidRDefault="009D7918" w:rsidP="009D7918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proofErr w:type="spellStart"/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삼화타워</w:t>
      </w:r>
      <w:proofErr w:type="spellEnd"/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       </w:t>
      </w:r>
      <w:proofErr w:type="gramStart"/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BF2BC1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BF2BC1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40FEFFE6" w14:textId="77777777" w:rsidR="009D7918" w:rsidRPr="00A128D7" w:rsidRDefault="009D7918" w:rsidP="009D7918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23951191" w14:textId="77777777" w:rsidTr="007B0B34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1ABE676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AB4F06C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781183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B44A3DC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4EFD86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60C5EA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3955962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92C0FF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002B98D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3F3B7A" w:rsidRPr="00A128D7" w14:paraId="3EE9504E" w14:textId="77777777" w:rsidTr="007B0B34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28CFBC1F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4470BFF0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34802963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3C09495" w14:textId="0024D5DC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E10D4E4" w14:textId="48301F51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66C43AF1" w14:textId="738F2974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1116232B" w14:textId="655CD9DC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194FE684" w14:textId="31DFDE98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294B0AC7" w14:textId="12002409" w:rsidR="009D7918" w:rsidRPr="00A128D7" w:rsidRDefault="009D7918" w:rsidP="007B0B34">
            <w:pPr>
              <w:wordWrap/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■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없음</w:t>
            </w:r>
          </w:p>
        </w:tc>
      </w:tr>
      <w:tr w:rsidR="003F3B7A" w:rsidRPr="00A128D7" w14:paraId="1A2145E6" w14:textId="77777777" w:rsidTr="007B0B34">
        <w:trPr>
          <w:trHeight w:val="165"/>
        </w:trPr>
        <w:tc>
          <w:tcPr>
            <w:tcW w:w="1016" w:type="dxa"/>
            <w:vAlign w:val="center"/>
          </w:tcPr>
          <w:p w14:paraId="17BA9C47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6D09FE65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vAlign w:val="center"/>
          </w:tcPr>
          <w:p w14:paraId="33716825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20B52C3C" w14:textId="49E6086C" w:rsidR="009D7918" w:rsidRPr="00A128D7" w:rsidRDefault="009D7918" w:rsidP="009D7918">
            <w:pPr>
              <w:spacing w:after="0"/>
              <w:jc w:val="center"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18" w:type="dxa"/>
            <w:vAlign w:val="center"/>
          </w:tcPr>
          <w:p w14:paraId="616EB6A3" w14:textId="002D4DD1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017" w:type="dxa"/>
            <w:vAlign w:val="center"/>
          </w:tcPr>
          <w:p w14:paraId="6F6177EF" w14:textId="76EF3FAB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018" w:type="dxa"/>
            <w:vAlign w:val="center"/>
          </w:tcPr>
          <w:p w14:paraId="0942FB2C" w14:textId="308D8B4C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018" w:type="dxa"/>
            <w:vAlign w:val="center"/>
          </w:tcPr>
          <w:p w14:paraId="69AA7776" w14:textId="24FDEBDF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Theme="minorEastAsia" w:cs="바탕" w:hint="eastAsia"/>
                <w:color w:val="000000" w:themeColor="text1"/>
                <w:szCs w:val="20"/>
              </w:rPr>
              <w:t>24</w:t>
            </w:r>
          </w:p>
        </w:tc>
        <w:tc>
          <w:tcPr>
            <w:tcW w:w="6344" w:type="dxa"/>
            <w:vMerge/>
            <w:vAlign w:val="center"/>
          </w:tcPr>
          <w:p w14:paraId="4BB5D7B6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1EFBCB39" w14:textId="77777777" w:rsidTr="007B0B34">
        <w:trPr>
          <w:trHeight w:val="98"/>
        </w:trPr>
        <w:tc>
          <w:tcPr>
            <w:tcW w:w="1016" w:type="dxa"/>
            <w:vAlign w:val="center"/>
          </w:tcPr>
          <w:p w14:paraId="098347CC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0C661C47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445787FD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6D08D797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Calibri" w:cs="Calibri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07439E2A" w14:textId="0ABE4D0B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7" w:type="dxa"/>
            <w:vAlign w:val="center"/>
          </w:tcPr>
          <w:p w14:paraId="481770B9" w14:textId="35545A52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464C3D47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1018" w:type="dxa"/>
            <w:vAlign w:val="center"/>
          </w:tcPr>
          <w:p w14:paraId="75D79EFD" w14:textId="2E0AE9BA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6344" w:type="dxa"/>
            <w:vMerge/>
            <w:vAlign w:val="center"/>
          </w:tcPr>
          <w:p w14:paraId="6BFB33B6" w14:textId="77777777" w:rsidR="009D7918" w:rsidRPr="00A128D7" w:rsidRDefault="009D7918" w:rsidP="007B0B3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3CB01828" w14:textId="77777777" w:rsidR="009D7918" w:rsidRPr="00A128D7" w:rsidRDefault="009D7918" w:rsidP="009D7918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BF2BC1" w:rsidRPr="00A128D7" w14:paraId="726EC7E8" w14:textId="77777777" w:rsidTr="00BF2BC1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9B9730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A445E05" w14:textId="06745C6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중점추진업무(03월)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D7C62C" w14:textId="39099869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중점 추진계획(</w:t>
            </w:r>
            <w:r w:rsidRPr="00A128D7">
              <w:rPr>
                <w:rFonts w:ascii="가는각진제목체" w:eastAsia="가는각진제목체" w:hAnsiTheme="minorEastAsia" w:cs="바탕" w:hint="eastAsia"/>
                <w:szCs w:val="20"/>
              </w:rPr>
              <w:t>04</w:t>
            </w: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월)</w:t>
            </w:r>
          </w:p>
        </w:tc>
      </w:tr>
      <w:tr w:rsidR="00BF2BC1" w:rsidRPr="00A128D7" w14:paraId="01B7A9C0" w14:textId="77777777" w:rsidTr="00BF2BC1">
        <w:trPr>
          <w:trHeight w:val="873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EF7F3D6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</w:tcPr>
          <w:p w14:paraId="4028C870" w14:textId="42CCDA5E" w:rsidR="00BF2BC1" w:rsidRPr="00A128D7" w:rsidRDefault="00BF2BC1" w:rsidP="00BF2BC1">
            <w:pPr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1. 본사 지원 실내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공기질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측정 </w:t>
            </w:r>
            <w:proofErr w:type="gram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작업(  </w:t>
            </w:r>
            <w:proofErr w:type="gram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3/5~6)</w:t>
            </w:r>
          </w:p>
          <w:p w14:paraId="7AFF0C44" w14:textId="53F6EC1C" w:rsidR="00BF2BC1" w:rsidRPr="00A128D7" w:rsidRDefault="00BF2BC1" w:rsidP="00BF2BC1">
            <w:pPr>
              <w:wordWrap/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2. 본사 점검보고서내 체크 리스트 미비사항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보완작업중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(진행률40%) </w:t>
            </w:r>
          </w:p>
        </w:tc>
        <w:tc>
          <w:tcPr>
            <w:tcW w:w="6520" w:type="dxa"/>
            <w:tcBorders>
              <w:top w:val="double" w:sz="4" w:space="0" w:color="auto"/>
            </w:tcBorders>
          </w:tcPr>
          <w:p w14:paraId="109AB7D4" w14:textId="47E22D14" w:rsidR="00BF2BC1" w:rsidRPr="00A128D7" w:rsidRDefault="00BF2BC1" w:rsidP="00BF2BC1">
            <w:pPr>
              <w:spacing w:after="0" w:line="240" w:lineRule="auto"/>
              <w:ind w:left="320" w:hangingChars="200" w:hanging="320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1. 전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입주사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포함 중부소방서 주관 응급상황 대비(</w:t>
            </w:r>
            <w:proofErr w:type="gram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CPR,AED</w:t>
            </w:r>
            <w:proofErr w:type="gram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)조치 교육예정(4/21) 참여인원:40~50명</w:t>
            </w:r>
          </w:p>
          <w:p w14:paraId="25867B86" w14:textId="77777777" w:rsidR="00BF2BC1" w:rsidRPr="00A128D7" w:rsidRDefault="00BF2BC1" w:rsidP="00BF2BC1">
            <w:pPr>
              <w:wordWrap/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</w:p>
        </w:tc>
      </w:tr>
      <w:tr w:rsidR="00BF2BC1" w:rsidRPr="00A128D7" w14:paraId="40F93EAB" w14:textId="77777777" w:rsidTr="00BF2BC1">
        <w:trPr>
          <w:trHeight w:val="70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DF7E497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</w:tcPr>
          <w:p w14:paraId="1A8AF298" w14:textId="176D3780" w:rsidR="00BF2BC1" w:rsidRPr="00A128D7" w:rsidRDefault="00BF2BC1" w:rsidP="00BF2BC1">
            <w:pPr>
              <w:wordWrap/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1. 보안 당직근무자 근무일정 일부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조졍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운영중</w:t>
            </w:r>
            <w:proofErr w:type="spellEnd"/>
          </w:p>
          <w:p w14:paraId="5BCB6044" w14:textId="39AF5C1B" w:rsidR="00BF2BC1" w:rsidRPr="00A128D7" w:rsidRDefault="00BF2BC1" w:rsidP="00BF2BC1">
            <w:pPr>
              <w:wordWrap/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전직원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수습기간 종료 관련 면담 실시</w:t>
            </w:r>
          </w:p>
        </w:tc>
        <w:tc>
          <w:tcPr>
            <w:tcW w:w="6520" w:type="dxa"/>
          </w:tcPr>
          <w:p w14:paraId="2438F6FB" w14:textId="77777777" w:rsidR="00BF2BC1" w:rsidRPr="00A128D7" w:rsidRDefault="00BF2BC1" w:rsidP="00BF2BC1">
            <w:pPr>
              <w:wordWrap/>
              <w:spacing w:after="0"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</w:p>
        </w:tc>
      </w:tr>
      <w:tr w:rsidR="00BF2BC1" w:rsidRPr="00A128D7" w14:paraId="75229179" w14:textId="77777777" w:rsidTr="00BF2BC1">
        <w:trPr>
          <w:trHeight w:val="114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4E5ED3B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</w:tcPr>
          <w:p w14:paraId="3866CA1E" w14:textId="77777777" w:rsidR="00BF2BC1" w:rsidRPr="00A128D7" w:rsidRDefault="00BF2BC1" w:rsidP="00BF2BC1">
            <w:pPr>
              <w:spacing w:after="0" w:line="240" w:lineRule="atLeast"/>
              <w:ind w:left="160" w:hangingChars="100" w:hanging="160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전직원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위험성평가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실시후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교육 진행 완료</w:t>
            </w:r>
          </w:p>
          <w:p w14:paraId="020AFCDD" w14:textId="5A64AAA0" w:rsidR="00BF2BC1" w:rsidRPr="00A128D7" w:rsidRDefault="00BF2BC1" w:rsidP="00BF2BC1">
            <w:pPr>
              <w:spacing w:after="0" w:line="240" w:lineRule="atLeast"/>
              <w:ind w:left="160" w:hangingChars="100" w:hanging="160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2. 관리소장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관리감독자교육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이수 (3/10)</w:t>
            </w:r>
          </w:p>
        </w:tc>
        <w:tc>
          <w:tcPr>
            <w:tcW w:w="6520" w:type="dxa"/>
          </w:tcPr>
          <w:p w14:paraId="62F2B223" w14:textId="3C9A183A" w:rsidR="00BF2BC1" w:rsidRPr="00A128D7" w:rsidRDefault="00BF2BC1" w:rsidP="00BF2BC1">
            <w:pPr>
              <w:widowControl/>
              <w:wordWrap/>
              <w:autoSpaceDE/>
              <w:spacing w:after="0" w:line="240" w:lineRule="atLeast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1. 관리소장 총괄재난 안전 관리자 보수교육(4/9)예정</w:t>
            </w:r>
          </w:p>
          <w:p w14:paraId="7A9369F9" w14:textId="4EEB86AA" w:rsidR="00BF2BC1" w:rsidRPr="00A128D7" w:rsidRDefault="00BF2BC1" w:rsidP="00BF2BC1">
            <w:pPr>
              <w:spacing w:after="0" w:line="240" w:lineRule="atLeast"/>
              <w:ind w:left="160" w:hangingChars="100" w:hanging="160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2. 밀폐공간 응급상황 대비 대처훈련 예정</w:t>
            </w:r>
          </w:p>
        </w:tc>
      </w:tr>
      <w:tr w:rsidR="00BF2BC1" w:rsidRPr="00A128D7" w14:paraId="46A8EE88" w14:textId="77777777" w:rsidTr="00BF2BC1">
        <w:trPr>
          <w:trHeight w:val="54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A33C14C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</w:tcPr>
          <w:p w14:paraId="4CB82DB2" w14:textId="2E6D7F0A" w:rsidR="00BF2BC1" w:rsidRPr="00A128D7" w:rsidRDefault="00BF2BC1" w:rsidP="00BF2BC1">
            <w:pPr>
              <w:spacing w:after="0" w:line="240" w:lineRule="atLeast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1. 해빙기 대비 안전점검 실시</w:t>
            </w:r>
          </w:p>
          <w:p w14:paraId="50BDEDAA" w14:textId="3A151CEB" w:rsidR="00BF2BC1" w:rsidRPr="00A128D7" w:rsidRDefault="00BF2BC1" w:rsidP="00BF2BC1">
            <w:pPr>
              <w:spacing w:after="0" w:line="240" w:lineRule="atLeast"/>
              <w:jc w:val="left"/>
              <w:rPr>
                <w:rFonts w:ascii="가는각진제목체" w:eastAsia="가는각진제목체" w:hAnsi="맑은 고딕" w:cs="Courier New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맑은 고딕" w:cs="Courier New" w:hint="eastAsia"/>
                <w:kern w:val="0"/>
                <w:szCs w:val="20"/>
              </w:rPr>
              <w:t>민원신청(V.O.S) QR 코드 부착</w:t>
            </w:r>
          </w:p>
          <w:p w14:paraId="5A14A529" w14:textId="57032349" w:rsidR="00BF2BC1" w:rsidRPr="00A128D7" w:rsidRDefault="00BF2BC1" w:rsidP="00BF2BC1">
            <w:pPr>
              <w:spacing w:after="0" w:line="240" w:lineRule="atLeast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="맑은 고딕" w:cs="Courier New" w:hint="eastAsia"/>
                <w:kern w:val="0"/>
                <w:szCs w:val="20"/>
              </w:rPr>
              <w:t xml:space="preserve">3. 옥상 지하 5층 기계실 환경 개선 작업 목적으로 바닥 주변 </w:t>
            </w:r>
            <w:proofErr w:type="spellStart"/>
            <w:r w:rsidRPr="00A128D7">
              <w:rPr>
                <w:rFonts w:ascii="가는각진제목체" w:eastAsia="가는각진제목체" w:hAnsi="맑은 고딕" w:cs="Courier New" w:hint="eastAsia"/>
                <w:kern w:val="0"/>
                <w:szCs w:val="20"/>
              </w:rPr>
              <w:t>청소및</w:t>
            </w:r>
            <w:proofErr w:type="spellEnd"/>
            <w:r w:rsidRPr="00A128D7">
              <w:rPr>
                <w:rFonts w:ascii="가는각진제목체" w:eastAsia="가는각진제목체" w:hAnsi="맑은 고딕" w:cs="Courier New" w:hint="eastAsia"/>
                <w:kern w:val="0"/>
                <w:szCs w:val="20"/>
              </w:rPr>
              <w:t xml:space="preserve"> 페인트 도색 준비 작업중 </w:t>
            </w:r>
          </w:p>
        </w:tc>
        <w:tc>
          <w:tcPr>
            <w:tcW w:w="6520" w:type="dxa"/>
          </w:tcPr>
          <w:p w14:paraId="1926737F" w14:textId="4AE82571" w:rsidR="00BF2BC1" w:rsidRPr="00A128D7" w:rsidRDefault="00BF2BC1" w:rsidP="00BF2BC1">
            <w:pPr>
              <w:spacing w:line="240" w:lineRule="auto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1. 스크류 냉동기 세관 작업 실시</w:t>
            </w:r>
          </w:p>
          <w:p w14:paraId="73299771" w14:textId="46F13D56" w:rsidR="00BF2BC1" w:rsidRPr="00A128D7" w:rsidRDefault="00BF2BC1" w:rsidP="00BF2BC1">
            <w:pPr>
              <w:spacing w:line="240" w:lineRule="auto"/>
              <w:jc w:val="left"/>
              <w:rPr>
                <w:rFonts w:ascii="가는각진제목체" w:eastAsia="가는각진제목체" w:hAnsiTheme="minorEastAsia" w:cs="바탕"/>
                <w:spacing w:val="-4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>저층부</w:t>
            </w:r>
            <w:proofErr w:type="spellEnd"/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 xml:space="preserve"> 입주사내 FCU필터 청소작업 예정(주말 토 시행)</w:t>
            </w:r>
          </w:p>
          <w:p w14:paraId="6510F1C1" w14:textId="2FCAEB8D" w:rsidR="00BF2BC1" w:rsidRPr="00A128D7" w:rsidRDefault="00BF2BC1" w:rsidP="00BF2BC1">
            <w:pPr>
              <w:spacing w:after="0" w:line="240" w:lineRule="atLeast"/>
              <w:jc w:val="left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 xml:space="preserve">3. </w:t>
            </w:r>
            <w:proofErr w:type="gramStart"/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>옥상 ,기계실 ,펌프실</w:t>
            </w:r>
            <w:proofErr w:type="gramEnd"/>
            <w:r w:rsidRPr="00A128D7">
              <w:rPr>
                <w:rFonts w:ascii="가는각진제목체" w:eastAsia="가는각진제목체" w:hAnsiTheme="minorEastAsia" w:cs="바탕" w:hint="eastAsia"/>
                <w:spacing w:val="-4"/>
                <w:kern w:val="0"/>
                <w:szCs w:val="20"/>
              </w:rPr>
              <w:t xml:space="preserve"> 도색작업 예정</w:t>
            </w:r>
          </w:p>
        </w:tc>
      </w:tr>
      <w:tr w:rsidR="00BF2BC1" w:rsidRPr="00A128D7" w14:paraId="117412E3" w14:textId="77777777" w:rsidTr="00BF2BC1">
        <w:trPr>
          <w:trHeight w:val="56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9D3BB36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</w:tcPr>
          <w:p w14:paraId="5BCFBE88" w14:textId="379068E6" w:rsidR="00BF2BC1" w:rsidRPr="00A128D7" w:rsidRDefault="00BF2BC1" w:rsidP="00BF2BC1">
            <w:pPr>
              <w:spacing w:after="0" w:line="240" w:lineRule="atLeast"/>
              <w:ind w:left="160" w:hangingChars="100" w:hanging="160"/>
              <w:rPr>
                <w:rFonts w:ascii="가는각진제목체" w:eastAsia="가는각진제목체" w:hAnsiTheme="minorEastAsia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1. 고객사에서 </w:t>
            </w:r>
            <w:proofErr w:type="spellStart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직원휴게실</w:t>
            </w:r>
            <w:proofErr w:type="spellEnd"/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 xml:space="preserve"> (시설 보안 미화) 총 4군데 정수기 설치 완료</w:t>
            </w:r>
          </w:p>
        </w:tc>
        <w:tc>
          <w:tcPr>
            <w:tcW w:w="6520" w:type="dxa"/>
          </w:tcPr>
          <w:p w14:paraId="4BCD3FBF" w14:textId="77777777" w:rsidR="00BF2BC1" w:rsidRPr="00A128D7" w:rsidRDefault="00BF2BC1" w:rsidP="00BF2BC1">
            <w:pPr>
              <w:spacing w:after="0" w:line="240" w:lineRule="atLeast"/>
              <w:ind w:left="160" w:hangingChars="100" w:hanging="160"/>
              <w:rPr>
                <w:rFonts w:ascii="가는각진제목체" w:eastAsia="가는각진제목체" w:hAnsiTheme="minorEastAsia"/>
                <w:szCs w:val="20"/>
              </w:rPr>
            </w:pPr>
          </w:p>
        </w:tc>
      </w:tr>
      <w:tr w:rsidR="00BF2BC1" w:rsidRPr="00A128D7" w14:paraId="0D148D9A" w14:textId="77777777" w:rsidTr="00BF2BC1">
        <w:trPr>
          <w:trHeight w:val="557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D055BF1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</w:tcPr>
          <w:p w14:paraId="2EA90487" w14:textId="6325ADFB" w:rsidR="00BF2BC1" w:rsidRPr="00A128D7" w:rsidRDefault="00BF2BC1" w:rsidP="00BF2BC1">
            <w:pPr>
              <w:wordWrap/>
              <w:spacing w:after="0" w:line="240" w:lineRule="atLeast"/>
              <w:jc w:val="left"/>
              <w:rPr>
                <w:rFonts w:ascii="가는각진제목체" w:eastAsia="가는각진제목체" w:hAnsi="굴림체" w:cs="굴림체"/>
                <w:color w:val="000000"/>
                <w:szCs w:val="20"/>
              </w:rPr>
            </w:pPr>
            <w:r w:rsidRPr="00A128D7">
              <w:rPr>
                <w:rFonts w:ascii="가는각진제목체" w:eastAsia="가는각진제목체" w:hAnsi="맑은 고딕" w:cs="Courier New" w:hint="eastAsia"/>
                <w:kern w:val="0"/>
                <w:szCs w:val="20"/>
              </w:rPr>
              <w:t>1. 도시가스 정기점검 (3/26) (가스안전공사)</w:t>
            </w:r>
          </w:p>
        </w:tc>
        <w:tc>
          <w:tcPr>
            <w:tcW w:w="6520" w:type="dxa"/>
            <w:tcBorders>
              <w:bottom w:val="double" w:sz="4" w:space="0" w:color="auto"/>
            </w:tcBorders>
          </w:tcPr>
          <w:p w14:paraId="251F75C7" w14:textId="7EA03532" w:rsidR="00BF2BC1" w:rsidRPr="00A128D7" w:rsidRDefault="00BF2BC1" w:rsidP="00BF2BC1">
            <w:pPr>
              <w:wordWrap/>
              <w:spacing w:after="0" w:line="240" w:lineRule="atLeast"/>
              <w:jc w:val="left"/>
              <w:rPr>
                <w:rFonts w:ascii="가는각진제목체" w:eastAsia="가는각진제목체" w:hAnsi="굴림체" w:cs="굴림체"/>
                <w:color w:val="000000"/>
                <w:szCs w:val="20"/>
              </w:rPr>
            </w:pPr>
            <w:r w:rsidRPr="00A128D7">
              <w:rPr>
                <w:rFonts w:ascii="가는각진제목체" w:eastAsia="가는각진제목체" w:hAnsiTheme="minorEastAsia" w:hint="eastAsia"/>
                <w:szCs w:val="20"/>
              </w:rPr>
              <w:t>1. 저수조 청소예정 (4/10)</w:t>
            </w:r>
          </w:p>
        </w:tc>
      </w:tr>
      <w:tr w:rsidR="00BF2BC1" w:rsidRPr="00A128D7" w14:paraId="25E6E299" w14:textId="77777777" w:rsidTr="00BF2BC1">
        <w:trPr>
          <w:trHeight w:val="478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890823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</w:tcPr>
          <w:p w14:paraId="76206632" w14:textId="77777777" w:rsidR="00BF2BC1" w:rsidRPr="00A128D7" w:rsidRDefault="00BF2BC1" w:rsidP="00BF2BC1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</w:tcPr>
          <w:p w14:paraId="53FD944F" w14:textId="77777777" w:rsidR="00BF2BC1" w:rsidRPr="00A128D7" w:rsidRDefault="00BF2BC1" w:rsidP="00BF2BC1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BF2BC1" w:rsidRPr="00A128D7" w14:paraId="699D1D58" w14:textId="77777777" w:rsidTr="00BF2BC1">
        <w:trPr>
          <w:trHeight w:val="46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8FC1E1" w14:textId="77777777" w:rsidR="00BF2BC1" w:rsidRPr="00A128D7" w:rsidRDefault="00BF2BC1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14:paraId="31D5E0F6" w14:textId="77777777" w:rsidR="00BF2BC1" w:rsidRPr="00A128D7" w:rsidRDefault="00BF2BC1" w:rsidP="00BF2BC1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</w:tcPr>
          <w:p w14:paraId="752408D1" w14:textId="77777777" w:rsidR="00BF2BC1" w:rsidRPr="00A128D7" w:rsidRDefault="00BF2BC1" w:rsidP="00BF2BC1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</w:tbl>
    <w:p w14:paraId="00586C55" w14:textId="77777777" w:rsidR="00BF2BC1" w:rsidRPr="00A128D7" w:rsidRDefault="00BF2BC1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</w:p>
    <w:p w14:paraId="585DD08B" w14:textId="77777777" w:rsidR="00BF2BC1" w:rsidRPr="00A128D7" w:rsidRDefault="00BF2BC1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</w:p>
    <w:p w14:paraId="68C987C4" w14:textId="2CBFE662" w:rsidR="007D0164" w:rsidRPr="00A128D7" w:rsidRDefault="00130E1C" w:rsidP="007D0164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BF2BC1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166A635D" w14:textId="0F685BA6" w:rsidR="007D0164" w:rsidRPr="00A128D7" w:rsidRDefault="00365416" w:rsidP="007D0164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광명 U-</w:t>
      </w:r>
      <w:proofErr w:type="spellStart"/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플래닛</w:t>
      </w:r>
      <w:proofErr w:type="spellEnd"/>
      <w:r w:rsidR="007D0164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</w:t>
      </w:r>
      <w:r w:rsidR="002D731E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BF2BC1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BF2BC1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0A72B59D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7"/>
        <w:gridCol w:w="7"/>
        <w:gridCol w:w="968"/>
        <w:gridCol w:w="976"/>
        <w:gridCol w:w="975"/>
        <w:gridCol w:w="976"/>
        <w:gridCol w:w="975"/>
        <w:gridCol w:w="976"/>
        <w:gridCol w:w="975"/>
        <w:gridCol w:w="976"/>
        <w:gridCol w:w="5811"/>
      </w:tblGrid>
      <w:tr w:rsidR="00AF76FB" w:rsidRPr="00A128D7" w14:paraId="652F8168" w14:textId="77777777" w:rsidTr="00AF76FB">
        <w:trPr>
          <w:trHeight w:val="338"/>
        </w:trPr>
        <w:tc>
          <w:tcPr>
            <w:tcW w:w="874" w:type="dxa"/>
            <w:gridSpan w:val="2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DADFECE" w14:textId="77777777" w:rsidR="00AF76FB" w:rsidRPr="00A128D7" w:rsidRDefault="00AF76FB" w:rsidP="00890C8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7797" w:type="dxa"/>
            <w:gridSpan w:val="8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6BCBDE54" w14:textId="4BC5D456" w:rsidR="00AF76FB" w:rsidRPr="00A128D7" w:rsidRDefault="00AF76FB" w:rsidP="00890C8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유타워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 xml:space="preserve">, L7 광명,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아이벡스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웨딩홀</w:t>
            </w:r>
            <w:proofErr w:type="spellEnd"/>
          </w:p>
        </w:tc>
        <w:tc>
          <w:tcPr>
            <w:tcW w:w="5811" w:type="dxa"/>
            <w:vMerge w:val="restart"/>
            <w:shd w:val="clear" w:color="auto" w:fill="D9D9D9" w:themeFill="background1" w:themeFillShade="D9"/>
            <w:vAlign w:val="center"/>
          </w:tcPr>
          <w:p w14:paraId="2858793A" w14:textId="7A5969B0" w:rsidR="00AF76FB" w:rsidRPr="00A128D7" w:rsidRDefault="00AF76FB" w:rsidP="00890C8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AF76FB" w:rsidRPr="00A128D7" w14:paraId="380F5BC8" w14:textId="77777777" w:rsidTr="00AF76FB">
        <w:trPr>
          <w:trHeight w:val="338"/>
        </w:trPr>
        <w:tc>
          <w:tcPr>
            <w:tcW w:w="86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2C671F9" w14:textId="04200013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975" w:type="dxa"/>
            <w:gridSpan w:val="2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20F47B4" w14:textId="0C088565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관리</w:t>
            </w:r>
          </w:p>
        </w:tc>
        <w:tc>
          <w:tcPr>
            <w:tcW w:w="9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F3EB3F5" w14:textId="101A142C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사무지원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8AA9AD" w14:textId="2129E067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시설</w:t>
            </w:r>
          </w:p>
        </w:tc>
        <w:tc>
          <w:tcPr>
            <w:tcW w:w="9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99C2C5C" w14:textId="363896EA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관제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75EAF72" w14:textId="21974D2E" w:rsidR="00494145" w:rsidRPr="00494145" w:rsidRDefault="00494145" w:rsidP="00494145">
            <w:pPr>
              <w:spacing w:after="0"/>
              <w:jc w:val="center"/>
              <w:rPr>
                <w:rFonts w:ascii="가는각진제목체" w:eastAsia="가는각진제목체" w:hAnsi="굴림체" w:hint="eastAsia"/>
                <w:szCs w:val="20"/>
              </w:rPr>
            </w:pPr>
            <w:r>
              <w:rPr>
                <w:rFonts w:ascii="가는각진제목체" w:eastAsia="가는각진제목체" w:hAnsi="굴림체" w:hint="eastAsia"/>
                <w:szCs w:val="20"/>
              </w:rPr>
              <w:t>CS</w:t>
            </w:r>
          </w:p>
        </w:tc>
        <w:tc>
          <w:tcPr>
            <w:tcW w:w="9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67D8313" w14:textId="222554B5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미화</w:t>
            </w:r>
          </w:p>
        </w:tc>
        <w:tc>
          <w:tcPr>
            <w:tcW w:w="97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2A9CA00" w14:textId="16A35116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보안</w:t>
            </w:r>
          </w:p>
        </w:tc>
        <w:tc>
          <w:tcPr>
            <w:tcW w:w="9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325402" w14:textId="2F2F37EB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계</w:t>
            </w:r>
          </w:p>
        </w:tc>
        <w:tc>
          <w:tcPr>
            <w:tcW w:w="5811" w:type="dxa"/>
            <w:vMerge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81A67DD" w14:textId="1772BFBC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AF76FB" w:rsidRPr="00A128D7" w14:paraId="136F1EC0" w14:textId="77777777" w:rsidTr="00AF76FB">
        <w:trPr>
          <w:trHeight w:val="210"/>
        </w:trPr>
        <w:tc>
          <w:tcPr>
            <w:tcW w:w="867" w:type="dxa"/>
            <w:tcBorders>
              <w:top w:val="double" w:sz="4" w:space="0" w:color="auto"/>
            </w:tcBorders>
            <w:vAlign w:val="center"/>
          </w:tcPr>
          <w:p w14:paraId="6A845CBA" w14:textId="77777777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975" w:type="dxa"/>
            <w:gridSpan w:val="2"/>
            <w:tcBorders>
              <w:top w:val="double" w:sz="4" w:space="0" w:color="auto"/>
            </w:tcBorders>
            <w:vAlign w:val="center"/>
          </w:tcPr>
          <w:p w14:paraId="72E645A0" w14:textId="0B1AEF32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2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070A0736" w14:textId="5B2926F5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26C34E4D" w14:textId="28133D50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22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2D9FB5D8" w14:textId="4D73FCC0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630FD916" w14:textId="1C049103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3B19C1EB" w14:textId="736C0E19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11</w:t>
            </w:r>
          </w:p>
        </w:tc>
        <w:tc>
          <w:tcPr>
            <w:tcW w:w="975" w:type="dxa"/>
            <w:tcBorders>
              <w:top w:val="double" w:sz="4" w:space="0" w:color="auto"/>
            </w:tcBorders>
            <w:vAlign w:val="center"/>
          </w:tcPr>
          <w:p w14:paraId="1AD38312" w14:textId="152AE9C8" w:rsidR="00AF76FB" w:rsidRPr="00A128D7" w:rsidRDefault="00AF76FB" w:rsidP="00BF2BC1">
            <w:pPr>
              <w:spacing w:after="0" w:line="240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9</w:t>
            </w:r>
          </w:p>
        </w:tc>
        <w:tc>
          <w:tcPr>
            <w:tcW w:w="976" w:type="dxa"/>
            <w:tcBorders>
              <w:top w:val="double" w:sz="4" w:space="0" w:color="auto"/>
            </w:tcBorders>
            <w:vAlign w:val="center"/>
          </w:tcPr>
          <w:p w14:paraId="59DB6EB8" w14:textId="47959D98" w:rsidR="00AF76FB" w:rsidRPr="00A128D7" w:rsidRDefault="00AF76FB" w:rsidP="00BF2BC1">
            <w:pPr>
              <w:spacing w:after="0" w:line="240" w:lineRule="auto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47</w:t>
            </w:r>
          </w:p>
        </w:tc>
        <w:tc>
          <w:tcPr>
            <w:tcW w:w="5811" w:type="dxa"/>
            <w:vMerge w:val="restart"/>
            <w:tcBorders>
              <w:top w:val="double" w:sz="4" w:space="0" w:color="auto"/>
            </w:tcBorders>
            <w:vAlign w:val="center"/>
          </w:tcPr>
          <w:p w14:paraId="0B6A4A80" w14:textId="77777777" w:rsidR="00AF76FB" w:rsidRPr="00A128D7" w:rsidRDefault="00AF76FB" w:rsidP="00AF76FB">
            <w:pPr>
              <w:spacing w:after="0" w:line="240" w:lineRule="auto"/>
              <w:rPr>
                <w:rFonts w:ascii="가는각진제목체" w:eastAsia="가는각진제목체" w:hAnsi="굴림체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1.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결원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굴림체" w:hint="eastAsia"/>
                <w:szCs w:val="20"/>
              </w:rPr>
              <w:t>3명</w:t>
            </w:r>
          </w:p>
          <w:p w14:paraId="06C04D8C" w14:textId="3387B8E1" w:rsidR="00AF76FB" w:rsidRPr="00A128D7" w:rsidRDefault="00AF76FB" w:rsidP="00AF76FB">
            <w:pPr>
              <w:spacing w:after="0" w:line="240" w:lineRule="auto"/>
              <w:ind w:firstLineChars="500" w:firstLine="801"/>
              <w:rPr>
                <w:rFonts w:ascii="가는각진제목체" w:eastAsia="가는각진제목체" w:hAnsi="굴림체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-L7광명 (소장:1명, 시설:1명. 보안:1명)</w:t>
            </w:r>
          </w:p>
          <w:p w14:paraId="11A55EFD" w14:textId="77777777" w:rsidR="00AF76FB" w:rsidRPr="00A128D7" w:rsidRDefault="00AF76FB" w:rsidP="00AF76FB">
            <w:pPr>
              <w:spacing w:after="0" w:line="240" w:lineRule="auto"/>
              <w:rPr>
                <w:rFonts w:ascii="가는각진제목체" w:eastAsia="가는각진제목체" w:hAnsi="굴림체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2.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굴림체" w:hint="eastAsia"/>
                <w:szCs w:val="20"/>
              </w:rPr>
              <w:t>소장 4월 15일 출근예정.</w:t>
            </w:r>
          </w:p>
          <w:p w14:paraId="236FCF44" w14:textId="695001D1" w:rsidR="00AF76FB" w:rsidRPr="00A128D7" w:rsidRDefault="00AF76FB" w:rsidP="00AF76FB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 xml:space="preserve">           시설 및 </w:t>
            </w:r>
            <w:proofErr w:type="gramStart"/>
            <w:r w:rsidRPr="00A128D7">
              <w:rPr>
                <w:rFonts w:ascii="가는각진제목체" w:eastAsia="가는각진제목체" w:hAnsi="굴림체" w:hint="eastAsia"/>
                <w:szCs w:val="20"/>
              </w:rPr>
              <w:t>보안 :</w:t>
            </w:r>
            <w:proofErr w:type="gramEnd"/>
            <w:r w:rsidRPr="00A128D7">
              <w:rPr>
                <w:rFonts w:ascii="가는각진제목체" w:eastAsia="가는각진제목체" w:hAnsi="굴림체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  <w:szCs w:val="20"/>
              </w:rPr>
              <w:t>구인중</w:t>
            </w:r>
            <w:proofErr w:type="spellEnd"/>
          </w:p>
        </w:tc>
      </w:tr>
      <w:tr w:rsidR="00AF76FB" w:rsidRPr="00A128D7" w14:paraId="6B5F34BA" w14:textId="77777777" w:rsidTr="00AF76FB">
        <w:trPr>
          <w:trHeight w:val="165"/>
        </w:trPr>
        <w:tc>
          <w:tcPr>
            <w:tcW w:w="867" w:type="dxa"/>
            <w:vAlign w:val="center"/>
          </w:tcPr>
          <w:p w14:paraId="28FB6453" w14:textId="77777777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975" w:type="dxa"/>
            <w:gridSpan w:val="2"/>
            <w:vAlign w:val="center"/>
          </w:tcPr>
          <w:p w14:paraId="4F447CF3" w14:textId="0DB22E57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6" w:type="dxa"/>
            <w:vAlign w:val="center"/>
          </w:tcPr>
          <w:p w14:paraId="117A43FB" w14:textId="6467DD65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5" w:type="dxa"/>
            <w:vAlign w:val="center"/>
          </w:tcPr>
          <w:p w14:paraId="1A8EB586" w14:textId="03C5146F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21</w:t>
            </w:r>
          </w:p>
        </w:tc>
        <w:tc>
          <w:tcPr>
            <w:tcW w:w="976" w:type="dxa"/>
            <w:vAlign w:val="center"/>
          </w:tcPr>
          <w:p w14:paraId="6FD69823" w14:textId="30E69FAA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5" w:type="dxa"/>
            <w:vAlign w:val="center"/>
          </w:tcPr>
          <w:p w14:paraId="16977B57" w14:textId="6E7F23CA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</w:t>
            </w:r>
          </w:p>
        </w:tc>
        <w:tc>
          <w:tcPr>
            <w:tcW w:w="976" w:type="dxa"/>
            <w:vAlign w:val="center"/>
          </w:tcPr>
          <w:p w14:paraId="202191AE" w14:textId="21C2D83E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11</w:t>
            </w:r>
          </w:p>
        </w:tc>
        <w:tc>
          <w:tcPr>
            <w:tcW w:w="975" w:type="dxa"/>
            <w:vAlign w:val="center"/>
          </w:tcPr>
          <w:p w14:paraId="2E3BEC7F" w14:textId="52C46141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8</w:t>
            </w:r>
          </w:p>
        </w:tc>
        <w:tc>
          <w:tcPr>
            <w:tcW w:w="976" w:type="dxa"/>
            <w:vAlign w:val="center"/>
          </w:tcPr>
          <w:p w14:paraId="0E46464C" w14:textId="79F4CB3D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44</w:t>
            </w:r>
          </w:p>
        </w:tc>
        <w:tc>
          <w:tcPr>
            <w:tcW w:w="5811" w:type="dxa"/>
            <w:vMerge/>
            <w:vAlign w:val="center"/>
          </w:tcPr>
          <w:p w14:paraId="42DE75EF" w14:textId="2CDBFB59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AF76FB" w:rsidRPr="00A128D7" w14:paraId="45DA096A" w14:textId="77777777" w:rsidTr="00AF76FB">
        <w:trPr>
          <w:trHeight w:val="98"/>
        </w:trPr>
        <w:tc>
          <w:tcPr>
            <w:tcW w:w="867" w:type="dxa"/>
            <w:vAlign w:val="center"/>
          </w:tcPr>
          <w:p w14:paraId="3E76BAC8" w14:textId="77777777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975" w:type="dxa"/>
            <w:gridSpan w:val="2"/>
            <w:vAlign w:val="center"/>
          </w:tcPr>
          <w:p w14:paraId="6BE86431" w14:textId="2987F004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-1</w:t>
            </w:r>
          </w:p>
        </w:tc>
        <w:tc>
          <w:tcPr>
            <w:tcW w:w="976" w:type="dxa"/>
            <w:vAlign w:val="center"/>
          </w:tcPr>
          <w:p w14:paraId="4D58AE53" w14:textId="74CA737F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0</w:t>
            </w:r>
          </w:p>
        </w:tc>
        <w:tc>
          <w:tcPr>
            <w:tcW w:w="975" w:type="dxa"/>
            <w:vAlign w:val="center"/>
          </w:tcPr>
          <w:p w14:paraId="5E24902D" w14:textId="29921EC7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-1</w:t>
            </w:r>
          </w:p>
        </w:tc>
        <w:tc>
          <w:tcPr>
            <w:tcW w:w="976" w:type="dxa"/>
            <w:vAlign w:val="center"/>
          </w:tcPr>
          <w:p w14:paraId="3BBBE903" w14:textId="30C9C443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0</w:t>
            </w:r>
          </w:p>
        </w:tc>
        <w:tc>
          <w:tcPr>
            <w:tcW w:w="975" w:type="dxa"/>
            <w:vAlign w:val="center"/>
          </w:tcPr>
          <w:p w14:paraId="32E6E9B0" w14:textId="58AECAA2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0</w:t>
            </w:r>
          </w:p>
        </w:tc>
        <w:tc>
          <w:tcPr>
            <w:tcW w:w="976" w:type="dxa"/>
            <w:vAlign w:val="center"/>
          </w:tcPr>
          <w:p w14:paraId="1215B6C5" w14:textId="5C07BA61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0</w:t>
            </w:r>
          </w:p>
        </w:tc>
        <w:tc>
          <w:tcPr>
            <w:tcW w:w="975" w:type="dxa"/>
            <w:vAlign w:val="center"/>
          </w:tcPr>
          <w:p w14:paraId="4D72C8A4" w14:textId="60E602DE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-1</w:t>
            </w:r>
          </w:p>
        </w:tc>
        <w:tc>
          <w:tcPr>
            <w:tcW w:w="976" w:type="dxa"/>
            <w:vAlign w:val="center"/>
          </w:tcPr>
          <w:p w14:paraId="52E16B3E" w14:textId="2945F1F3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-3</w:t>
            </w:r>
          </w:p>
        </w:tc>
        <w:tc>
          <w:tcPr>
            <w:tcW w:w="5811" w:type="dxa"/>
            <w:vMerge/>
            <w:vAlign w:val="center"/>
          </w:tcPr>
          <w:p w14:paraId="66116EF1" w14:textId="66CFF470" w:rsidR="00AF76FB" w:rsidRPr="00A128D7" w:rsidRDefault="00AF76FB" w:rsidP="00BF2BC1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58A7F6A2" w14:textId="77777777" w:rsidR="007D0164" w:rsidRPr="00A128D7" w:rsidRDefault="007D0164" w:rsidP="007D0164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13"/>
        <w:gridCol w:w="6480"/>
        <w:gridCol w:w="6489"/>
      </w:tblGrid>
      <w:tr w:rsidR="003F3B7A" w:rsidRPr="00A128D7" w14:paraId="15CFE998" w14:textId="77777777" w:rsidTr="00731F59">
        <w:trPr>
          <w:trHeight w:val="338"/>
        </w:trPr>
        <w:tc>
          <w:tcPr>
            <w:tcW w:w="151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EAD777F" w14:textId="77777777" w:rsidR="007D0164" w:rsidRPr="00A128D7" w:rsidRDefault="007D0164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48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FCE2A64" w14:textId="0BEE4D4C" w:rsidR="007D0164" w:rsidRPr="00A128D7" w:rsidRDefault="00130E1C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</w:t>
            </w:r>
            <w:r w:rsidR="00AF76FB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48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33CFD58" w14:textId="44F49BC3" w:rsidR="007D0164" w:rsidRPr="00A128D7" w:rsidRDefault="00130E1C" w:rsidP="000E5FF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</w:t>
            </w:r>
            <w:r w:rsidR="00AF76FB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AF76FB" w:rsidRPr="00A128D7" w14:paraId="13E3584F" w14:textId="77777777" w:rsidTr="00731F59">
        <w:trPr>
          <w:trHeight w:val="30"/>
        </w:trPr>
        <w:tc>
          <w:tcPr>
            <w:tcW w:w="151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44130C7" w14:textId="77777777" w:rsidR="00AF76FB" w:rsidRPr="00A128D7" w:rsidRDefault="00AF76FB" w:rsidP="00AF76FB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480" w:type="dxa"/>
            <w:tcBorders>
              <w:top w:val="double" w:sz="4" w:space="0" w:color="auto"/>
            </w:tcBorders>
            <w:vAlign w:val="center"/>
          </w:tcPr>
          <w:p w14:paraId="37B437E5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유타워</w:t>
            </w:r>
            <w:proofErr w:type="spellEnd"/>
          </w:p>
          <w:p w14:paraId="17D1200A" w14:textId="77777777" w:rsidR="00AF76FB" w:rsidRPr="00A128D7" w:rsidRDefault="00AF76FB" w:rsidP="00AF76FB">
            <w:pPr>
              <w:wordWrap/>
              <w:spacing w:line="240" w:lineRule="auto"/>
              <w:ind w:left="160" w:hangingChars="100" w:hanging="160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1.1층 로비 전체 바닥 왁스작업.</w:t>
            </w:r>
          </w:p>
          <w:p w14:paraId="4CC6DCEC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2.건물전체 자파유리 교체(11장)</w:t>
            </w:r>
          </w:p>
          <w:p w14:paraId="041639E8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L7 광명</w:t>
            </w:r>
          </w:p>
          <w:p w14:paraId="63B82989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1.호텔 인수인계 작업</w:t>
            </w:r>
          </w:p>
          <w:p w14:paraId="2B1E45B6" w14:textId="77777777" w:rsidR="00AF76FB" w:rsidRPr="00A128D7" w:rsidRDefault="00AF76FB" w:rsidP="00AF76FB">
            <w:pPr>
              <w:wordWrap/>
              <w:spacing w:line="240" w:lineRule="auto"/>
              <w:contextualSpacing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아이벡스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웨딩</w:t>
            </w:r>
          </w:p>
          <w:p w14:paraId="33F923DA" w14:textId="436521E5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Theme="minorEastAsia" w:cs="바탕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1.소방시설 점검 및 보수</w:t>
            </w:r>
          </w:p>
        </w:tc>
        <w:tc>
          <w:tcPr>
            <w:tcW w:w="6489" w:type="dxa"/>
            <w:tcBorders>
              <w:top w:val="double" w:sz="4" w:space="0" w:color="auto"/>
            </w:tcBorders>
            <w:vAlign w:val="center"/>
          </w:tcPr>
          <w:p w14:paraId="2FEEBA37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유타워</w:t>
            </w:r>
            <w:proofErr w:type="spellEnd"/>
          </w:p>
          <w:p w14:paraId="746A9FA0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1.냉동기 및 열교환기 세관</w:t>
            </w:r>
          </w:p>
          <w:p w14:paraId="397AC08D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cs="바탕" w:hint="eastAsia"/>
              </w:rPr>
              <w:t xml:space="preserve">2.1층로비 </w:t>
            </w:r>
            <w:proofErr w:type="spellStart"/>
            <w:r w:rsidRPr="00A128D7">
              <w:rPr>
                <w:rFonts w:ascii="가는각진제목체" w:eastAsia="가는각진제목체" w:hAnsi="굴림체" w:cs="바탕" w:hint="eastAsia"/>
              </w:rPr>
              <w:t>라인등</w:t>
            </w:r>
            <w:proofErr w:type="spellEnd"/>
            <w:r w:rsidRPr="00A128D7">
              <w:rPr>
                <w:rFonts w:ascii="가는각진제목체" w:eastAsia="가는각진제목체" w:hAnsi="굴림체" w:cs="바탕" w:hint="eastAsia"/>
              </w:rPr>
              <w:t xml:space="preserve"> 및 커버교체.</w:t>
            </w:r>
          </w:p>
          <w:p w14:paraId="3539ABC7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L7 광명</w:t>
            </w:r>
          </w:p>
          <w:p w14:paraId="007FC0DF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1.냉난방 전환준비</w:t>
            </w:r>
          </w:p>
          <w:p w14:paraId="4016DABE" w14:textId="77777777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cs="바탕" w:hint="eastAsia"/>
                <w:szCs w:val="20"/>
              </w:rPr>
              <w:t xml:space="preserve">2.인테리어 </w:t>
            </w:r>
            <w:proofErr w:type="spellStart"/>
            <w:r w:rsidRPr="00A128D7">
              <w:rPr>
                <w:rFonts w:ascii="가는각진제목체" w:eastAsia="가는각진제목체" w:hAnsi="굴림체" w:cs="바탕" w:hint="eastAsia"/>
                <w:szCs w:val="20"/>
              </w:rPr>
              <w:t>공사시</w:t>
            </w:r>
            <w:proofErr w:type="spellEnd"/>
            <w:r w:rsidRPr="00A128D7">
              <w:rPr>
                <w:rFonts w:ascii="가는각진제목체" w:eastAsia="가는각진제목체" w:hAnsi="굴림체" w:cs="바탕" w:hint="eastAsia"/>
                <w:szCs w:val="20"/>
              </w:rPr>
              <w:t xml:space="preserve"> 협의 및 안전관리.</w:t>
            </w:r>
          </w:p>
          <w:p w14:paraId="47D2798D" w14:textId="77777777" w:rsidR="00AF76FB" w:rsidRPr="00A128D7" w:rsidRDefault="00AF76FB" w:rsidP="00AF76FB">
            <w:pPr>
              <w:wordWrap/>
              <w:spacing w:line="240" w:lineRule="auto"/>
              <w:contextualSpacing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아이벡스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웨딩</w:t>
            </w:r>
          </w:p>
          <w:p w14:paraId="77E128B3" w14:textId="708DE2F2" w:rsidR="00AF76FB" w:rsidRPr="00A128D7" w:rsidRDefault="00AF76FB" w:rsidP="00AF76FB">
            <w:pPr>
              <w:wordWrap/>
              <w:spacing w:line="240" w:lineRule="auto"/>
              <w:contextualSpacing/>
              <w:jc w:val="left"/>
              <w:rPr>
                <w:rFonts w:ascii="가는각진제목체" w:eastAsia="가는각진제목체" w:cs="바탕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 xml:space="preserve">1.화장실 펌프형 세제 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디스펜서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교체.</w:t>
            </w:r>
          </w:p>
        </w:tc>
      </w:tr>
      <w:tr w:rsidR="003F3B7A" w:rsidRPr="00A128D7" w14:paraId="6105B779" w14:textId="77777777" w:rsidTr="00AF76FB">
        <w:trPr>
          <w:trHeight w:val="490"/>
        </w:trPr>
        <w:tc>
          <w:tcPr>
            <w:tcW w:w="1513" w:type="dxa"/>
            <w:shd w:val="clear" w:color="auto" w:fill="F2F2F2" w:themeFill="background1" w:themeFillShade="F2"/>
            <w:vAlign w:val="center"/>
          </w:tcPr>
          <w:p w14:paraId="13BF9D27" w14:textId="77777777" w:rsidR="009D7918" w:rsidRPr="00A128D7" w:rsidRDefault="009D7918" w:rsidP="009D791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480" w:type="dxa"/>
            <w:vAlign w:val="center"/>
          </w:tcPr>
          <w:p w14:paraId="38FC9B77" w14:textId="6E688815" w:rsidR="009D7918" w:rsidRPr="00A128D7" w:rsidRDefault="009D7918" w:rsidP="009D7918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489" w:type="dxa"/>
            <w:vAlign w:val="center"/>
          </w:tcPr>
          <w:p w14:paraId="4DE4E3D8" w14:textId="420FACE4" w:rsidR="009D7918" w:rsidRPr="00A128D7" w:rsidRDefault="009D7918" w:rsidP="009D7918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3F3B7A" w:rsidRPr="00A128D7" w14:paraId="6B5CEA6A" w14:textId="77777777" w:rsidTr="00AF76FB">
        <w:trPr>
          <w:trHeight w:val="466"/>
        </w:trPr>
        <w:tc>
          <w:tcPr>
            <w:tcW w:w="1513" w:type="dxa"/>
            <w:shd w:val="clear" w:color="auto" w:fill="F2F2F2" w:themeFill="background1" w:themeFillShade="F2"/>
            <w:vAlign w:val="center"/>
          </w:tcPr>
          <w:p w14:paraId="335C8D47" w14:textId="77777777" w:rsidR="009D7918" w:rsidRPr="00A128D7" w:rsidRDefault="009D7918" w:rsidP="009D791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480" w:type="dxa"/>
            <w:vAlign w:val="center"/>
          </w:tcPr>
          <w:p w14:paraId="00A49AFD" w14:textId="28AFC563" w:rsidR="009D7918" w:rsidRPr="00A128D7" w:rsidRDefault="009D7918" w:rsidP="009D7918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  <w:tc>
          <w:tcPr>
            <w:tcW w:w="6489" w:type="dxa"/>
            <w:vAlign w:val="center"/>
          </w:tcPr>
          <w:p w14:paraId="45DA863F" w14:textId="3B3984FE" w:rsidR="009D7918" w:rsidRPr="00A128D7" w:rsidRDefault="009D7918" w:rsidP="009D7918">
            <w:pPr>
              <w:wordWrap/>
              <w:spacing w:line="240" w:lineRule="auto"/>
              <w:contextualSpacing/>
              <w:rPr>
                <w:rFonts w:ascii="가는각진제목체" w:eastAsia="가는각진제목체"/>
                <w:color w:val="000000" w:themeColor="text1"/>
                <w:szCs w:val="20"/>
              </w:rPr>
            </w:pPr>
          </w:p>
        </w:tc>
      </w:tr>
      <w:tr w:rsidR="00AF76FB" w:rsidRPr="00A128D7" w14:paraId="1A297419" w14:textId="77777777" w:rsidTr="009D7918">
        <w:trPr>
          <w:trHeight w:val="418"/>
        </w:trPr>
        <w:tc>
          <w:tcPr>
            <w:tcW w:w="1513" w:type="dxa"/>
            <w:shd w:val="clear" w:color="auto" w:fill="F2F2F2" w:themeFill="background1" w:themeFillShade="F2"/>
            <w:vAlign w:val="center"/>
          </w:tcPr>
          <w:p w14:paraId="6699CD68" w14:textId="77777777" w:rsidR="00AF76FB" w:rsidRPr="00A128D7" w:rsidRDefault="00AF76FB" w:rsidP="00AF76FB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480" w:type="dxa"/>
            <w:vAlign w:val="center"/>
          </w:tcPr>
          <w:p w14:paraId="0B523E03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  <w:szCs w:val="20"/>
              </w:rPr>
              <w:t>유타워</w:t>
            </w:r>
            <w:proofErr w:type="spellEnd"/>
          </w:p>
          <w:p w14:paraId="6D21AFB6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1.신규입주(9,10층)에 따른 인테리어공사 안전관리</w:t>
            </w:r>
          </w:p>
          <w:p w14:paraId="405EC2EB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cs="바탕" w:hint="eastAsia"/>
                <w:szCs w:val="20"/>
              </w:rPr>
              <w:t>2.승강기(7호기) 패널 및 카드리더기 케이블 교체</w:t>
            </w:r>
          </w:p>
          <w:p w14:paraId="0E687722" w14:textId="77777777" w:rsidR="00AF76FB" w:rsidRPr="00A128D7" w:rsidRDefault="00AF76FB" w:rsidP="00AF76FB">
            <w:pPr>
              <w:spacing w:after="0" w:line="240" w:lineRule="auto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cs="바탕" w:hint="eastAsia"/>
                <w:szCs w:val="20"/>
              </w:rPr>
              <w:t>L7 광명</w:t>
            </w:r>
          </w:p>
          <w:p w14:paraId="58AF0AF2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 w:cs="바탕"/>
                <w:szCs w:val="20"/>
              </w:rPr>
            </w:pPr>
            <w:r w:rsidRPr="00A128D7">
              <w:rPr>
                <w:rFonts w:ascii="가는각진제목체" w:eastAsia="가는각진제목체" w:hAnsi="굴림체" w:cs="바탕" w:hint="eastAsia"/>
                <w:szCs w:val="20"/>
              </w:rPr>
              <w:t>1.L7 간판 교체작업</w:t>
            </w:r>
          </w:p>
          <w:p w14:paraId="4E43DD93" w14:textId="77777777" w:rsidR="00AF76FB" w:rsidRPr="00A128D7" w:rsidRDefault="00AF76FB" w:rsidP="00AF76FB">
            <w:pPr>
              <w:wordWrap/>
              <w:spacing w:line="240" w:lineRule="auto"/>
              <w:contextualSpacing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아이벡스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웨딩</w:t>
            </w:r>
          </w:p>
          <w:p w14:paraId="3569F403" w14:textId="1C982D51" w:rsidR="00AF76FB" w:rsidRPr="00A128D7" w:rsidRDefault="00AF76FB" w:rsidP="00AF76FB">
            <w:pPr>
              <w:tabs>
                <w:tab w:val="left" w:pos="605"/>
              </w:tabs>
              <w:spacing w:after="0"/>
              <w:rPr>
                <w:rFonts w:ascii="가는각진제목체" w:eastAsia="가는각진제목체" w:hAnsi="뫼비우스 Regular"/>
                <w:color w:val="000000" w:themeColor="text1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 xml:space="preserve">1.인테리어 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공사중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시설물 훼손 하자점검 및 보수</w:t>
            </w:r>
          </w:p>
        </w:tc>
        <w:tc>
          <w:tcPr>
            <w:tcW w:w="6489" w:type="dxa"/>
            <w:vAlign w:val="center"/>
          </w:tcPr>
          <w:p w14:paraId="04067313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  <w:szCs w:val="20"/>
              </w:rPr>
              <w:t>유타워</w:t>
            </w:r>
            <w:proofErr w:type="spellEnd"/>
          </w:p>
          <w:p w14:paraId="06795721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1.외부 화단 정비작업.</w:t>
            </w:r>
          </w:p>
          <w:p w14:paraId="78103B71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2.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급기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댐퍼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모터 고체작업.</w:t>
            </w:r>
          </w:p>
          <w:p w14:paraId="21C54F92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 xml:space="preserve">3.3층 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이사후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사무실 정비.</w:t>
            </w:r>
          </w:p>
          <w:p w14:paraId="298A4EB6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L7 광명</w:t>
            </w:r>
          </w:p>
          <w:p w14:paraId="39FA5836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1.냉난방전환 준비</w:t>
            </w:r>
          </w:p>
          <w:p w14:paraId="5416DD04" w14:textId="77777777" w:rsidR="00AF76FB" w:rsidRPr="00A128D7" w:rsidRDefault="00AF76FB" w:rsidP="00AF76FB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굴림체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  <w:szCs w:val="20"/>
              </w:rPr>
              <w:t>2.공조 및 환기설비 점검</w:t>
            </w:r>
          </w:p>
          <w:p w14:paraId="0C29D4A6" w14:textId="77777777" w:rsidR="00AF76FB" w:rsidRPr="00A128D7" w:rsidRDefault="00AF76FB" w:rsidP="00AF76FB">
            <w:pPr>
              <w:wordWrap/>
              <w:spacing w:line="240" w:lineRule="auto"/>
              <w:contextualSpacing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아이벡스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 xml:space="preserve"> 웨딩</w:t>
            </w:r>
          </w:p>
          <w:p w14:paraId="3CC2D9C7" w14:textId="3BCF90E3" w:rsidR="00AF76FB" w:rsidRPr="00A128D7" w:rsidRDefault="00AF76FB" w:rsidP="00AF76FB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1.소방점검 지적사항 보완.</w:t>
            </w:r>
          </w:p>
        </w:tc>
      </w:tr>
      <w:tr w:rsidR="003F3B7A" w:rsidRPr="00A128D7" w14:paraId="13190741" w14:textId="77777777" w:rsidTr="00564373">
        <w:trPr>
          <w:trHeight w:val="155"/>
        </w:trPr>
        <w:tc>
          <w:tcPr>
            <w:tcW w:w="1513" w:type="dxa"/>
            <w:shd w:val="clear" w:color="auto" w:fill="F2F2F2" w:themeFill="background1" w:themeFillShade="F2"/>
            <w:vAlign w:val="center"/>
          </w:tcPr>
          <w:p w14:paraId="43579D87" w14:textId="77777777" w:rsidR="009D7918" w:rsidRPr="00A128D7" w:rsidRDefault="009D7918" w:rsidP="009D7918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480" w:type="dxa"/>
            <w:vAlign w:val="center"/>
          </w:tcPr>
          <w:p w14:paraId="13431199" w14:textId="38E21037" w:rsidR="009D7918" w:rsidRPr="00A128D7" w:rsidRDefault="009D7918" w:rsidP="009D7918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489" w:type="dxa"/>
            <w:vAlign w:val="center"/>
          </w:tcPr>
          <w:p w14:paraId="7F5EF9B2" w14:textId="77777777" w:rsidR="009D7918" w:rsidRPr="00A128D7" w:rsidRDefault="009D7918" w:rsidP="009D7918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  <w:p w14:paraId="0F06CDFC" w14:textId="7140AAB6" w:rsidR="00AF76FB" w:rsidRPr="00A128D7" w:rsidRDefault="00AF76FB" w:rsidP="009D7918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AF76FB" w:rsidRPr="00A128D7" w14:paraId="5AC77A22" w14:textId="77777777" w:rsidTr="00957611">
        <w:trPr>
          <w:trHeight w:val="265"/>
        </w:trPr>
        <w:tc>
          <w:tcPr>
            <w:tcW w:w="151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237FFC3" w14:textId="77777777" w:rsidR="00AF76FB" w:rsidRPr="00A128D7" w:rsidRDefault="00AF76FB" w:rsidP="00AF76FB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480" w:type="dxa"/>
            <w:tcBorders>
              <w:bottom w:val="double" w:sz="4" w:space="0" w:color="auto"/>
            </w:tcBorders>
            <w:vAlign w:val="center"/>
          </w:tcPr>
          <w:p w14:paraId="304B99E4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 w:cs="굴림"/>
                <w:color w:val="000000" w:themeColor="text1"/>
                <w:kern w:val="0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유타워</w:t>
            </w:r>
            <w:proofErr w:type="spellEnd"/>
          </w:p>
          <w:p w14:paraId="5F5B83A3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1.상반기 소방종합점검</w:t>
            </w:r>
          </w:p>
          <w:p w14:paraId="2DEAD748" w14:textId="72CCC898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2.건축물 소독방역(</w:t>
            </w:r>
            <w:proofErr w:type="spellStart"/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세스코</w:t>
            </w:r>
            <w:proofErr w:type="spellEnd"/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)</w:t>
            </w:r>
          </w:p>
          <w:p w14:paraId="2551B854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lastRenderedPageBreak/>
              <w:t>L7 광명</w:t>
            </w:r>
          </w:p>
          <w:p w14:paraId="4B1939D1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1.전기 직무고시</w:t>
            </w:r>
          </w:p>
          <w:p w14:paraId="795BA9B0" w14:textId="21CBF5D2" w:rsidR="00AF76FB" w:rsidRPr="00A128D7" w:rsidRDefault="00AF76FB" w:rsidP="00AF76FB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2.상반기 소방종합점검</w:t>
            </w:r>
          </w:p>
        </w:tc>
        <w:tc>
          <w:tcPr>
            <w:tcW w:w="6489" w:type="dxa"/>
            <w:tcBorders>
              <w:bottom w:val="double" w:sz="4" w:space="0" w:color="auto"/>
            </w:tcBorders>
            <w:vAlign w:val="center"/>
          </w:tcPr>
          <w:p w14:paraId="755EF60A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/>
              </w:rPr>
            </w:pP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lastRenderedPageBreak/>
              <w:t>유타워</w:t>
            </w:r>
            <w:proofErr w:type="spellEnd"/>
          </w:p>
          <w:p w14:paraId="5711C868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1.승강기 안전검사</w:t>
            </w:r>
          </w:p>
          <w:p w14:paraId="60421179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2.건축물 정기 안전점검.</w:t>
            </w:r>
          </w:p>
          <w:p w14:paraId="1D3C90AF" w14:textId="35386A0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lastRenderedPageBreak/>
              <w:t>3.건축물 소독방역(</w:t>
            </w:r>
            <w:proofErr w:type="spellStart"/>
            <w:r w:rsidRPr="00A128D7">
              <w:rPr>
                <w:rFonts w:ascii="가는각진제목체" w:eastAsia="가는각진제목체" w:hAnsi="굴림체" w:hint="eastAsia"/>
              </w:rPr>
              <w:t>세스코</w:t>
            </w:r>
            <w:proofErr w:type="spellEnd"/>
            <w:r w:rsidRPr="00A128D7">
              <w:rPr>
                <w:rFonts w:ascii="가는각진제목체" w:eastAsia="가는각진제목체" w:hAnsi="굴림체" w:hint="eastAsia"/>
              </w:rPr>
              <w:t>)</w:t>
            </w:r>
          </w:p>
          <w:p w14:paraId="37873914" w14:textId="77777777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굴림체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L7 광명</w:t>
            </w:r>
          </w:p>
          <w:p w14:paraId="4C89BA93" w14:textId="59A5943F" w:rsidR="00AF76FB" w:rsidRPr="00A128D7" w:rsidRDefault="00AF76FB" w:rsidP="00AF76FB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굴림체" w:hint="eastAsia"/>
              </w:rPr>
              <w:t>1.저수조 청소</w:t>
            </w:r>
          </w:p>
        </w:tc>
      </w:tr>
      <w:tr w:rsidR="00AF76FB" w:rsidRPr="00A128D7" w14:paraId="3514BC43" w14:textId="77777777" w:rsidTr="00564373">
        <w:trPr>
          <w:trHeight w:val="259"/>
        </w:trPr>
        <w:tc>
          <w:tcPr>
            <w:tcW w:w="151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A5574C" w14:textId="77777777" w:rsidR="00AF76FB" w:rsidRPr="00A128D7" w:rsidRDefault="00AF76FB" w:rsidP="00AF76FB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lastRenderedPageBreak/>
              <w:t>고객사 동향</w:t>
            </w:r>
          </w:p>
        </w:tc>
        <w:tc>
          <w:tcPr>
            <w:tcW w:w="648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F12DC7F" w14:textId="526DFA1B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1.</w:t>
            </w:r>
            <w:proofErr w:type="spellStart"/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>유타워</w:t>
            </w:r>
            <w:proofErr w:type="spellEnd"/>
            <w:r w:rsidRPr="00A128D7">
              <w:rPr>
                <w:rFonts w:ascii="가는각진제목체" w:eastAsia="가는각진제목체" w:hAnsi="굴림체" w:cs="굴림" w:hint="eastAsia"/>
                <w:color w:val="000000" w:themeColor="text1"/>
                <w:kern w:val="0"/>
                <w:szCs w:val="20"/>
              </w:rPr>
              <w:t xml:space="preserve"> 매각 진행중.</w:t>
            </w:r>
          </w:p>
        </w:tc>
        <w:tc>
          <w:tcPr>
            <w:tcW w:w="648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1A1BE78" w14:textId="6020CAC1" w:rsidR="00AF76FB" w:rsidRPr="00A128D7" w:rsidRDefault="00AF76FB" w:rsidP="00AF76FB">
            <w:pPr>
              <w:spacing w:after="0" w:line="240" w:lineRule="auto"/>
              <w:jc w:val="left"/>
              <w:rPr>
                <w:rFonts w:ascii="가는각진제목체" w:eastAsia="가는각진제목체" w:hAnsi="뫼비우스 Regular" w:cs="굴림"/>
                <w:color w:val="000000" w:themeColor="text1"/>
                <w:kern w:val="0"/>
                <w:szCs w:val="20"/>
              </w:rPr>
            </w:pPr>
          </w:p>
        </w:tc>
      </w:tr>
      <w:tr w:rsidR="003F3B7A" w:rsidRPr="00A128D7" w14:paraId="41E3F1D7" w14:textId="77777777" w:rsidTr="00564373">
        <w:trPr>
          <w:trHeight w:val="228"/>
        </w:trPr>
        <w:tc>
          <w:tcPr>
            <w:tcW w:w="151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8738CB" w14:textId="77777777" w:rsidR="009D7918" w:rsidRPr="00A128D7" w:rsidRDefault="009D7918" w:rsidP="009D7918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주변 동종 업계 동향</w:t>
            </w:r>
          </w:p>
        </w:tc>
        <w:tc>
          <w:tcPr>
            <w:tcW w:w="6480" w:type="dxa"/>
            <w:tcBorders>
              <w:top w:val="single" w:sz="4" w:space="0" w:color="auto"/>
            </w:tcBorders>
            <w:vAlign w:val="center"/>
          </w:tcPr>
          <w:p w14:paraId="199AC304" w14:textId="5A964489" w:rsidR="009D7918" w:rsidRPr="00A128D7" w:rsidRDefault="009D7918" w:rsidP="009D7918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489" w:type="dxa"/>
            <w:tcBorders>
              <w:top w:val="single" w:sz="4" w:space="0" w:color="auto"/>
            </w:tcBorders>
            <w:vAlign w:val="center"/>
          </w:tcPr>
          <w:p w14:paraId="613824AD" w14:textId="0942968D" w:rsidR="009D7918" w:rsidRPr="00A128D7" w:rsidRDefault="009D7918" w:rsidP="009D7918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</w:tbl>
    <w:p w14:paraId="222AED1B" w14:textId="3926471A" w:rsidR="00957611" w:rsidRPr="00A128D7" w:rsidRDefault="00957611" w:rsidP="00F060AF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449128B5" w14:textId="0FD3705D" w:rsidR="007D0164" w:rsidRPr="00A128D7" w:rsidRDefault="00564373" w:rsidP="00F060AF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27BF8CE6" w14:textId="618B09B7" w:rsidR="007E0CFD" w:rsidRPr="00A128D7" w:rsidRDefault="00130E1C" w:rsidP="007E0CFD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F51139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7A8D1D48" w14:textId="1170A719" w:rsidR="007E0CFD" w:rsidRPr="00A128D7" w:rsidRDefault="007E0CFD" w:rsidP="007E0CFD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KT&amp;G 세종 인쇄공장</w:t>
      </w: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F51139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F51139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12A9492C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7362"/>
      </w:tblGrid>
      <w:tr w:rsidR="003F3B7A" w:rsidRPr="00A128D7" w14:paraId="75D6EDBD" w14:textId="77777777" w:rsidTr="00332249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368D3C3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908AD9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F2B8AB6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7546D4" w14:textId="0AEFB86B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2AFD46" w14:textId="6DF834EA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431A22" w14:textId="5C4BCE0C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74E4A91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계</w:t>
            </w:r>
          </w:p>
        </w:tc>
        <w:tc>
          <w:tcPr>
            <w:tcW w:w="736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18F69B5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F51139" w:rsidRPr="00A128D7" w14:paraId="6567F7F8" w14:textId="77777777" w:rsidTr="00332249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516B5336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1D64250C" w14:textId="4E6EB151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25EDFC73" w14:textId="053DA528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20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5FA9F5F" w14:textId="705EEDB6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6AC0BFF3" w14:textId="10EE1499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9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7F90AF34" w14:textId="2FD9240B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6C9E6D9A" w14:textId="224E2A72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37</w:t>
            </w:r>
          </w:p>
        </w:tc>
        <w:tc>
          <w:tcPr>
            <w:tcW w:w="7362" w:type="dxa"/>
            <w:vMerge w:val="restart"/>
            <w:tcBorders>
              <w:top w:val="double" w:sz="4" w:space="0" w:color="auto"/>
            </w:tcBorders>
            <w:vAlign w:val="center"/>
          </w:tcPr>
          <w:p w14:paraId="59E4B3A5" w14:textId="77777777" w:rsidR="00F51139" w:rsidRPr="00A128D7" w:rsidRDefault="00F51139" w:rsidP="00F51139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가. </w:t>
            </w:r>
            <w:r w:rsidRPr="00A128D7">
              <w:rPr>
                <w:rFonts w:ascii="가는각진제목체" w:eastAsia="가는각진제목체" w:hint="eastAsia"/>
                <w:color w:val="000000" w:themeColor="text1"/>
                <w:szCs w:val="20"/>
              </w:rPr>
              <w:t>결원: 시설 1명</w:t>
            </w:r>
          </w:p>
          <w:p w14:paraId="63D45FB1" w14:textId="35CC9D2E" w:rsidR="00F51139" w:rsidRPr="00A128D7" w:rsidRDefault="00F51139" w:rsidP="00F51139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나.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대책 :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 xml:space="preserve"> 채용 진행 중</w:t>
            </w:r>
          </w:p>
        </w:tc>
      </w:tr>
      <w:tr w:rsidR="00F51139" w:rsidRPr="00A128D7" w14:paraId="799280C9" w14:textId="77777777" w:rsidTr="00332249">
        <w:trPr>
          <w:trHeight w:val="165"/>
        </w:trPr>
        <w:tc>
          <w:tcPr>
            <w:tcW w:w="1016" w:type="dxa"/>
            <w:vAlign w:val="center"/>
          </w:tcPr>
          <w:p w14:paraId="60A0C9CC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136A75BF" w14:textId="3D029D56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vAlign w:val="center"/>
          </w:tcPr>
          <w:p w14:paraId="7633E3AB" w14:textId="3D820465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018" w:type="dxa"/>
            <w:vAlign w:val="center"/>
          </w:tcPr>
          <w:p w14:paraId="3FB21BAB" w14:textId="6118B36E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7</w:t>
            </w:r>
          </w:p>
        </w:tc>
        <w:tc>
          <w:tcPr>
            <w:tcW w:w="1018" w:type="dxa"/>
            <w:vAlign w:val="center"/>
          </w:tcPr>
          <w:p w14:paraId="2EDC5566" w14:textId="54EE96CA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9</w:t>
            </w:r>
          </w:p>
        </w:tc>
        <w:tc>
          <w:tcPr>
            <w:tcW w:w="1017" w:type="dxa"/>
            <w:vAlign w:val="center"/>
          </w:tcPr>
          <w:p w14:paraId="55C50192" w14:textId="07687D64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vAlign w:val="center"/>
          </w:tcPr>
          <w:p w14:paraId="01DA1DE0" w14:textId="5EC353F3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36</w:t>
            </w:r>
          </w:p>
        </w:tc>
        <w:tc>
          <w:tcPr>
            <w:tcW w:w="7362" w:type="dxa"/>
            <w:vMerge/>
            <w:vAlign w:val="center"/>
          </w:tcPr>
          <w:p w14:paraId="27B8DA11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F51139" w:rsidRPr="00A128D7" w14:paraId="31DED129" w14:textId="77777777" w:rsidTr="00332249">
        <w:trPr>
          <w:trHeight w:val="98"/>
        </w:trPr>
        <w:tc>
          <w:tcPr>
            <w:tcW w:w="1016" w:type="dxa"/>
            <w:vAlign w:val="center"/>
          </w:tcPr>
          <w:p w14:paraId="0463A239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7D531A47" w14:textId="2170A298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7824111F" w14:textId="02B71C43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-1</w:t>
            </w:r>
          </w:p>
        </w:tc>
        <w:tc>
          <w:tcPr>
            <w:tcW w:w="1018" w:type="dxa"/>
            <w:vAlign w:val="center"/>
          </w:tcPr>
          <w:p w14:paraId="1AB1D1DE" w14:textId="07978C7C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32CCF203" w14:textId="657026E5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7B6D380D" w14:textId="2386B512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vAlign w:val="center"/>
          </w:tcPr>
          <w:p w14:paraId="280C3832" w14:textId="5869A4C3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Cs w:val="20"/>
              </w:rPr>
              <w:t>-1</w:t>
            </w:r>
          </w:p>
        </w:tc>
        <w:tc>
          <w:tcPr>
            <w:tcW w:w="7362" w:type="dxa"/>
            <w:vMerge/>
            <w:vAlign w:val="center"/>
          </w:tcPr>
          <w:p w14:paraId="77D4982C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4C0AF16D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3F3B7A" w:rsidRPr="00A128D7" w14:paraId="0757573B" w14:textId="77777777" w:rsidTr="00332249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DCD323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49CDF2C" w14:textId="3EB74028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</w:t>
            </w:r>
            <w:r w:rsidR="00F51139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12A85AE" w14:textId="050DC739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</w:t>
            </w:r>
            <w:r w:rsidR="00F51139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F51139" w:rsidRPr="00A128D7" w14:paraId="41609AF9" w14:textId="77777777" w:rsidTr="00F060AF">
        <w:trPr>
          <w:trHeight w:val="717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CBA1F04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5BD5066B" w14:textId="77777777" w:rsidR="00F51139" w:rsidRPr="00A128D7" w:rsidRDefault="00F51139" w:rsidP="00F51139">
            <w:pPr>
              <w:widowControl/>
              <w:tabs>
                <w:tab w:val="left" w:pos="306"/>
              </w:tabs>
              <w:wordWrap/>
              <w:autoSpaceDE/>
              <w:autoSpaceDN/>
              <w:adjustRightInd w:val="0"/>
              <w:spacing w:after="0" w:line="216" w:lineRule="auto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>1. 직무교육(3/5</w:t>
            </w:r>
            <w:proofErr w:type="gramStart"/>
            <w:r w:rsidRPr="00A128D7">
              <w:rPr>
                <w:rFonts w:ascii="가는각진제목체" w:eastAsia="가는각진제목체" w:hint="eastAsia"/>
                <w:szCs w:val="20"/>
              </w:rPr>
              <w:t>) :</w:t>
            </w:r>
            <w:proofErr w:type="gram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전기 절연저항 측정 교육 실시</w:t>
            </w:r>
          </w:p>
          <w:p w14:paraId="1664186E" w14:textId="77777777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 w:hAnsi="굴림" w:cs="바탕"/>
                <w:spacing w:val="-6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</w:t>
            </w:r>
            <w:r w:rsidRPr="00A128D7">
              <w:rPr>
                <w:rFonts w:ascii="가는각진제목체" w:eastAsia="가는각진제목체" w:hint="eastAsia"/>
                <w:szCs w:val="20"/>
              </w:rPr>
              <w:t xml:space="preserve"> 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해빙기 안전점검 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실시 :</w:t>
            </w:r>
            <w:proofErr w:type="gram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토목 /건축/구조물/설비 등(3/11~3/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17 )</w:t>
            </w:r>
            <w:proofErr w:type="gramEnd"/>
          </w:p>
          <w:p w14:paraId="4B44B937" w14:textId="1909FA79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 w:hAnsiTheme="minorEastAsia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3.</w:t>
            </w:r>
            <w:r w:rsidRPr="00A128D7">
              <w:rPr>
                <w:rFonts w:ascii="가는각진제목체" w:eastAsia="가는각진제목체" w:hint="eastAsia"/>
                <w:szCs w:val="20"/>
              </w:rPr>
              <w:t xml:space="preserve"> 위기대응훈련 실시(3/11) </w:t>
            </w:r>
            <w:r w:rsidRPr="00A128D7">
              <w:rPr>
                <w:rFonts w:ascii="Times New Roman" w:eastAsia="가는각진제목체" w:hAnsi="Times New Roman" w:cs="Times New Roman"/>
                <w:szCs w:val="20"/>
              </w:rPr>
              <w:t>–</w:t>
            </w:r>
            <w:r w:rsidRPr="00A128D7">
              <w:rPr>
                <w:rFonts w:ascii="가는각진제목체" w:eastAsia="가는각진제목체" w:hint="eastAsia"/>
                <w:szCs w:val="20"/>
              </w:rPr>
              <w:t xml:space="preserve"> 정전 시 대비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복전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훈련(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방재실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>, 전기실)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6F0C2E7E" w14:textId="14E6040B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신규 채용자 교육</w:t>
            </w:r>
            <w:r w:rsidRPr="00A128D7">
              <w:rPr>
                <w:rFonts w:ascii="가는각진제목체" w:eastAsia="가는각진제목체" w:hint="eastAsia"/>
                <w:szCs w:val="20"/>
              </w:rPr>
              <w:t>(4월)- 시설 전기 파트장</w:t>
            </w:r>
          </w:p>
        </w:tc>
      </w:tr>
      <w:tr w:rsidR="00F51139" w:rsidRPr="00A128D7" w14:paraId="5603EED6" w14:textId="77777777" w:rsidTr="009D7918">
        <w:trPr>
          <w:trHeight w:val="33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2261E65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471E00DC" w14:textId="77777777" w:rsidR="00F51139" w:rsidRPr="00A128D7" w:rsidRDefault="00F51139" w:rsidP="00F51139">
            <w:pPr>
              <w:spacing w:after="0" w:line="240" w:lineRule="auto"/>
              <w:ind w:left="801" w:hangingChars="500" w:hanging="801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int="eastAsia"/>
              </w:rPr>
              <w:t>특수건강검진 실시(3.5)- 이용원 외 1명</w:t>
            </w:r>
          </w:p>
          <w:p w14:paraId="7B68DDA8" w14:textId="6513D9ED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전기안전관리자(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김주택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파트장) 퇴사 (3/31)</w:t>
            </w:r>
          </w:p>
        </w:tc>
        <w:tc>
          <w:tcPr>
            <w:tcW w:w="6520" w:type="dxa"/>
            <w:vAlign w:val="center"/>
          </w:tcPr>
          <w:p w14:paraId="010C757D" w14:textId="459C496A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신규 채용자 </w:t>
            </w:r>
            <w:r w:rsidRPr="00A128D7">
              <w:rPr>
                <w:rFonts w:ascii="가는각진제목체" w:eastAsia="가는각진제목체" w:hint="eastAsia"/>
              </w:rPr>
              <w:t>특수건강검진 실시(4월)</w:t>
            </w:r>
          </w:p>
        </w:tc>
      </w:tr>
      <w:tr w:rsidR="00F51139" w:rsidRPr="00A128D7" w14:paraId="160C6FCB" w14:textId="77777777" w:rsidTr="00745362">
        <w:trPr>
          <w:trHeight w:val="183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FEE6AF2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3AA7D283" w14:textId="77777777" w:rsidR="00F51139" w:rsidRPr="00A128D7" w:rsidRDefault="00F51139" w:rsidP="00F51139">
            <w:pPr>
              <w:wordWrap/>
              <w:spacing w:after="0"/>
              <w:ind w:left="320" w:hangingChars="200" w:hanging="32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3F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증기응축수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및 압축공기 누기 하자보수(3/1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바라이엔지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)</w:t>
            </w:r>
          </w:p>
          <w:p w14:paraId="5343B71E" w14:textId="77777777" w:rsidR="00F51139" w:rsidRPr="00A128D7" w:rsidRDefault="00F51139" w:rsidP="00F51139">
            <w:pPr>
              <w:wordWrap/>
              <w:spacing w:after="0"/>
              <w:ind w:left="462" w:hangingChars="300" w:hanging="462"/>
              <w:jc w:val="lef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int="eastAsia"/>
                <w:szCs w:val="20"/>
              </w:rPr>
              <w:t xml:space="preserve">정문 출입구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차단바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AS(3/9,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대영아이오티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) -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차단바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LED 조명 전원선 단선 확인- 조치완료</w:t>
            </w:r>
          </w:p>
          <w:p w14:paraId="157A047E" w14:textId="67D4D755" w:rsidR="00F51139" w:rsidRPr="00A128D7" w:rsidRDefault="00F51139" w:rsidP="00791A13">
            <w:pPr>
              <w:wordWrap/>
              <w:spacing w:line="240" w:lineRule="auto"/>
              <w:ind w:left="231" w:hangingChars="150" w:hanging="231"/>
              <w:contextualSpacing/>
              <w:jc w:val="left"/>
              <w:rPr>
                <w:rFonts w:ascii="가는각진제목체" w:eastAsia="가는각진제목체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3.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그라비어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3,4,5실 공정용 표준 및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속건용제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보충수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탱크로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용제이송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테스트(3/18~ 고객사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설비팀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)</w:t>
            </w:r>
          </w:p>
        </w:tc>
        <w:tc>
          <w:tcPr>
            <w:tcW w:w="6520" w:type="dxa"/>
            <w:vAlign w:val="center"/>
          </w:tcPr>
          <w:p w14:paraId="54783005" w14:textId="77777777" w:rsidR="00F51139" w:rsidRPr="00A128D7" w:rsidRDefault="00F51139" w:rsidP="00F51139">
            <w:pPr>
              <w:tabs>
                <w:tab w:val="left" w:pos="3057"/>
              </w:tabs>
              <w:wordWrap/>
              <w:spacing w:after="0"/>
              <w:ind w:left="320" w:hangingChars="200" w:hanging="32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KT&amp;G 본사 주관 공장 내 소방시설물 점검 (4/16)</w:t>
            </w:r>
          </w:p>
          <w:p w14:paraId="21D7101A" w14:textId="77777777" w:rsidR="00F51139" w:rsidRPr="00A128D7" w:rsidRDefault="00F51139" w:rsidP="00F51139">
            <w:pPr>
              <w:tabs>
                <w:tab w:val="left" w:pos="3057"/>
              </w:tabs>
              <w:wordWrap/>
              <w:spacing w:after="0"/>
              <w:ind w:left="320" w:hangingChars="200" w:hanging="32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소화기 유형별 (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분말,청정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,CO2) 재배치 실시 (4/1~)</w:t>
            </w:r>
          </w:p>
          <w:p w14:paraId="52917895" w14:textId="77777777" w:rsidR="00F51139" w:rsidRPr="00A128D7" w:rsidRDefault="00F51139" w:rsidP="00F51139">
            <w:pPr>
              <w:tabs>
                <w:tab w:val="left" w:pos="3057"/>
              </w:tabs>
              <w:wordWrap/>
              <w:spacing w:after="0"/>
              <w:ind w:left="320" w:hangingChars="200" w:hanging="320"/>
              <w:jc w:val="left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3. 공정용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가스누액감지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설비 45개소 점검 및 하자보수(4/2~)</w:t>
            </w:r>
          </w:p>
          <w:p w14:paraId="050B1AB6" w14:textId="31CBBC61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4. </w:t>
            </w:r>
            <w:proofErr w:type="spellStart"/>
            <w:r w:rsidRPr="00A128D7">
              <w:rPr>
                <w:rFonts w:ascii="가는각진제목체" w:eastAsia="가는각진제목체" w:hint="eastAsia"/>
                <w:szCs w:val="20"/>
              </w:rPr>
              <w:t>그라비어</w:t>
            </w:r>
            <w:proofErr w:type="spellEnd"/>
            <w:r w:rsidRPr="00A128D7">
              <w:rPr>
                <w:rFonts w:ascii="가는각진제목체" w:eastAsia="가는각진제목체" w:hint="eastAsia"/>
                <w:szCs w:val="20"/>
              </w:rPr>
              <w:t>3,4,5실 액화질소 공급 테스트 및 점검(4/1~)</w:t>
            </w:r>
          </w:p>
        </w:tc>
      </w:tr>
      <w:tr w:rsidR="00F51139" w:rsidRPr="00A128D7" w14:paraId="143793F1" w14:textId="77777777" w:rsidTr="00745362">
        <w:trPr>
          <w:trHeight w:val="126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62970A5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48CE2296" w14:textId="77777777" w:rsidR="00F51139" w:rsidRPr="00A128D7" w:rsidRDefault="00F51139" w:rsidP="00F51139">
            <w:pPr>
              <w:spacing w:after="0"/>
              <w:ind w:left="320" w:hangingChars="200" w:hanging="320"/>
              <w:jc w:val="left"/>
              <w:rPr>
                <w:rFonts w:ascii="가는각진제목체" w:eastAsia="가는각진제목체" w:hAnsi="굴림" w:cs="바탕"/>
                <w:spacing w:val="-6"/>
                <w:kern w:val="0"/>
                <w:szCs w:val="20"/>
              </w:rPr>
            </w:pPr>
            <w:r w:rsidRPr="00A128D7">
              <w:rPr>
                <w:rFonts w:ascii="가는각진제목체" w:eastAsia="가는각진제목체" w:hint="eastAsia"/>
              </w:rPr>
              <w:t>1.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1~3F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사무동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및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공장동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남자화장실 소변기 10개소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탈거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및 패드 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재설치 /</w:t>
            </w:r>
            <w:proofErr w:type="gram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냄새, 누수검사 (3/1~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바라이엔지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)</w:t>
            </w:r>
          </w:p>
          <w:p w14:paraId="2711BF91" w14:textId="77777777" w:rsidR="00F51139" w:rsidRPr="00A128D7" w:rsidRDefault="00F51139" w:rsidP="00F51139">
            <w:pPr>
              <w:spacing w:after="0"/>
              <w:jc w:val="left"/>
              <w:rPr>
                <w:rFonts w:ascii="가는각진제목체" w:eastAsia="가는각진제목체" w:hAnsi="굴림" w:cs="바탕"/>
                <w:spacing w:val="-6"/>
                <w:kern w:val="0"/>
                <w:sz w:val="19"/>
                <w:szCs w:val="19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2.</w:t>
            </w:r>
            <w:r w:rsidRPr="00A128D7">
              <w:rPr>
                <w:rFonts w:ascii="가는각진제목체" w:eastAsia="가는각진제목체" w:hint="eastAsia"/>
                <w:sz w:val="19"/>
                <w:szCs w:val="19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 w:val="19"/>
                <w:szCs w:val="19"/>
              </w:rPr>
              <w:t>공정실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 w:val="19"/>
                <w:szCs w:val="19"/>
              </w:rPr>
              <w:t xml:space="preserve"> 압축공기 사용장소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 w:val="19"/>
                <w:szCs w:val="19"/>
              </w:rPr>
              <w:t>레귤레이터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 w:val="19"/>
                <w:szCs w:val="19"/>
              </w:rPr>
              <w:t xml:space="preserve"> 설치를 위한 조사 실시- 수량 43개소(3/8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 w:val="19"/>
                <w:szCs w:val="19"/>
              </w:rPr>
              <w:t>~ )</w:t>
            </w:r>
            <w:proofErr w:type="gramEnd"/>
          </w:p>
          <w:p w14:paraId="6EEEE6CE" w14:textId="77777777" w:rsidR="00F51139" w:rsidRPr="00A128D7" w:rsidRDefault="00F51139" w:rsidP="00F51139">
            <w:pPr>
              <w:spacing w:after="0"/>
              <w:ind w:left="320" w:hangingChars="200" w:hanging="320"/>
              <w:rPr>
                <w:rFonts w:ascii="가는각진제목체" w:eastAsia="가는각진제목체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</w:rPr>
              <w:t>3.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멘솔레이터실</w:t>
            </w:r>
            <w:proofErr w:type="spell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진공포장기 설치(3/11) - 장비 결선 수정 및 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설치/ 테스트</w:t>
            </w:r>
            <w:proofErr w:type="gram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완료</w:t>
            </w:r>
            <w:r w:rsidRPr="00A128D7">
              <w:rPr>
                <w:rFonts w:ascii="가는각진제목체" w:eastAsia="가는각진제목체" w:hint="eastAsia"/>
                <w:sz w:val="18"/>
                <w:szCs w:val="18"/>
              </w:rPr>
              <w:t xml:space="preserve"> </w:t>
            </w:r>
          </w:p>
          <w:p w14:paraId="63D43D5F" w14:textId="5E195177" w:rsidR="00F51139" w:rsidRPr="00A128D7" w:rsidRDefault="00F51139" w:rsidP="00F51139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Theme="minorEastAsia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  <w:sz w:val="18"/>
                <w:szCs w:val="18"/>
              </w:rPr>
              <w:t>4. 1층 세미나실 방송설비 장애-삼영기업 업체 방문하여 장애 조치 완료 및 Test 완료</w:t>
            </w:r>
          </w:p>
        </w:tc>
        <w:tc>
          <w:tcPr>
            <w:tcW w:w="6520" w:type="dxa"/>
            <w:vAlign w:val="center"/>
          </w:tcPr>
          <w:p w14:paraId="0C5719FA" w14:textId="77777777" w:rsidR="00F51139" w:rsidRPr="00A128D7" w:rsidRDefault="00F51139" w:rsidP="00F51139">
            <w:pPr>
              <w:spacing w:after="0" w:line="240" w:lineRule="auto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구내식당 식기세척장 단독배기 설치 및 시운전 완료(4/1~)</w:t>
            </w:r>
          </w:p>
          <w:p w14:paraId="604362F1" w14:textId="048C33D6" w:rsidR="00F51139" w:rsidRPr="00A128D7" w:rsidRDefault="00F51139" w:rsidP="00F51139">
            <w:pPr>
              <w:wordWrap/>
              <w:spacing w:after="0" w:line="240" w:lineRule="auto"/>
              <w:contextualSpacing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2F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공장동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검품장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냄새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발생건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관련 본사 점검 지원 예정</w:t>
            </w:r>
            <w:r w:rsidRPr="00A128D7">
              <w:rPr>
                <w:rFonts w:ascii="가는각진제목체" w:eastAsia="가는각진제목체" w:hint="eastAsia"/>
              </w:rPr>
              <w:t>(4/15~16)</w:t>
            </w: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</w:t>
            </w:r>
          </w:p>
        </w:tc>
      </w:tr>
      <w:tr w:rsidR="00F51139" w:rsidRPr="00A128D7" w14:paraId="1D0DD7E3" w14:textId="77777777" w:rsidTr="00332249">
        <w:trPr>
          <w:trHeight w:val="35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3333369B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404C1246" w14:textId="77777777" w:rsidR="00F51139" w:rsidRPr="00A128D7" w:rsidRDefault="00F51139" w:rsidP="00F51139">
            <w:pPr>
              <w:pStyle w:val="a3"/>
              <w:spacing w:after="0" w:line="240" w:lineRule="auto"/>
              <w:ind w:leftChars="0" w:left="-563" w:firstLineChars="408" w:firstLine="629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1.</w:t>
            </w:r>
            <w:r w:rsidRPr="00A128D7">
              <w:rPr>
                <w:rFonts w:ascii="가는각진제목체" w:eastAsia="가는각진제목체" w:hint="eastAsia"/>
              </w:rPr>
              <w:t xml:space="preserve"> 남자 사우나 온탕 누수 및 건식(</w:t>
            </w:r>
            <w:proofErr w:type="spellStart"/>
            <w:r w:rsidRPr="00A128D7">
              <w:rPr>
                <w:rFonts w:ascii="가는각진제목체" w:eastAsia="가는각진제목체" w:hint="eastAsia"/>
              </w:rPr>
              <w:t>편백</w:t>
            </w:r>
            <w:proofErr w:type="spellEnd"/>
            <w:r w:rsidRPr="00A128D7">
              <w:rPr>
                <w:rFonts w:ascii="가는각진제목체" w:eastAsia="가는각진제목체" w:hint="eastAsia"/>
              </w:rPr>
              <w:t>)사우나실의 누수문제 향후 추진 일정</w:t>
            </w:r>
          </w:p>
          <w:p w14:paraId="4165E910" w14:textId="77777777" w:rsidR="00F51139" w:rsidRPr="00A128D7" w:rsidRDefault="00F51139" w:rsidP="00F51139">
            <w:pPr>
              <w:spacing w:after="0" w:line="240" w:lineRule="auto"/>
              <w:ind w:firstLineChars="200" w:firstLine="320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int="eastAsia"/>
              </w:rPr>
              <w:t xml:space="preserve">- 지하1층 주차장 천정마감재 </w:t>
            </w:r>
            <w:proofErr w:type="spellStart"/>
            <w:r w:rsidRPr="00A128D7">
              <w:rPr>
                <w:rFonts w:ascii="가는각진제목체" w:eastAsia="가는각진제목체" w:hint="eastAsia"/>
              </w:rPr>
              <w:t>뿜칠</w:t>
            </w:r>
            <w:proofErr w:type="spellEnd"/>
            <w:r w:rsidRPr="00A128D7">
              <w:rPr>
                <w:rFonts w:ascii="가는각진제목체" w:eastAsia="가는각진제목체" w:hint="eastAsia"/>
              </w:rPr>
              <w:t xml:space="preserve"> 단열재 건조 후 </w:t>
            </w:r>
            <w:proofErr w:type="spellStart"/>
            <w:r w:rsidRPr="00A128D7">
              <w:rPr>
                <w:rFonts w:ascii="가는각진제목체" w:eastAsia="가는각진제목체" w:hint="eastAsia"/>
              </w:rPr>
              <w:t>재담수</w:t>
            </w:r>
            <w:proofErr w:type="spellEnd"/>
            <w:r w:rsidRPr="00A128D7">
              <w:rPr>
                <w:rFonts w:ascii="가는각진제목체" w:eastAsia="가는각진제목체" w:hint="eastAsia"/>
              </w:rPr>
              <w:t xml:space="preserve"> 테스트 </w:t>
            </w:r>
          </w:p>
          <w:p w14:paraId="4EC298AC" w14:textId="7DAAD849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</w:rPr>
              <w:t>2. 남자 목욕탕 탈의실 내 커튼설치 지원 2개소(3/19)</w:t>
            </w:r>
            <w:r w:rsidRPr="00A128D7">
              <w:rPr>
                <w:rFonts w:ascii="가는각진제목체" w:eastAsia="가는각진제목체" w:hint="eastAsia"/>
                <w:sz w:val="18"/>
                <w:szCs w:val="18"/>
              </w:rPr>
              <w:t>중)</w:t>
            </w:r>
          </w:p>
        </w:tc>
        <w:tc>
          <w:tcPr>
            <w:tcW w:w="6520" w:type="dxa"/>
            <w:vAlign w:val="center"/>
          </w:tcPr>
          <w:p w14:paraId="74081F1C" w14:textId="77777777" w:rsidR="00F51139" w:rsidRPr="00A128D7" w:rsidRDefault="00F51139" w:rsidP="00F51139">
            <w:pPr>
              <w:spacing w:after="0" w:line="240" w:lineRule="auto"/>
              <w:rPr>
                <w:rFonts w:ascii="가는각진제목체" w:eastAsia="가는각진제목체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1F 로비 로봇청소기 운전을 위한 바닥 침하 부분보수</w:t>
            </w:r>
            <w:r w:rsidRPr="00A128D7">
              <w:rPr>
                <w:rFonts w:ascii="가는각진제목체" w:eastAsia="가는각진제목체" w:hint="eastAsia"/>
              </w:rPr>
              <w:t xml:space="preserve"> (4/1</w:t>
            </w:r>
            <w:proofErr w:type="gramStart"/>
            <w:r w:rsidRPr="00A128D7">
              <w:rPr>
                <w:rFonts w:ascii="가는각진제목체" w:eastAsia="가는각진제목체" w:hint="eastAsia"/>
              </w:rPr>
              <w:t>~ )</w:t>
            </w:r>
            <w:proofErr w:type="gramEnd"/>
          </w:p>
          <w:p w14:paraId="1A67D973" w14:textId="769E5946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2. 건강관리실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시건장치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조정-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잠금방지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조치 완료(4/1)</w:t>
            </w:r>
          </w:p>
        </w:tc>
      </w:tr>
      <w:tr w:rsidR="00F51139" w:rsidRPr="00A128D7" w14:paraId="6BC41970" w14:textId="77777777" w:rsidTr="009D1856">
        <w:trPr>
          <w:trHeight w:val="47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371FE167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5E617853" w14:textId="77777777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/>
                <w:sz w:val="19"/>
                <w:szCs w:val="19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1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 w:val="19"/>
                <w:szCs w:val="19"/>
              </w:rPr>
              <w:t xml:space="preserve">. </w:t>
            </w:r>
            <w:r w:rsidRPr="00A128D7">
              <w:rPr>
                <w:rFonts w:ascii="가는각진제목체" w:eastAsia="가는각진제목체" w:hint="eastAsia"/>
                <w:sz w:val="19"/>
                <w:szCs w:val="19"/>
              </w:rPr>
              <w:t>26년 소방 종합정밀점검 현장설명 실시 - 3개사(을지, 명신, K-소방) (3/12)</w:t>
            </w:r>
          </w:p>
          <w:p w14:paraId="5D170043" w14:textId="5C51EA4F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</w:rPr>
              <w:t>2.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</w:rPr>
              <w:t xml:space="preserve"> </w:t>
            </w:r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도시가스 배관 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>식별/ 방향표시</w:t>
            </w:r>
            <w:proofErr w:type="gramEnd"/>
            <w:r w:rsidRPr="00A128D7">
              <w:rPr>
                <w:rFonts w:ascii="가는각진제목체" w:eastAsia="가는각진제목체" w:hAnsi="굴림" w:cs="바탕" w:hint="eastAsia"/>
                <w:spacing w:val="-6"/>
                <w:kern w:val="0"/>
                <w:szCs w:val="20"/>
              </w:rPr>
              <w:t xml:space="preserve"> 부착(50개소)(3/9~10)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29016D2B" w14:textId="77777777" w:rsidR="00F51139" w:rsidRPr="00A128D7" w:rsidRDefault="00F51139" w:rsidP="00F51139">
            <w:pPr>
              <w:spacing w:after="0"/>
              <w:rPr>
                <w:rFonts w:ascii="가는각진제목체" w:eastAsia="가는각진제목체" w:hAnsi="굴림" w:cs="바탕"/>
                <w:spacing w:val="-6"/>
                <w:szCs w:val="20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szCs w:val="20"/>
              </w:rPr>
              <w:t xml:space="preserve">1. 26년 소방종합정밀점검 실시 (4/6 ~ 14) </w:t>
            </w:r>
          </w:p>
          <w:p w14:paraId="36C5DC12" w14:textId="77777777" w:rsidR="00F51139" w:rsidRPr="00A128D7" w:rsidRDefault="00F51139" w:rsidP="00F51139">
            <w:pPr>
              <w:spacing w:after="0"/>
              <w:rPr>
                <w:rFonts w:ascii="가는각진제목체" w:eastAsia="가는각진제목체" w:hAnsi="뫼비우스 Regular"/>
                <w:szCs w:val="20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szCs w:val="20"/>
              </w:rPr>
              <w:t>2. 26년 보일러 계속사용 안전검사 실시(4/24~)</w:t>
            </w:r>
          </w:p>
          <w:p w14:paraId="5671EDFE" w14:textId="5F986306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굴림" w:cs="바탕" w:hint="eastAsia"/>
                <w:spacing w:val="-6"/>
                <w:szCs w:val="20"/>
              </w:rPr>
              <w:t xml:space="preserve">3. 기계설비 성능검사 대비 </w:t>
            </w:r>
            <w:proofErr w:type="gramStart"/>
            <w:r w:rsidRPr="00A128D7">
              <w:rPr>
                <w:rFonts w:ascii="가는각진제목체" w:eastAsia="가는각진제목체" w:hAnsi="굴림" w:cs="바탕" w:hint="eastAsia"/>
                <w:spacing w:val="-6"/>
                <w:szCs w:val="20"/>
              </w:rPr>
              <w:t>현장  및</w:t>
            </w:r>
            <w:proofErr w:type="gramEnd"/>
            <w:r w:rsidRPr="00A128D7">
              <w:rPr>
                <w:rFonts w:ascii="가는각진제목체" w:eastAsia="가는각진제목체" w:hAnsi="굴림" w:cs="바탕" w:hint="eastAsia"/>
                <w:spacing w:val="-6"/>
                <w:szCs w:val="20"/>
              </w:rPr>
              <w:t xml:space="preserve"> 자료검토(4/11~)</w:t>
            </w:r>
          </w:p>
        </w:tc>
      </w:tr>
      <w:tr w:rsidR="00F51139" w:rsidRPr="00A128D7" w14:paraId="59F63855" w14:textId="77777777" w:rsidTr="007E0CFD">
        <w:trPr>
          <w:trHeight w:val="408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10DAAB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AA1AB0F" w14:textId="6665CB31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int="eastAsia"/>
              </w:rPr>
              <w:t xml:space="preserve">1. 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72C4F97" w14:textId="77CDD8B9" w:rsidR="00F51139" w:rsidRPr="00A128D7" w:rsidRDefault="00F51139" w:rsidP="00F51139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1. 세종시청 및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미래산단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 xml:space="preserve"> 폐수배출시설 시료채취 방문 예정 (4/9~)</w:t>
            </w:r>
          </w:p>
        </w:tc>
      </w:tr>
      <w:tr w:rsidR="00F51139" w:rsidRPr="00A128D7" w14:paraId="0B29B192" w14:textId="77777777" w:rsidTr="009D7918">
        <w:trPr>
          <w:trHeight w:val="322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DC04F8" w14:textId="77777777" w:rsidR="00F51139" w:rsidRPr="00A128D7" w:rsidRDefault="00F51139" w:rsidP="00F51139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74B7941A" w14:textId="33D0ADC6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41B9ACDF" w14:textId="1A13E6F1" w:rsidR="00F51139" w:rsidRPr="00A128D7" w:rsidRDefault="00F51139" w:rsidP="00F51139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szCs w:val="20"/>
              </w:rPr>
              <w:t>1. 특이사항 없음</w:t>
            </w:r>
          </w:p>
        </w:tc>
      </w:tr>
    </w:tbl>
    <w:p w14:paraId="6F6ECAFC" w14:textId="245D5C42" w:rsidR="007E0CFD" w:rsidRPr="00A128D7" w:rsidRDefault="00130E1C" w:rsidP="007E0CFD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791A13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086E0708" w14:textId="4FC0F042" w:rsidR="007E0CFD" w:rsidRPr="00A128D7" w:rsidRDefault="00E742B3" w:rsidP="007E0CFD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 xml:space="preserve">판교 </w:t>
      </w:r>
      <w:proofErr w:type="spellStart"/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테크원</w:t>
      </w:r>
      <w:proofErr w:type="spellEnd"/>
      <w:r w:rsidR="007E0CFD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</w:t>
      </w: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791A13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791A13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00107D86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5ED3D039" w14:textId="77777777" w:rsidTr="00332249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3AC3953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1FEF1B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24D104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C7377E6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4CB662E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1BD252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6064F0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50D1A2A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2B181F8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3F3B7A" w:rsidRPr="00A128D7" w14:paraId="254B3134" w14:textId="77777777" w:rsidTr="00332249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7EE7FF55" w14:textId="7777777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253B5DE9" w14:textId="00E88EA1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718E7B33" w14:textId="475505C9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2193F47" w14:textId="5A905FAA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1D9D4210" w14:textId="3BD6B222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34FC2D4B" w14:textId="6410E606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496259AE" w14:textId="22DD769B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35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5D175455" w14:textId="38991658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39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196F3D0C" w14:textId="096A0688" w:rsidR="00E31164" w:rsidRPr="00A128D7" w:rsidRDefault="00E31164" w:rsidP="00E31164">
            <w:pPr>
              <w:widowControl/>
              <w:spacing w:after="0"/>
              <w:rPr>
                <w:rFonts w:ascii="가는각진제목체" w:eastAsia="가는각진제목체" w:hAnsi="돋움"/>
                <w:color w:val="000000" w:themeColor="text1"/>
                <w:w w:val="90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 xml:space="preserve">1. </w:t>
            </w:r>
            <w:proofErr w:type="gramStart"/>
            <w:r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>결원 :</w:t>
            </w:r>
            <w:proofErr w:type="gramEnd"/>
            <w:r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 xml:space="preserve"> </w:t>
            </w:r>
            <w:r w:rsidR="009D7918"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>미화 3명</w:t>
            </w:r>
          </w:p>
          <w:p w14:paraId="53B36C36" w14:textId="2A725644" w:rsidR="00E31164" w:rsidRPr="00A128D7" w:rsidRDefault="00E31164" w:rsidP="00E31164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 xml:space="preserve">2. </w:t>
            </w:r>
            <w:proofErr w:type="gramStart"/>
            <w:r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>대책 :</w:t>
            </w:r>
            <w:proofErr w:type="gramEnd"/>
            <w:r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 xml:space="preserve"> </w:t>
            </w:r>
            <w:proofErr w:type="spellStart"/>
            <w:r w:rsidR="00791A13" w:rsidRPr="00A128D7">
              <w:rPr>
                <w:rFonts w:ascii="가는각진제목체" w:eastAsia="가는각진제목체" w:hAnsi="돋움" w:hint="eastAsia"/>
                <w:color w:val="000000" w:themeColor="text1"/>
                <w:w w:val="90"/>
                <w:szCs w:val="24"/>
              </w:rPr>
              <w:t>구인중</w:t>
            </w:r>
            <w:proofErr w:type="spellEnd"/>
          </w:p>
        </w:tc>
      </w:tr>
      <w:tr w:rsidR="003F3B7A" w:rsidRPr="00A128D7" w14:paraId="4D1E6122" w14:textId="77777777" w:rsidTr="00332249">
        <w:trPr>
          <w:trHeight w:val="165"/>
        </w:trPr>
        <w:tc>
          <w:tcPr>
            <w:tcW w:w="1016" w:type="dxa"/>
            <w:vAlign w:val="center"/>
          </w:tcPr>
          <w:p w14:paraId="50AB6CB5" w14:textId="7777777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5B764D45" w14:textId="3005A645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1016" w:type="dxa"/>
            <w:vAlign w:val="center"/>
          </w:tcPr>
          <w:p w14:paraId="647F3106" w14:textId="1BA873C0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8" w:type="dxa"/>
            <w:vAlign w:val="center"/>
          </w:tcPr>
          <w:p w14:paraId="7E888EAA" w14:textId="1D17C6A4" w:rsidR="00E31164" w:rsidRPr="00A128D7" w:rsidRDefault="00EA2D0B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1018" w:type="dxa"/>
            <w:vAlign w:val="center"/>
          </w:tcPr>
          <w:p w14:paraId="57D607A4" w14:textId="1B5BBB01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7" w:type="dxa"/>
            <w:vAlign w:val="center"/>
          </w:tcPr>
          <w:p w14:paraId="48F01065" w14:textId="1147E49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8" w:type="dxa"/>
            <w:vAlign w:val="center"/>
          </w:tcPr>
          <w:p w14:paraId="3CB1C929" w14:textId="7CDD8759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3</w:t>
            </w:r>
            <w:r w:rsidR="009D7918"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1018" w:type="dxa"/>
            <w:vAlign w:val="center"/>
          </w:tcPr>
          <w:p w14:paraId="0B7EF4E7" w14:textId="29970D50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3</w:t>
            </w:r>
            <w:r w:rsidR="009D7918"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6</w:t>
            </w:r>
          </w:p>
        </w:tc>
        <w:tc>
          <w:tcPr>
            <w:tcW w:w="6344" w:type="dxa"/>
            <w:vMerge/>
            <w:vAlign w:val="center"/>
          </w:tcPr>
          <w:p w14:paraId="2085EE94" w14:textId="7777777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202ED23B" w14:textId="77777777" w:rsidTr="00332249">
        <w:trPr>
          <w:trHeight w:val="98"/>
        </w:trPr>
        <w:tc>
          <w:tcPr>
            <w:tcW w:w="1016" w:type="dxa"/>
            <w:vAlign w:val="center"/>
          </w:tcPr>
          <w:p w14:paraId="21812620" w14:textId="7777777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72A06C1E" w14:textId="57B5501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0</w:t>
            </w:r>
          </w:p>
        </w:tc>
        <w:tc>
          <w:tcPr>
            <w:tcW w:w="1016" w:type="dxa"/>
            <w:vAlign w:val="center"/>
          </w:tcPr>
          <w:p w14:paraId="0F60BA94" w14:textId="448E5D84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8" w:type="dxa"/>
            <w:vAlign w:val="center"/>
          </w:tcPr>
          <w:p w14:paraId="0CE28707" w14:textId="7249621A" w:rsidR="00E31164" w:rsidRPr="00A128D7" w:rsidRDefault="00EA2D0B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4"/>
              </w:rPr>
              <w:t>0</w:t>
            </w:r>
          </w:p>
        </w:tc>
        <w:tc>
          <w:tcPr>
            <w:tcW w:w="1018" w:type="dxa"/>
            <w:vAlign w:val="center"/>
          </w:tcPr>
          <w:p w14:paraId="6962C10D" w14:textId="23E6A183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7" w:type="dxa"/>
            <w:vAlign w:val="center"/>
          </w:tcPr>
          <w:p w14:paraId="0C9501B1" w14:textId="59884360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돋움" w:hint="eastAsia"/>
                <w:color w:val="000000" w:themeColor="text1"/>
                <w:szCs w:val="24"/>
              </w:rPr>
              <w:t>-</w:t>
            </w:r>
          </w:p>
        </w:tc>
        <w:tc>
          <w:tcPr>
            <w:tcW w:w="1018" w:type="dxa"/>
            <w:vAlign w:val="center"/>
          </w:tcPr>
          <w:p w14:paraId="4B6EA157" w14:textId="62C3FAE1" w:rsidR="00E31164" w:rsidRPr="00A128D7" w:rsidRDefault="009D7918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4"/>
              </w:rPr>
              <w:t>-3</w:t>
            </w:r>
          </w:p>
        </w:tc>
        <w:tc>
          <w:tcPr>
            <w:tcW w:w="1018" w:type="dxa"/>
            <w:vAlign w:val="center"/>
          </w:tcPr>
          <w:p w14:paraId="6E306FBA" w14:textId="6D3DADDD" w:rsidR="00E31164" w:rsidRPr="00A128D7" w:rsidRDefault="009D7918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4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4"/>
              </w:rPr>
              <w:t>-3</w:t>
            </w:r>
          </w:p>
        </w:tc>
        <w:tc>
          <w:tcPr>
            <w:tcW w:w="6344" w:type="dxa"/>
            <w:vMerge/>
            <w:vAlign w:val="center"/>
          </w:tcPr>
          <w:p w14:paraId="533B2CB4" w14:textId="77777777" w:rsidR="00E31164" w:rsidRPr="00A128D7" w:rsidRDefault="00E31164" w:rsidP="00E31164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3F43D6EF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3F3B7A" w:rsidRPr="00A128D7" w14:paraId="2DF596E3" w14:textId="77777777" w:rsidTr="00332249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8995CD4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E8AE7DE" w14:textId="409403F8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</w:t>
            </w:r>
            <w:r w:rsidR="00791A13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1EDE1A0" w14:textId="1E63A9B5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</w:t>
            </w:r>
            <w:r w:rsidR="00791A13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791A13" w:rsidRPr="00A128D7" w14:paraId="0B76ACA2" w14:textId="77777777" w:rsidTr="00731F59">
        <w:trPr>
          <w:trHeight w:val="30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1AA3B30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</w:tcPr>
          <w:p w14:paraId="1506D945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1. 공통</w:t>
            </w:r>
          </w:p>
          <w:p w14:paraId="42C9ED1B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- 안전협의체 회의(</w:t>
            </w: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현대E, CHM, HDS</w:t>
            </w: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매월)</w:t>
            </w:r>
          </w:p>
          <w:p w14:paraId="5799F1C2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- 봄맞이 환경정비작업(</w:t>
            </w:r>
          </w:p>
          <w:p w14:paraId="47DC8E38" w14:textId="77777777" w:rsidR="00791A13" w:rsidRPr="00A128D7" w:rsidRDefault="00791A13" w:rsidP="00791A13">
            <w:pPr>
              <w:spacing w:after="0"/>
              <w:ind w:firstLineChars="100" w:firstLine="144"/>
              <w:rPr>
                <w:rFonts w:ascii="가는각진제목체" w:eastAsia="가는각진제목체" w:hAnsiTheme="majorHAnsi"/>
                <w:w w:val="9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- </w:t>
            </w:r>
            <w:proofErr w:type="spellStart"/>
            <w:proofErr w:type="gram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시설팀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:</w:t>
            </w:r>
            <w:proofErr w:type="gram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4층 테라스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바닥데크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오일스테인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도포작업</w:t>
            </w:r>
          </w:p>
          <w:p w14:paraId="7348E603" w14:textId="77777777" w:rsidR="00791A13" w:rsidRPr="00A128D7" w:rsidRDefault="00791A13" w:rsidP="00791A13">
            <w:pPr>
              <w:spacing w:after="0"/>
              <w:ind w:firstLineChars="100" w:firstLine="144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- </w:t>
            </w:r>
            <w:proofErr w:type="spellStart"/>
            <w:proofErr w:type="gram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미화팀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:</w:t>
            </w:r>
            <w:proofErr w:type="gram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켄틴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싱크대, 화장실 세면대, 소변기 스팀청소작업</w:t>
            </w:r>
          </w:p>
          <w:p w14:paraId="56993348" w14:textId="4EAD01F7" w:rsidR="00791A13" w:rsidRPr="00A128D7" w:rsidRDefault="00791A13" w:rsidP="00791A13">
            <w:pPr>
              <w:spacing w:after="0" w:line="240" w:lineRule="auto"/>
              <w:ind w:firstLineChars="600" w:firstLine="961"/>
              <w:rPr>
                <w:rFonts w:ascii="가는각진제목체" w:eastAsia="가는각진제목체"/>
                <w:bCs/>
                <w:color w:val="000000" w:themeColor="text1"/>
                <w:w w:val="90"/>
                <w:kern w:val="0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탑승식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,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보행식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청소차 청소작업</w:t>
            </w:r>
          </w:p>
        </w:tc>
        <w:tc>
          <w:tcPr>
            <w:tcW w:w="6520" w:type="dxa"/>
            <w:tcBorders>
              <w:top w:val="double" w:sz="4" w:space="0" w:color="auto"/>
            </w:tcBorders>
          </w:tcPr>
          <w:p w14:paraId="240DA8C7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1. 공통</w:t>
            </w:r>
          </w:p>
          <w:p w14:paraId="3B10ABE4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- 안전협의체 회의(</w:t>
            </w: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현대E, CHM, HDS</w:t>
            </w: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매월)</w:t>
            </w:r>
          </w:p>
          <w:p w14:paraId="099F1C41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-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북서측 비상계단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논슬립테이프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시공작업</w:t>
            </w:r>
          </w:p>
          <w:p w14:paraId="70C9DED6" w14:textId="380B9599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-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북서측 비상계단 야간 청소작업 추가</w:t>
            </w:r>
          </w:p>
        </w:tc>
      </w:tr>
      <w:tr w:rsidR="00791A13" w:rsidRPr="00A128D7" w14:paraId="7EA3D08C" w14:textId="77777777" w:rsidTr="00731F59">
        <w:trPr>
          <w:trHeight w:val="5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2C9841D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</w:tcPr>
          <w:p w14:paraId="7D9481DD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1. 입사: </w:t>
            </w:r>
          </w:p>
          <w:p w14:paraId="67DE2E64" w14:textId="4546F0C6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2. 퇴사: </w:t>
            </w:r>
            <w:proofErr w:type="gram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시설 :</w:t>
            </w:r>
            <w:proofErr w:type="gram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권빈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(3/6</w:t>
            </w:r>
            <w:proofErr w:type="gram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),  미화</w:t>
            </w:r>
            <w:proofErr w:type="gram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 :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신정욱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(3/27),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최선유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(3/31)</w:t>
            </w:r>
          </w:p>
        </w:tc>
        <w:tc>
          <w:tcPr>
            <w:tcW w:w="6520" w:type="dxa"/>
          </w:tcPr>
          <w:p w14:paraId="1C2924A8" w14:textId="7777777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Theme="majorHAnsi"/>
                <w:bCs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1. 입사: 시설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하만호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(4/1),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오현민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(4/2)</w:t>
            </w:r>
          </w:p>
          <w:p w14:paraId="51A694B5" w14:textId="7170000B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 xml:space="preserve">2. 퇴사: 미화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임애란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bCs/>
                <w:w w:val="90"/>
                <w:kern w:val="0"/>
                <w:szCs w:val="20"/>
              </w:rPr>
              <w:t>(4/3)</w:t>
            </w:r>
          </w:p>
        </w:tc>
      </w:tr>
      <w:tr w:rsidR="00791A13" w:rsidRPr="00A128D7" w14:paraId="1F8861E9" w14:textId="77777777" w:rsidTr="00731F59">
        <w:trPr>
          <w:trHeight w:val="5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D84812B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</w:tcPr>
          <w:p w14:paraId="0F5C47A2" w14:textId="5B99341B" w:rsidR="00791A13" w:rsidRPr="00A128D7" w:rsidRDefault="00791A13" w:rsidP="00791A13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1. 공통</w:t>
            </w: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ab/>
              <w:t>: 2026년 HEC 정기 안전평가</w:t>
            </w:r>
          </w:p>
        </w:tc>
        <w:tc>
          <w:tcPr>
            <w:tcW w:w="6520" w:type="dxa"/>
          </w:tcPr>
          <w:p w14:paraId="6234D2D0" w14:textId="461FA987" w:rsidR="00791A13" w:rsidRPr="00A128D7" w:rsidRDefault="00791A13" w:rsidP="00791A13">
            <w:pPr>
              <w:spacing w:after="0" w:line="240" w:lineRule="auto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1. 공통</w:t>
            </w: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ab/>
              <w:t xml:space="preserve">: </w:t>
            </w:r>
          </w:p>
        </w:tc>
      </w:tr>
      <w:tr w:rsidR="00791A13" w:rsidRPr="00A128D7" w14:paraId="02B811E6" w14:textId="77777777" w:rsidTr="00731F59">
        <w:trPr>
          <w:trHeight w:val="690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4E20F425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</w:tcPr>
          <w:p w14:paraId="63BD70EE" w14:textId="77777777" w:rsidR="00791A13" w:rsidRPr="00A128D7" w:rsidRDefault="00791A13" w:rsidP="00791A13">
            <w:pPr>
              <w:tabs>
                <w:tab w:val="left" w:pos="600"/>
              </w:tabs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시설</w:t>
            </w:r>
          </w:p>
          <w:p w14:paraId="75A23798" w14:textId="77777777" w:rsidR="00791A13" w:rsidRPr="00A128D7" w:rsidRDefault="00791A13" w:rsidP="00791A13">
            <w:pPr>
              <w:tabs>
                <w:tab w:val="left" w:pos="600"/>
              </w:tabs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1. 각층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서버실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내 냉방기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드레인펌프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점검(계속)</w:t>
            </w:r>
          </w:p>
          <w:p w14:paraId="6B3BB9F4" w14:textId="77777777" w:rsidR="00791A13" w:rsidRPr="00A128D7" w:rsidRDefault="00791A13" w:rsidP="00791A13">
            <w:pPr>
              <w:tabs>
                <w:tab w:val="left" w:pos="600"/>
              </w:tabs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2. 고객사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사무층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온도민원 대비 온도측정(오전, 오후 2회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실시중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(계속)</w:t>
            </w:r>
          </w:p>
          <w:p w14:paraId="6D59A9AB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3. 5층 PDR1룸 슬라이딩도어 현장점검 - 현대차 남양주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시설팀</w:t>
            </w:r>
            <w:proofErr w:type="spellEnd"/>
          </w:p>
          <w:p w14:paraId="23CEF1D8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4. </w:t>
            </w: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15층 남측 야외테라스 통로 OA 바닥 단차 조절</w:t>
            </w:r>
          </w:p>
          <w:p w14:paraId="5520B486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5. </w:t>
            </w: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13, 15층 OA플로어 및 바닥 장판 20개소 교체작업</w:t>
            </w:r>
          </w:p>
          <w:p w14:paraId="62BA5657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</w:p>
          <w:p w14:paraId="218F2365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미화</w:t>
            </w:r>
          </w:p>
          <w:p w14:paraId="0B4DA0BA" w14:textId="77777777" w:rsidR="00791A13" w:rsidRPr="00A128D7" w:rsidRDefault="00791A13" w:rsidP="00791A13">
            <w:pPr>
              <w:tabs>
                <w:tab w:val="left" w:pos="605"/>
              </w:tabs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사무공간, 화장실, E/L홀 미화업무</w:t>
            </w:r>
          </w:p>
          <w:p w14:paraId="3C1BBA8A" w14:textId="77777777" w:rsidR="00791A13" w:rsidRPr="00A128D7" w:rsidRDefault="00791A13" w:rsidP="00791A13">
            <w:pPr>
              <w:tabs>
                <w:tab w:val="left" w:pos="605"/>
              </w:tabs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전층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로비, 화장실, 게이트 등 미화업무</w:t>
            </w:r>
          </w:p>
          <w:p w14:paraId="0ED0181A" w14:textId="77777777" w:rsidR="00791A13" w:rsidRPr="00A128D7" w:rsidRDefault="00791A13" w:rsidP="00791A13">
            <w:pPr>
              <w:tabs>
                <w:tab w:val="left" w:pos="605"/>
              </w:tabs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3. </w:t>
            </w: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4F, 15F 테라스 미화 정비</w:t>
            </w:r>
          </w:p>
          <w:p w14:paraId="60395A5C" w14:textId="77777777" w:rsidR="00791A13" w:rsidRPr="00A128D7" w:rsidRDefault="00791A13" w:rsidP="00791A13">
            <w:pPr>
              <w:tabs>
                <w:tab w:val="left" w:pos="605"/>
              </w:tabs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4.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보행식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청소차 청소업무 및 장비 점검</w:t>
            </w:r>
          </w:p>
          <w:p w14:paraId="134C6F1D" w14:textId="77777777" w:rsidR="00791A13" w:rsidRPr="00A128D7" w:rsidRDefault="00791A13" w:rsidP="00791A13">
            <w:pPr>
              <w:tabs>
                <w:tab w:val="left" w:pos="605"/>
              </w:tabs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5.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Gepms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안전보건 일상점검업무</w:t>
            </w:r>
          </w:p>
          <w:p w14:paraId="1F3F51DD" w14:textId="764F7064" w:rsidR="00791A13" w:rsidRPr="00A128D7" w:rsidRDefault="00791A13" w:rsidP="00791A13">
            <w:pPr>
              <w:tabs>
                <w:tab w:val="left" w:pos="600"/>
              </w:tabs>
              <w:spacing w:after="0" w:line="240" w:lineRule="auto"/>
              <w:rPr>
                <w:rFonts w:ascii="가는각진제목체" w:eastAsia="가는각진제목체" w:hAnsi="돋움"/>
                <w:color w:val="000000" w:themeColor="text1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6. 실내 조경업무</w:t>
            </w:r>
          </w:p>
        </w:tc>
        <w:tc>
          <w:tcPr>
            <w:tcW w:w="6520" w:type="dxa"/>
          </w:tcPr>
          <w:p w14:paraId="35585404" w14:textId="77777777" w:rsidR="00791A13" w:rsidRPr="00A128D7" w:rsidRDefault="00791A13" w:rsidP="00791A13">
            <w:pPr>
              <w:tabs>
                <w:tab w:val="left" w:pos="600"/>
              </w:tabs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시설</w:t>
            </w:r>
          </w:p>
          <w:p w14:paraId="189BDD72" w14:textId="77777777" w:rsidR="00791A13" w:rsidRPr="00A128D7" w:rsidRDefault="00791A13" w:rsidP="00791A13">
            <w:pPr>
              <w:tabs>
                <w:tab w:val="left" w:pos="600"/>
              </w:tabs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1. 각층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서버실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내 냉방기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드레인펌프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점검(계속)</w:t>
            </w:r>
          </w:p>
          <w:p w14:paraId="2E8B1689" w14:textId="77777777" w:rsidR="00791A13" w:rsidRPr="00A128D7" w:rsidRDefault="00791A13" w:rsidP="00791A13">
            <w:pPr>
              <w:tabs>
                <w:tab w:val="left" w:pos="600"/>
              </w:tabs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2. 고객사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사무층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온도민원 대비 온도측정(오전, 오후 2회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실시중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(계속)</w:t>
            </w:r>
          </w:p>
          <w:p w14:paraId="28EC617C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3. 15층~8층 소화기 위치표시판 부착</w:t>
            </w: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</w:t>
            </w:r>
          </w:p>
          <w:p w14:paraId="0F64921D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4. </w:t>
            </w: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4전층 EHP 냉방전환 및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스케쥴설정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작업</w:t>
            </w:r>
          </w:p>
          <w:p w14:paraId="204621A1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5. </w:t>
            </w: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5층 식당 주방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배기휀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1~3번 Hz조절 및 출력점검</w:t>
            </w:r>
          </w:p>
          <w:p w14:paraId="3D84CEB7" w14:textId="77777777" w:rsidR="00791A13" w:rsidRPr="00A128D7" w:rsidRDefault="00791A13" w:rsidP="00791A13">
            <w:pPr>
              <w:spacing w:after="0"/>
              <w:ind w:firstLineChars="100" w:firstLine="16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-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유니바스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 xml:space="preserve"> A/S요청 조치완료</w:t>
            </w:r>
          </w:p>
          <w:p w14:paraId="2AFB2949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미화</w:t>
            </w:r>
          </w:p>
          <w:p w14:paraId="006B9117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w w:val="90"/>
                <w:kern w:val="0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1. 15~8층 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>보행식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 청소차 청소(계속)</w:t>
            </w:r>
          </w:p>
          <w:p w14:paraId="0B6D7F44" w14:textId="39A9E258" w:rsidR="00791A13" w:rsidRPr="00A128D7" w:rsidRDefault="00791A13" w:rsidP="00791A13">
            <w:pPr>
              <w:spacing w:after="0"/>
              <w:rPr>
                <w:rFonts w:ascii="가는각진제목체" w:eastAsia="가는각진제목체" w:hAnsiTheme="majorHAnsi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kern w:val="0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Theme="majorHAnsi" w:hint="eastAsia"/>
                <w:szCs w:val="20"/>
              </w:rPr>
              <w:t>15층 테라스, 제설작업 진행</w:t>
            </w:r>
          </w:p>
        </w:tc>
      </w:tr>
      <w:tr w:rsidR="00791A13" w:rsidRPr="00A128D7" w14:paraId="21C11A82" w14:textId="77777777" w:rsidTr="00CE51CD">
        <w:trPr>
          <w:trHeight w:val="27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A935A63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</w:tcPr>
          <w:p w14:paraId="31FF8882" w14:textId="4925E92D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520" w:type="dxa"/>
          </w:tcPr>
          <w:p w14:paraId="3324B1AD" w14:textId="1D631180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</w:tr>
      <w:tr w:rsidR="00791A13" w:rsidRPr="00A128D7" w14:paraId="358A3794" w14:textId="77777777" w:rsidTr="00731F59">
        <w:trPr>
          <w:trHeight w:val="50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822ACD8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</w:tcPr>
          <w:p w14:paraId="354D961D" w14:textId="1DAD01F2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gram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공통 :</w:t>
            </w:r>
            <w:proofErr w:type="gram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3월 산업안전교육 및 법정교육</w:t>
            </w:r>
          </w:p>
        </w:tc>
        <w:tc>
          <w:tcPr>
            <w:tcW w:w="6520" w:type="dxa"/>
            <w:tcBorders>
              <w:bottom w:val="double" w:sz="4" w:space="0" w:color="auto"/>
            </w:tcBorders>
          </w:tcPr>
          <w:p w14:paraId="070DBFF8" w14:textId="09109040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proofErr w:type="gram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공통 :</w:t>
            </w:r>
            <w:proofErr w:type="gram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4월 산업안전교육 및 법정교육</w:t>
            </w:r>
          </w:p>
        </w:tc>
      </w:tr>
      <w:tr w:rsidR="00791A13" w:rsidRPr="00A128D7" w14:paraId="63DB78AF" w14:textId="77777777" w:rsidTr="00731F59">
        <w:trPr>
          <w:trHeight w:val="30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83023C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lastRenderedPageBreak/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</w:tcPr>
          <w:p w14:paraId="6608CF9D" w14:textId="504F3AD9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</w:tcPr>
          <w:p w14:paraId="6CE9E3F7" w14:textId="5B7A98DA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공용부</w:t>
            </w:r>
            <w:proofErr w:type="spellEnd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 xml:space="preserve"> 관리사 변경 JLL&gt;&gt;</w:t>
            </w:r>
            <w:proofErr w:type="spellStart"/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에스원</w:t>
            </w:r>
            <w:proofErr w:type="spellEnd"/>
          </w:p>
        </w:tc>
      </w:tr>
      <w:tr w:rsidR="00791A13" w:rsidRPr="00A128D7" w14:paraId="6ECCE7F3" w14:textId="77777777" w:rsidTr="00731F59">
        <w:trPr>
          <w:trHeight w:val="50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B1B873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6"/>
                <w:szCs w:val="16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6"/>
                <w:szCs w:val="16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</w:tcPr>
          <w:p w14:paraId="3DFDFCAD" w14:textId="7B3903A5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특이사항 없음</w:t>
            </w:r>
          </w:p>
        </w:tc>
        <w:tc>
          <w:tcPr>
            <w:tcW w:w="6520" w:type="dxa"/>
            <w:tcBorders>
              <w:top w:val="single" w:sz="4" w:space="0" w:color="auto"/>
            </w:tcBorders>
          </w:tcPr>
          <w:p w14:paraId="53D35E13" w14:textId="22386E67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Theme="majorHAnsi" w:hint="eastAsia"/>
                <w:w w:val="90"/>
                <w:szCs w:val="20"/>
              </w:rPr>
              <w:t>특이사항 없음</w:t>
            </w:r>
          </w:p>
        </w:tc>
      </w:tr>
    </w:tbl>
    <w:p w14:paraId="52A13AF2" w14:textId="265AB890" w:rsidR="007E0CFD" w:rsidRPr="00A128D7" w:rsidRDefault="00731F59" w:rsidP="00F65DDA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65D61EF3" w14:textId="31EFA5F2" w:rsidR="007E0CFD" w:rsidRPr="00A128D7" w:rsidRDefault="00130E1C" w:rsidP="007E0CFD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791A13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626E3F9E" w14:textId="5FE604F7" w:rsidR="007E0CFD" w:rsidRPr="00A128D7" w:rsidRDefault="00E742B3" w:rsidP="007E0CFD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SK 무의연수원</w:t>
      </w:r>
      <w:r w:rsidR="007E0CFD"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791A13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791A13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3A8B8D74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39B401AD" w14:textId="77777777" w:rsidTr="00332249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BE7B0D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4836862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0483617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D4FFCED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A6F182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F8BC0CB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F703144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1EF1EA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3393A5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3F3B7A" w:rsidRPr="00A128D7" w14:paraId="6CB56ED0" w14:textId="77777777" w:rsidTr="00332249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49B1106E" w14:textId="7777777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28D029D9" w14:textId="0259959A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54E23429" w14:textId="6F30AF8F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4F7E9EE" w14:textId="5FA605BF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7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5D60B8E" w14:textId="0AF5D8E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4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6F8613FC" w14:textId="481E135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05B99CBE" w14:textId="4E312E30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10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CBED19B" w14:textId="6E896A00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22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518EC201" w14:textId="29FBEA24" w:rsidR="008651EA" w:rsidRPr="00A128D7" w:rsidRDefault="008651EA" w:rsidP="008651EA">
            <w:pPr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2394FBBC" w14:textId="77777777" w:rsidTr="00332249">
        <w:trPr>
          <w:trHeight w:val="165"/>
        </w:trPr>
        <w:tc>
          <w:tcPr>
            <w:tcW w:w="1016" w:type="dxa"/>
            <w:vAlign w:val="center"/>
          </w:tcPr>
          <w:p w14:paraId="07690239" w14:textId="7777777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62870478" w14:textId="2D4D7529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1</w:t>
            </w:r>
          </w:p>
        </w:tc>
        <w:tc>
          <w:tcPr>
            <w:tcW w:w="1016" w:type="dxa"/>
            <w:vAlign w:val="center"/>
          </w:tcPr>
          <w:p w14:paraId="70C35F89" w14:textId="4C34E0A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0</w:t>
            </w:r>
          </w:p>
        </w:tc>
        <w:tc>
          <w:tcPr>
            <w:tcW w:w="1018" w:type="dxa"/>
            <w:vAlign w:val="center"/>
          </w:tcPr>
          <w:p w14:paraId="1234F2D9" w14:textId="17C9D899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7</w:t>
            </w:r>
          </w:p>
        </w:tc>
        <w:tc>
          <w:tcPr>
            <w:tcW w:w="1018" w:type="dxa"/>
            <w:vAlign w:val="center"/>
          </w:tcPr>
          <w:p w14:paraId="14552DDA" w14:textId="1B8E3DFA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4</w:t>
            </w:r>
          </w:p>
        </w:tc>
        <w:tc>
          <w:tcPr>
            <w:tcW w:w="1017" w:type="dxa"/>
            <w:vAlign w:val="center"/>
          </w:tcPr>
          <w:p w14:paraId="22CCAE75" w14:textId="18892DAC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0</w:t>
            </w:r>
          </w:p>
        </w:tc>
        <w:tc>
          <w:tcPr>
            <w:tcW w:w="1018" w:type="dxa"/>
            <w:vAlign w:val="center"/>
          </w:tcPr>
          <w:p w14:paraId="214D8311" w14:textId="4A31A2FF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10</w:t>
            </w:r>
          </w:p>
        </w:tc>
        <w:tc>
          <w:tcPr>
            <w:tcW w:w="1018" w:type="dxa"/>
            <w:vAlign w:val="center"/>
          </w:tcPr>
          <w:p w14:paraId="35A9DE5F" w14:textId="561C6ACA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</w:rPr>
              <w:t>22</w:t>
            </w:r>
          </w:p>
        </w:tc>
        <w:tc>
          <w:tcPr>
            <w:tcW w:w="6344" w:type="dxa"/>
            <w:vMerge/>
            <w:vAlign w:val="center"/>
          </w:tcPr>
          <w:p w14:paraId="50C4A905" w14:textId="7777777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3BFF46E9" w14:textId="77777777" w:rsidTr="00332249">
        <w:trPr>
          <w:trHeight w:val="98"/>
        </w:trPr>
        <w:tc>
          <w:tcPr>
            <w:tcW w:w="1016" w:type="dxa"/>
            <w:vAlign w:val="center"/>
          </w:tcPr>
          <w:p w14:paraId="258A29C0" w14:textId="7777777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4070650B" w14:textId="1B39BC33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6" w:type="dxa"/>
            <w:vAlign w:val="center"/>
          </w:tcPr>
          <w:p w14:paraId="32E13CFA" w14:textId="10F5AAD3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vAlign w:val="center"/>
          </w:tcPr>
          <w:p w14:paraId="05ECFE78" w14:textId="3BA72044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vAlign w:val="center"/>
          </w:tcPr>
          <w:p w14:paraId="6FEAE52F" w14:textId="158DB2B6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7" w:type="dxa"/>
            <w:vAlign w:val="center"/>
          </w:tcPr>
          <w:p w14:paraId="216720A1" w14:textId="780DBA11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vAlign w:val="center"/>
          </w:tcPr>
          <w:p w14:paraId="0C5B9157" w14:textId="41A82918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1018" w:type="dxa"/>
            <w:vAlign w:val="center"/>
          </w:tcPr>
          <w:p w14:paraId="2FE369B5" w14:textId="6B3D4E90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  <w:tc>
          <w:tcPr>
            <w:tcW w:w="6344" w:type="dxa"/>
            <w:vMerge/>
            <w:vAlign w:val="center"/>
          </w:tcPr>
          <w:p w14:paraId="425B19F3" w14:textId="77777777" w:rsidR="008651EA" w:rsidRPr="00A128D7" w:rsidRDefault="008651EA" w:rsidP="008651EA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4B5024FF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3F3B7A" w:rsidRPr="00A128D7" w14:paraId="6585FB83" w14:textId="77777777" w:rsidTr="00332249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CA827FF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A1347EA" w14:textId="02D01939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</w:t>
            </w:r>
            <w:r w:rsidR="00791A13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BAB387" w14:textId="14F824DC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</w:t>
            </w:r>
            <w:r w:rsidR="00791A13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791A13" w:rsidRPr="00A128D7" w14:paraId="054229C4" w14:textId="77777777" w:rsidTr="00791A13">
        <w:trPr>
          <w:trHeight w:val="717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EB6A4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0008D5A7" w14:textId="7D1DD741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1. 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4E85FCDB" w14:textId="00C245E0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1.</w:t>
            </w:r>
          </w:p>
        </w:tc>
      </w:tr>
      <w:tr w:rsidR="00791A13" w:rsidRPr="00A128D7" w14:paraId="091475D1" w14:textId="77777777" w:rsidTr="00791A13">
        <w:trPr>
          <w:trHeight w:val="56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648ED43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46C311DC" w14:textId="5B4809F3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bCs/>
                <w:w w:val="90"/>
                <w:kern w:val="0"/>
                <w:sz w:val="18"/>
                <w:szCs w:val="18"/>
              </w:rPr>
              <w:t>1.</w:t>
            </w:r>
          </w:p>
        </w:tc>
        <w:tc>
          <w:tcPr>
            <w:tcW w:w="6520" w:type="dxa"/>
            <w:vAlign w:val="center"/>
          </w:tcPr>
          <w:p w14:paraId="4490FBB0" w14:textId="618A444C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bCs/>
                <w:w w:val="90"/>
                <w:kern w:val="0"/>
                <w:sz w:val="18"/>
                <w:szCs w:val="18"/>
              </w:rPr>
              <w:t>1. 전기안전관리자 변경</w:t>
            </w:r>
          </w:p>
        </w:tc>
      </w:tr>
      <w:tr w:rsidR="00791A13" w:rsidRPr="00A128D7" w14:paraId="65DB2C3D" w14:textId="77777777" w:rsidTr="00791A13">
        <w:trPr>
          <w:trHeight w:val="57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0F89576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0B8AB519" w14:textId="7219964F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전직원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 건강검진 진행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( 특수검진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 포함 )</w:t>
            </w:r>
          </w:p>
        </w:tc>
        <w:tc>
          <w:tcPr>
            <w:tcW w:w="6520" w:type="dxa"/>
            <w:vAlign w:val="center"/>
          </w:tcPr>
          <w:p w14:paraId="635242D7" w14:textId="0438D16A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채용시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 안전보건 및 전기 특별안전교육</w:t>
            </w:r>
          </w:p>
        </w:tc>
      </w:tr>
      <w:tr w:rsidR="00791A13" w:rsidRPr="00A128D7" w14:paraId="318380C4" w14:textId="77777777" w:rsidTr="00791A13">
        <w:trPr>
          <w:trHeight w:val="1614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243CFCD9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63E6B75D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1. SKT 상반기 이행점검 완료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( 3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/4 </w:t>
            </w:r>
            <w:proofErr w:type="spellStart"/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이상없음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 )</w:t>
            </w:r>
            <w:proofErr w:type="gramEnd"/>
          </w:p>
          <w:p w14:paraId="251561A0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2. 건물구조 안전진단 관련 협의</w:t>
            </w:r>
          </w:p>
          <w:p w14:paraId="404EEDBF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3. 냉온수기 안전점검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( 세관협의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 )</w:t>
            </w:r>
          </w:p>
          <w:p w14:paraId="2F03A230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4. 경유탱크 위험성평가 및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매뉴얼등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 자료 조사 및 작성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( 3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/13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까지 )</w:t>
            </w:r>
            <w:proofErr w:type="gramEnd"/>
          </w:p>
          <w:p w14:paraId="67FBF81D" w14:textId="1ED46F82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5. 연수원 전체 EHP 점검</w:t>
            </w:r>
          </w:p>
        </w:tc>
        <w:tc>
          <w:tcPr>
            <w:tcW w:w="6520" w:type="dxa"/>
            <w:vAlign w:val="center"/>
          </w:tcPr>
          <w:p w14:paraId="07C921ED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1. 소방 종합점검 지적사항 보수공사</w:t>
            </w:r>
          </w:p>
          <w:p w14:paraId="4A2737A5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2. 건물구조 안전진단 관련 협의</w:t>
            </w:r>
          </w:p>
          <w:p w14:paraId="5D8E97C5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3. LPG 탱크 기화기 보수공사 일정협의</w:t>
            </w:r>
          </w:p>
          <w:p w14:paraId="426150CF" w14:textId="77777777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4. 경영관 및 행복관 외관 유리세정</w:t>
            </w:r>
          </w:p>
          <w:p w14:paraId="101C8769" w14:textId="502E648E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kern w:val="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5. 연수원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>보도블럭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w w:val="90"/>
                <w:kern w:val="0"/>
                <w:sz w:val="18"/>
                <w:szCs w:val="18"/>
              </w:rPr>
              <w:t xml:space="preserve"> 잡초제거</w:t>
            </w:r>
          </w:p>
        </w:tc>
      </w:tr>
      <w:tr w:rsidR="00791A13" w:rsidRPr="00A128D7" w14:paraId="1DE65FC4" w14:textId="77777777" w:rsidTr="00791A13">
        <w:trPr>
          <w:trHeight w:val="63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CEFACD5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31C621C0" w14:textId="758E4C41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1.산업재해 증가에 따른 직원 안전의식 교육</w:t>
            </w:r>
          </w:p>
        </w:tc>
        <w:tc>
          <w:tcPr>
            <w:tcW w:w="6520" w:type="dxa"/>
            <w:vAlign w:val="center"/>
          </w:tcPr>
          <w:p w14:paraId="19098956" w14:textId="62638C76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1.산업재해 증가에 따른 직원 안전의식 교육</w:t>
            </w:r>
          </w:p>
        </w:tc>
      </w:tr>
      <w:tr w:rsidR="00791A13" w:rsidRPr="00A128D7" w14:paraId="0B9C1B4D" w14:textId="77777777" w:rsidTr="00136DC6">
        <w:trPr>
          <w:trHeight w:val="695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9F4AC89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</w:tcPr>
          <w:p w14:paraId="30CEBB99" w14:textId="0ED65C6A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1. 실내 </w:t>
            </w:r>
            <w:proofErr w:type="spell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공기질</w:t>
            </w:r>
            <w:proofErr w:type="spellEnd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 측정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( 3/ 5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 )</w:t>
            </w:r>
          </w:p>
          <w:p w14:paraId="2A8BBE71" w14:textId="5416CA9D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2. 소방 종합점검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( 3</w:t>
            </w:r>
            <w:proofErr w:type="gramEnd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/17)</w:t>
            </w:r>
          </w:p>
        </w:tc>
        <w:tc>
          <w:tcPr>
            <w:tcW w:w="6520" w:type="dxa"/>
            <w:tcBorders>
              <w:bottom w:val="double" w:sz="4" w:space="0" w:color="auto"/>
            </w:tcBorders>
          </w:tcPr>
          <w:p w14:paraId="471B4983" w14:textId="38917102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1. LPG탱크 분해점검 협의중</w:t>
            </w:r>
          </w:p>
          <w:p w14:paraId="3139A5D8" w14:textId="2C9AF825" w:rsidR="00791A13" w:rsidRPr="00A128D7" w:rsidRDefault="00791A13" w:rsidP="00791A13">
            <w:pPr>
              <w:spacing w:after="0"/>
              <w:rPr>
                <w:rFonts w:ascii="가는각진제목체" w:eastAsia="가는각진제목체" w:hAnsi="뫼비우스 Regular"/>
                <w:w w:val="90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 xml:space="preserve">2. 전기안전관리자 </w:t>
            </w:r>
            <w:proofErr w:type="gramStart"/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선,해임</w:t>
            </w:r>
            <w:proofErr w:type="gramEnd"/>
          </w:p>
        </w:tc>
      </w:tr>
      <w:tr w:rsidR="00791A13" w:rsidRPr="00A128D7" w14:paraId="05CD5002" w14:textId="77777777" w:rsidTr="00791A13">
        <w:trPr>
          <w:trHeight w:val="466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D0058D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1593EEF" w14:textId="2A83A17C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특이사항 없음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81E847C" w14:textId="4DF91713" w:rsidR="00791A13" w:rsidRPr="00A128D7" w:rsidRDefault="00791A13" w:rsidP="00791A13">
            <w:pPr>
              <w:spacing w:after="0" w:line="240" w:lineRule="exac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특이사항 없음</w:t>
            </w:r>
          </w:p>
        </w:tc>
      </w:tr>
      <w:tr w:rsidR="00791A13" w:rsidRPr="00A128D7" w14:paraId="0F575E0A" w14:textId="77777777" w:rsidTr="00791A13">
        <w:trPr>
          <w:trHeight w:val="422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8310BA" w14:textId="77777777" w:rsidR="00791A13" w:rsidRPr="00A128D7" w:rsidRDefault="00791A13" w:rsidP="00791A13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  <w:szCs w:val="18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2F258BA9" w14:textId="0F497BFF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특이사항 없음</w:t>
            </w: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4E6B8EF0" w14:textId="10DB1E90" w:rsidR="00791A13" w:rsidRPr="00A128D7" w:rsidRDefault="00791A13" w:rsidP="00791A13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뫼비우스 Regular" w:hint="eastAsia"/>
                <w:w w:val="90"/>
                <w:sz w:val="18"/>
                <w:szCs w:val="18"/>
              </w:rPr>
              <w:t>특이사항 없음</w:t>
            </w:r>
          </w:p>
        </w:tc>
      </w:tr>
    </w:tbl>
    <w:p w14:paraId="09C50178" w14:textId="5AF820FC" w:rsidR="008277D5" w:rsidRPr="00A128D7" w:rsidRDefault="008277D5" w:rsidP="007E0CFD">
      <w:pPr>
        <w:spacing w:after="0"/>
        <w:jc w:val="left"/>
        <w:rPr>
          <w:rFonts w:ascii="가는각진제목체" w:eastAsia="가는각진제목체" w:hAnsi="뫼비우스 Regular"/>
          <w:color w:val="000000" w:themeColor="text1"/>
          <w:sz w:val="22"/>
        </w:rPr>
      </w:pPr>
    </w:p>
    <w:p w14:paraId="6D3E0E6A" w14:textId="7B3B2E38" w:rsidR="00F65DDA" w:rsidRPr="00A128D7" w:rsidRDefault="008277D5" w:rsidP="00564373">
      <w:pPr>
        <w:widowControl/>
        <w:wordWrap/>
        <w:autoSpaceDE/>
        <w:autoSpaceDN/>
        <w:rPr>
          <w:rFonts w:ascii="가는각진제목체" w:eastAsia="가는각진제목체" w:hAnsi="뫼비우스 Regular"/>
          <w:color w:val="000000" w:themeColor="text1"/>
          <w:sz w:val="22"/>
        </w:rPr>
      </w:pPr>
      <w:r w:rsidRPr="00A128D7">
        <w:rPr>
          <w:rFonts w:ascii="가는각진제목체" w:eastAsia="가는각진제목체" w:hAnsi="뫼비우스 Regular" w:hint="eastAsia"/>
          <w:color w:val="000000" w:themeColor="text1"/>
          <w:sz w:val="22"/>
        </w:rPr>
        <w:br w:type="page"/>
      </w:r>
    </w:p>
    <w:p w14:paraId="6E46F7EE" w14:textId="56423FFF" w:rsidR="007E0CFD" w:rsidRPr="00A128D7" w:rsidRDefault="00130E1C" w:rsidP="007E0CFD">
      <w:pPr>
        <w:spacing w:after="0"/>
        <w:jc w:val="center"/>
        <w:rPr>
          <w:rFonts w:ascii="가는각진제목체" w:eastAsia="가는각진제목체" w:hAnsi="현대체 Light" w:cs="현대체 Light"/>
          <w:b/>
          <w:bCs/>
          <w:color w:val="000000" w:themeColor="text1"/>
          <w:sz w:val="32"/>
          <w:szCs w:val="32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lastRenderedPageBreak/>
        <w:t>월간 업무 보고 (</w:t>
      </w:r>
      <w:r w:rsidR="00A128D7"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3</w:t>
      </w: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32"/>
          <w:szCs w:val="32"/>
        </w:rPr>
        <w:t>월)</w:t>
      </w:r>
    </w:p>
    <w:p w14:paraId="33A26058" w14:textId="6DA78A9F" w:rsidR="007E0CFD" w:rsidRPr="00A128D7" w:rsidRDefault="007E0CFD" w:rsidP="007E0CFD">
      <w:pPr>
        <w:spacing w:after="0"/>
        <w:ind w:leftChars="100" w:left="200"/>
        <w:jc w:val="left"/>
        <w:rPr>
          <w:rFonts w:ascii="가는각진제목체" w:eastAsia="가는각진제목체" w:hAnsi="현대체 Light" w:cs="현대체 Light"/>
          <w:color w:val="000000" w:themeColor="text1"/>
          <w:sz w:val="28"/>
        </w:rPr>
      </w:pPr>
      <w:r w:rsidRPr="00A128D7">
        <w:rPr>
          <w:rFonts w:ascii="가는각진제목체" w:eastAsia="가는각진제목체" w:hAnsi="현대체 Light" w:cs="현대체 Light" w:hint="eastAsia"/>
          <w:b/>
          <w:bCs/>
          <w:color w:val="000000" w:themeColor="text1"/>
          <w:sz w:val="28"/>
          <w:u w:val="single"/>
        </w:rPr>
        <w:t>인재개발원 사옥</w:t>
      </w: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8"/>
        </w:rPr>
        <w:t xml:space="preserve">                                                                                        </w:t>
      </w:r>
      <w:proofErr w:type="gramStart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보고일자 :</w:t>
      </w:r>
      <w:proofErr w:type="gramEnd"/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 xml:space="preserve"> 2026년 0</w:t>
      </w:r>
      <w:r w:rsidR="00A128D7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4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월 0</w:t>
      </w:r>
      <w:r w:rsidR="00A128D7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3</w:t>
      </w:r>
      <w:r w:rsidR="00130E1C" w:rsidRPr="00A128D7">
        <w:rPr>
          <w:rFonts w:ascii="가는각진제목체" w:eastAsia="가는각진제목체" w:hAnsi="현대체 Light" w:cs="현대체 Light" w:hint="eastAsia"/>
          <w:color w:val="000000" w:themeColor="text1"/>
          <w:sz w:val="22"/>
        </w:rPr>
        <w:t>일</w:t>
      </w:r>
    </w:p>
    <w:p w14:paraId="7756E59C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</w:rPr>
        <w:t xml:space="preserve">1. 인원현황  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16"/>
        <w:gridCol w:w="1017"/>
        <w:gridCol w:w="1016"/>
        <w:gridCol w:w="1018"/>
        <w:gridCol w:w="1018"/>
        <w:gridCol w:w="1017"/>
        <w:gridCol w:w="1018"/>
        <w:gridCol w:w="1018"/>
        <w:gridCol w:w="6344"/>
      </w:tblGrid>
      <w:tr w:rsidR="003F3B7A" w:rsidRPr="00A128D7" w14:paraId="152BD4C6" w14:textId="77777777" w:rsidTr="00332249">
        <w:trPr>
          <w:trHeight w:val="338"/>
        </w:trPr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B3831D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구분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B9C9AD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관리</w:t>
            </w:r>
          </w:p>
        </w:tc>
        <w:tc>
          <w:tcPr>
            <w:tcW w:w="101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27AB908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사무지원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91930CF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시설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6726B49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보안</w:t>
            </w:r>
          </w:p>
        </w:tc>
        <w:tc>
          <w:tcPr>
            <w:tcW w:w="101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E8AB38C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CS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A16EE82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미화</w:t>
            </w:r>
          </w:p>
        </w:tc>
        <w:tc>
          <w:tcPr>
            <w:tcW w:w="101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CC8B363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계</w:t>
            </w:r>
          </w:p>
        </w:tc>
        <w:tc>
          <w:tcPr>
            <w:tcW w:w="63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A96C5B7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비고</w:t>
            </w:r>
          </w:p>
        </w:tc>
      </w:tr>
      <w:tr w:rsidR="003F3B7A" w:rsidRPr="00A128D7" w14:paraId="43576A12" w14:textId="77777777" w:rsidTr="00332249">
        <w:trPr>
          <w:trHeight w:val="210"/>
        </w:trPr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4D8E7ADC" w14:textId="77777777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정원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6E0C15F9" w14:textId="53887F8D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tcBorders>
              <w:top w:val="double" w:sz="4" w:space="0" w:color="auto"/>
            </w:tcBorders>
            <w:vAlign w:val="center"/>
          </w:tcPr>
          <w:p w14:paraId="60B3D94E" w14:textId="1FB4B0AF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6EA47C3F" w14:textId="5C3755FC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73F60D8" w14:textId="2F24496D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1017" w:type="dxa"/>
            <w:tcBorders>
              <w:top w:val="double" w:sz="4" w:space="0" w:color="auto"/>
            </w:tcBorders>
            <w:vAlign w:val="center"/>
          </w:tcPr>
          <w:p w14:paraId="1572FDF0" w14:textId="0D8FC450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77848DE4" w14:textId="2266D876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23</w:t>
            </w:r>
          </w:p>
        </w:tc>
        <w:tc>
          <w:tcPr>
            <w:tcW w:w="1018" w:type="dxa"/>
            <w:tcBorders>
              <w:top w:val="double" w:sz="4" w:space="0" w:color="auto"/>
            </w:tcBorders>
            <w:vAlign w:val="center"/>
          </w:tcPr>
          <w:p w14:paraId="33445C64" w14:textId="14D23B00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48</w:t>
            </w:r>
          </w:p>
        </w:tc>
        <w:tc>
          <w:tcPr>
            <w:tcW w:w="6344" w:type="dxa"/>
            <w:vMerge w:val="restart"/>
            <w:tcBorders>
              <w:top w:val="double" w:sz="4" w:space="0" w:color="auto"/>
            </w:tcBorders>
            <w:vAlign w:val="center"/>
          </w:tcPr>
          <w:p w14:paraId="2B396B96" w14:textId="77777777" w:rsidR="00A128D7" w:rsidRPr="00A128D7" w:rsidRDefault="00A128D7" w:rsidP="00A128D7">
            <w:pPr>
              <w:wordWrap/>
              <w:spacing w:after="0" w:line="240" w:lineRule="exac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int="eastAsia"/>
                <w:szCs w:val="20"/>
              </w:rPr>
              <w:t>결원: 48명/- 2명</w:t>
            </w:r>
          </w:p>
          <w:p w14:paraId="35EC615F" w14:textId="77777777" w:rsidR="00A128D7" w:rsidRPr="00A128D7" w:rsidRDefault="00A128D7" w:rsidP="00A128D7">
            <w:pPr>
              <w:wordWrap/>
              <w:spacing w:after="0" w:line="240" w:lineRule="exac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      - 시설 (14명) /남 -1명(용인 전출</w:t>
            </w:r>
            <w:proofErr w:type="gramStart"/>
            <w:r w:rsidRPr="00A128D7">
              <w:rPr>
                <w:rFonts w:ascii="가는각진제목체" w:eastAsia="가는각진제목체" w:hint="eastAsia"/>
                <w:szCs w:val="20"/>
              </w:rPr>
              <w:t>) /</w:t>
            </w:r>
            <w:proofErr w:type="gramEnd"/>
            <w:r w:rsidRPr="00A128D7">
              <w:rPr>
                <w:rFonts w:ascii="가는각진제목체" w:eastAsia="가는각진제목체" w:hint="eastAsia"/>
                <w:szCs w:val="20"/>
              </w:rPr>
              <w:t xml:space="preserve"> 정년퇴임 -1명</w:t>
            </w:r>
          </w:p>
          <w:p w14:paraId="40777F32" w14:textId="787038B7" w:rsidR="000B7DE6" w:rsidRPr="00A128D7" w:rsidRDefault="00A128D7" w:rsidP="00A128D7">
            <w:pPr>
              <w:wordWrap/>
              <w:spacing w:after="0" w:line="240" w:lineRule="exact"/>
              <w:rPr>
                <w:rFonts w:ascii="가는각진제목체" w:eastAsia="가는각진제목체"/>
                <w:szCs w:val="20"/>
              </w:rPr>
            </w:pPr>
            <w:r w:rsidRPr="00A128D7">
              <w:rPr>
                <w:rFonts w:ascii="가는각진제목체" w:eastAsia="가는각진제목체" w:hint="eastAsia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대 책: 인터넷, 지역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신문등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구인 진행중</w:t>
            </w:r>
          </w:p>
        </w:tc>
      </w:tr>
      <w:tr w:rsidR="003F3B7A" w:rsidRPr="00A128D7" w14:paraId="298A1DDC" w14:textId="77777777" w:rsidTr="00332249">
        <w:trPr>
          <w:trHeight w:val="165"/>
        </w:trPr>
        <w:tc>
          <w:tcPr>
            <w:tcW w:w="1016" w:type="dxa"/>
            <w:vAlign w:val="center"/>
          </w:tcPr>
          <w:p w14:paraId="0B8D0444" w14:textId="77777777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현원</w:t>
            </w:r>
          </w:p>
        </w:tc>
        <w:tc>
          <w:tcPr>
            <w:tcW w:w="1017" w:type="dxa"/>
            <w:vAlign w:val="center"/>
          </w:tcPr>
          <w:p w14:paraId="3BE9625F" w14:textId="64917821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1016" w:type="dxa"/>
            <w:vAlign w:val="center"/>
          </w:tcPr>
          <w:p w14:paraId="036F9CCC" w14:textId="7B07317E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18" w:type="dxa"/>
            <w:vAlign w:val="center"/>
          </w:tcPr>
          <w:p w14:paraId="6BDF001E" w14:textId="25871B05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12</w:t>
            </w:r>
          </w:p>
        </w:tc>
        <w:tc>
          <w:tcPr>
            <w:tcW w:w="1018" w:type="dxa"/>
            <w:vAlign w:val="center"/>
          </w:tcPr>
          <w:p w14:paraId="65148013" w14:textId="4DAD73C4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1017" w:type="dxa"/>
            <w:vAlign w:val="center"/>
          </w:tcPr>
          <w:p w14:paraId="5E82386F" w14:textId="1502E268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44BBEADE" w14:textId="184E2A3E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</w:t>
            </w:r>
            <w:r w:rsidR="00EA2D0B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1018" w:type="dxa"/>
            <w:vAlign w:val="center"/>
          </w:tcPr>
          <w:p w14:paraId="782E19BE" w14:textId="31EE3C6E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="0086366F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6344" w:type="dxa"/>
            <w:vMerge/>
            <w:vAlign w:val="center"/>
          </w:tcPr>
          <w:p w14:paraId="1B9E78B9" w14:textId="77777777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  <w:tr w:rsidR="003F3B7A" w:rsidRPr="00A128D7" w14:paraId="3CFE25AE" w14:textId="77777777" w:rsidTr="00332249">
        <w:trPr>
          <w:trHeight w:val="98"/>
        </w:trPr>
        <w:tc>
          <w:tcPr>
            <w:tcW w:w="1016" w:type="dxa"/>
            <w:vAlign w:val="center"/>
          </w:tcPr>
          <w:p w14:paraId="32A853CB" w14:textId="77777777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증감</w:t>
            </w:r>
          </w:p>
        </w:tc>
        <w:tc>
          <w:tcPr>
            <w:tcW w:w="1017" w:type="dxa"/>
            <w:vAlign w:val="center"/>
          </w:tcPr>
          <w:p w14:paraId="7EA36889" w14:textId="3C8982B1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6" w:type="dxa"/>
            <w:vAlign w:val="center"/>
          </w:tcPr>
          <w:p w14:paraId="5DEE4F25" w14:textId="5A5D9696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1A5F368E" w14:textId="2BC50E91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-</w:t>
            </w:r>
            <w:r w:rsidR="00A128D7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1018" w:type="dxa"/>
            <w:vAlign w:val="center"/>
          </w:tcPr>
          <w:p w14:paraId="51BC9F94" w14:textId="10A31DC8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7" w:type="dxa"/>
            <w:vAlign w:val="center"/>
          </w:tcPr>
          <w:p w14:paraId="4C42E13C" w14:textId="6E55EDDE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018" w:type="dxa"/>
            <w:vAlign w:val="center"/>
          </w:tcPr>
          <w:p w14:paraId="3CC786ED" w14:textId="4F589876" w:rsidR="000B7DE6" w:rsidRPr="00A128D7" w:rsidRDefault="00EA2D0B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 w:val="22"/>
              </w:rPr>
              <w:t>-1</w:t>
            </w:r>
          </w:p>
        </w:tc>
        <w:tc>
          <w:tcPr>
            <w:tcW w:w="1018" w:type="dxa"/>
            <w:vAlign w:val="center"/>
          </w:tcPr>
          <w:p w14:paraId="4D8FFA8E" w14:textId="4F1F52DB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-</w:t>
            </w:r>
            <w:r w:rsidR="0086366F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6344" w:type="dxa"/>
            <w:vMerge/>
            <w:vAlign w:val="center"/>
          </w:tcPr>
          <w:p w14:paraId="278BE5DD" w14:textId="77777777" w:rsidR="000B7DE6" w:rsidRPr="00A128D7" w:rsidRDefault="000B7DE6" w:rsidP="000B7DE6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 w:val="22"/>
              </w:rPr>
            </w:pPr>
          </w:p>
        </w:tc>
      </w:tr>
    </w:tbl>
    <w:p w14:paraId="7CF8483E" w14:textId="77777777" w:rsidR="007E0CFD" w:rsidRPr="00A128D7" w:rsidRDefault="007E0CFD" w:rsidP="007E0CFD">
      <w:pPr>
        <w:spacing w:after="0"/>
        <w:jc w:val="left"/>
        <w:rPr>
          <w:rFonts w:ascii="가는각진제목체" w:eastAsia="가는각진제목체" w:hAnsi="현대체 Light" w:cs="현대체 Light"/>
          <w:color w:val="000000" w:themeColor="text1"/>
          <w:sz w:val="24"/>
          <w:szCs w:val="24"/>
        </w:rPr>
      </w:pPr>
      <w:r w:rsidRPr="00A128D7">
        <w:rPr>
          <w:rFonts w:ascii="가는각진제목체" w:eastAsia="가는각진제목체" w:hAnsi="현대체 Light" w:cs="현대체 Light" w:hint="eastAsia"/>
          <w:color w:val="000000" w:themeColor="text1"/>
          <w:sz w:val="24"/>
          <w:szCs w:val="24"/>
        </w:rPr>
        <w:t>2. 실적 및 계획</w:t>
      </w:r>
    </w:p>
    <w:tbl>
      <w:tblPr>
        <w:tblW w:w="14482" w:type="dxa"/>
        <w:tblInd w:w="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3"/>
        <w:gridCol w:w="6379"/>
        <w:gridCol w:w="6520"/>
      </w:tblGrid>
      <w:tr w:rsidR="003F3B7A" w:rsidRPr="00A128D7" w14:paraId="7A81EBD2" w14:textId="77777777" w:rsidTr="00332249">
        <w:trPr>
          <w:trHeight w:val="338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F87007" w14:textId="77777777" w:rsidR="007E0CFD" w:rsidRPr="00A128D7" w:rsidRDefault="007E0CFD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구분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4EE9FF9" w14:textId="5EB7352C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중점추진업무 (</w:t>
            </w:r>
            <w:r w:rsidR="00A128D7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3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17BEEB9" w14:textId="038845F4" w:rsidR="007E0CFD" w:rsidRPr="00A128D7" w:rsidRDefault="00130E1C" w:rsidP="00332249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중점추진계획 (</w:t>
            </w:r>
            <w:r w:rsidR="00A128D7"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4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월)</w:t>
            </w:r>
          </w:p>
        </w:tc>
      </w:tr>
      <w:tr w:rsidR="00A128D7" w:rsidRPr="00A128D7" w14:paraId="181808A5" w14:textId="77777777" w:rsidTr="00B37818">
        <w:trPr>
          <w:trHeight w:val="1890"/>
        </w:trPr>
        <w:tc>
          <w:tcPr>
            <w:tcW w:w="1583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540D577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기획업무</w:t>
            </w:r>
          </w:p>
        </w:tc>
        <w:tc>
          <w:tcPr>
            <w:tcW w:w="6379" w:type="dxa"/>
            <w:tcBorders>
              <w:top w:val="double" w:sz="4" w:space="0" w:color="auto"/>
            </w:tcBorders>
            <w:vAlign w:val="center"/>
          </w:tcPr>
          <w:p w14:paraId="4DADD411" w14:textId="279A1D83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정기 행사 인재개발원 STAY (SK 가족 사옥 이용) 행사 지원</w:t>
            </w:r>
          </w:p>
          <w:p w14:paraId="20AD7422" w14:textId="4FC36402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패기관 승강기 1.2호기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대개체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관련(안) 협의 진행중</w:t>
            </w:r>
          </w:p>
          <w:p w14:paraId="394CFBAB" w14:textId="0C8C7FB3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3.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패기관 라운드 객실 리모델링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대개체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관련(안) 협의 진행</w:t>
            </w:r>
          </w:p>
          <w:p w14:paraId="595F9541" w14:textId="67E33B1A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4.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패기관 객실 4인실 출입문, 냉장고 등 노후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집기류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관련 List UP</w:t>
            </w:r>
          </w:p>
          <w:p w14:paraId="2CC14E9B" w14:textId="0A9EF617" w:rsidR="00A128D7" w:rsidRP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5.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삼화빌딩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집기류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이전(안) 협의 진행</w:t>
            </w:r>
          </w:p>
        </w:tc>
        <w:tc>
          <w:tcPr>
            <w:tcW w:w="6520" w:type="dxa"/>
            <w:tcBorders>
              <w:top w:val="double" w:sz="4" w:space="0" w:color="auto"/>
            </w:tcBorders>
            <w:vAlign w:val="center"/>
          </w:tcPr>
          <w:p w14:paraId="38675314" w14:textId="640538E3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정기 행사 인재개발원 STAY (SK 가족 사옥 이용) 행사 지원</w:t>
            </w:r>
          </w:p>
          <w:p w14:paraId="6EEAF77C" w14:textId="59BAF081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삼화빌딩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집기류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인재개발원 이전 작업(예정)</w:t>
            </w:r>
          </w:p>
          <w:p w14:paraId="5F88A468" w14:textId="73F89A26" w:rsidR="00A128D7" w:rsidRPr="00A128D7" w:rsidRDefault="00A128D7" w:rsidP="00A128D7">
            <w:pPr>
              <w:wordWrap/>
              <w:spacing w:after="0"/>
              <w:jc w:val="left"/>
              <w:rPr>
                <w:rFonts w:ascii="가는각진제목체" w:eastAsia="가는각진제목체" w:hAnsi="뫼비우스 Regular" w:cs="굴림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3.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객실 101개 도어 필름 교체 공사(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디티이앤씨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진행율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50%)</w:t>
            </w:r>
          </w:p>
        </w:tc>
      </w:tr>
      <w:tr w:rsidR="00A128D7" w:rsidRPr="00A128D7" w14:paraId="5CDC9A3A" w14:textId="77777777" w:rsidTr="00B75CBB">
        <w:trPr>
          <w:trHeight w:val="382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6D1053C4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조직관리</w:t>
            </w:r>
          </w:p>
        </w:tc>
        <w:tc>
          <w:tcPr>
            <w:tcW w:w="6379" w:type="dxa"/>
            <w:vAlign w:val="center"/>
          </w:tcPr>
          <w:p w14:paraId="266A7E64" w14:textId="43D97DB7" w:rsidR="00A128D7" w:rsidRPr="00A128D7" w:rsidRDefault="00A128D7" w:rsidP="00A128D7">
            <w:pPr>
              <w:spacing w:after="0" w:line="240" w:lineRule="exact"/>
              <w:ind w:leftChars="22" w:left="44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kern w:val="0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kern w:val="0"/>
                <w:szCs w:val="20"/>
              </w:rPr>
              <w:t xml:space="preserve">시설 2명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kern w:val="0"/>
                <w:szCs w:val="20"/>
              </w:rPr>
              <w:t>구인중</w:t>
            </w:r>
            <w:proofErr w:type="spellEnd"/>
          </w:p>
        </w:tc>
        <w:tc>
          <w:tcPr>
            <w:tcW w:w="6520" w:type="dxa"/>
            <w:vAlign w:val="center"/>
          </w:tcPr>
          <w:p w14:paraId="5E7F834A" w14:textId="32F30C83" w:rsidR="00A128D7" w:rsidRPr="00A128D7" w:rsidRDefault="00A128D7" w:rsidP="00A128D7">
            <w:pPr>
              <w:spacing w:after="0" w:line="240" w:lineRule="exact"/>
              <w:ind w:leftChars="22" w:left="44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kern w:val="0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kern w:val="0"/>
                <w:szCs w:val="20"/>
              </w:rPr>
              <w:t xml:space="preserve">시설 2명,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kern w:val="0"/>
                <w:szCs w:val="20"/>
              </w:rPr>
              <w:t>구인중</w:t>
            </w:r>
            <w:proofErr w:type="spellEnd"/>
          </w:p>
        </w:tc>
      </w:tr>
      <w:tr w:rsidR="00A128D7" w:rsidRPr="00A128D7" w14:paraId="3BCA57E0" w14:textId="77777777" w:rsidTr="00B37818">
        <w:trPr>
          <w:trHeight w:val="329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161595F0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안전관리</w:t>
            </w:r>
          </w:p>
        </w:tc>
        <w:tc>
          <w:tcPr>
            <w:tcW w:w="6379" w:type="dxa"/>
            <w:vAlign w:val="center"/>
          </w:tcPr>
          <w:p w14:paraId="5DFA23AA" w14:textId="3A40562F" w:rsidR="00A128D7" w:rsidRPr="00A128D7" w:rsidRDefault="00A128D7" w:rsidP="00A128D7">
            <w:pPr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창조관 유형축구 배수로 보수(완료)</w:t>
            </w:r>
          </w:p>
          <w:p w14:paraId="603721BF" w14:textId="0F1E6E8E" w:rsidR="00A128D7" w:rsidRPr="00A128D7" w:rsidRDefault="00A128D7" w:rsidP="00A128D7">
            <w:pPr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패기관 운동장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석축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부분보수(완료)</w:t>
            </w:r>
          </w:p>
          <w:p w14:paraId="5525DD1F" w14:textId="62F0A710" w:rsidR="00A128D7" w:rsidRPr="00A128D7" w:rsidRDefault="00A128D7" w:rsidP="00A128D7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3.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엑티움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대크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부분 교체 작업 (완료)</w:t>
            </w:r>
          </w:p>
        </w:tc>
        <w:tc>
          <w:tcPr>
            <w:tcW w:w="6520" w:type="dxa"/>
            <w:vAlign w:val="center"/>
          </w:tcPr>
          <w:p w14:paraId="1ABFC73F" w14:textId="011629BA" w:rsidR="00A128D7" w:rsidRPr="00A128D7" w:rsidRDefault="00A128D7" w:rsidP="00A128D7">
            <w:pPr>
              <w:spacing w:after="0" w:line="240" w:lineRule="auto"/>
              <w:rPr>
                <w:rFonts w:ascii="가는각진제목체" w:eastAsia="가는각진제목체" w:hAnsi="현대체 Light" w:cs="현대체 Light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엑티움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대크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오일스텐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 도포 작업(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시설팀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)</w:t>
            </w:r>
          </w:p>
          <w:p w14:paraId="28A0CC4C" w14:textId="31CFD40A" w:rsidR="00A128D7" w:rsidRPr="00A128D7" w:rsidRDefault="00A128D7" w:rsidP="00A128D7">
            <w:pPr>
              <w:spacing w:after="0"/>
              <w:jc w:val="left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2.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창조관 차도 포트 홀 보수(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시설팀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)</w:t>
            </w:r>
          </w:p>
        </w:tc>
      </w:tr>
      <w:tr w:rsidR="00A128D7" w:rsidRPr="00A128D7" w14:paraId="49FCA2F4" w14:textId="77777777" w:rsidTr="00A83C9E">
        <w:trPr>
          <w:trHeight w:val="911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5C9A052A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품질관리</w:t>
            </w:r>
          </w:p>
        </w:tc>
        <w:tc>
          <w:tcPr>
            <w:tcW w:w="6379" w:type="dxa"/>
            <w:vAlign w:val="center"/>
          </w:tcPr>
          <w:p w14:paraId="475850EA" w14:textId="3FBE5231" w:rsidR="00A128D7" w:rsidRPr="00A128D7" w:rsidRDefault="00A128D7" w:rsidP="00A128D7">
            <w:pPr>
              <w:wordWrap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</w:rPr>
              <w:t xml:space="preserve">1. </w:t>
            </w:r>
            <w:r w:rsidRPr="00A128D7">
              <w:rPr>
                <w:rFonts w:ascii="가는각진제목체" w:eastAsia="가는각진제목체" w:hAnsi="뫼비우스 Regular" w:cs="굴림" w:hint="eastAsia"/>
              </w:rPr>
              <w:t>동절기 사용 회전기기 점검 및 보수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(완료)</w:t>
            </w:r>
          </w:p>
          <w:p w14:paraId="2224FC33" w14:textId="614F6B1D" w:rsidR="00A128D7" w:rsidRPr="00A128D7" w:rsidRDefault="00A128D7" w:rsidP="00A128D7">
            <w:pPr>
              <w:wordWrap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뫼비우스 Regular" w:cs="굴림" w:hint="eastAsia"/>
              </w:rPr>
              <w:t xml:space="preserve">2. </w:t>
            </w:r>
            <w:r w:rsidRPr="00A128D7">
              <w:rPr>
                <w:rFonts w:ascii="가는각진제목체" w:eastAsia="가는각진제목체" w:hAnsi="뫼비우스 Regular" w:cs="굴림" w:hint="eastAsia"/>
              </w:rPr>
              <w:t>창조관 중정, 오솔길 겨울 바닥 결빙 대비 야자수 매트 철거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(완료)</w:t>
            </w:r>
          </w:p>
          <w:p w14:paraId="7FEBE62C" w14:textId="25196156" w:rsidR="00A128D7" w:rsidRPr="00A128D7" w:rsidRDefault="00A128D7" w:rsidP="00A128D7">
            <w:pPr>
              <w:wordWrap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3.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패기관 1F 로비 바닥 타일 파손 및 크랙 타일 교체 작업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(완료)</w:t>
            </w:r>
          </w:p>
          <w:p w14:paraId="0BEA851C" w14:textId="4B50B9E2" w:rsidR="00A128D7" w:rsidRPr="00A128D7" w:rsidRDefault="00A128D7" w:rsidP="00A128D7">
            <w:pPr>
              <w:spacing w:after="0" w:line="240" w:lineRule="auto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4.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침대, 소파 프레임 점검 및 보수 작업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(완료)</w:t>
            </w:r>
          </w:p>
        </w:tc>
        <w:tc>
          <w:tcPr>
            <w:tcW w:w="6520" w:type="dxa"/>
            <w:vAlign w:val="center"/>
          </w:tcPr>
          <w:p w14:paraId="78646D5E" w14:textId="554C9F32" w:rsidR="00A128D7" w:rsidRPr="00A128D7" w:rsidRDefault="00A128D7" w:rsidP="00A128D7">
            <w:pPr>
              <w:wordWrap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각 동 봄 맞이환경 개선 작업 </w:t>
            </w:r>
          </w:p>
          <w:p w14:paraId="3FC4AA1B" w14:textId="03FCB7F3" w:rsidR="00A128D7" w:rsidRPr="00A128D7" w:rsidRDefault="00A128D7" w:rsidP="00A128D7">
            <w:pPr>
              <w:wordWrap/>
              <w:spacing w:after="0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2.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하절기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사용 회전기기 점검 및 보수</w:t>
            </w:r>
          </w:p>
          <w:p w14:paraId="76663498" w14:textId="7D054AD1" w:rsidR="00A128D7" w:rsidRPr="00A128D7" w:rsidRDefault="00A128D7" w:rsidP="00A128D7">
            <w:pPr>
              <w:widowControl/>
              <w:wordWrap/>
              <w:autoSpaceDN/>
              <w:spacing w:after="0" w:line="240" w:lineRule="auto"/>
              <w:ind w:left="320" w:hangingChars="200" w:hanging="320"/>
              <w:jc w:val="left"/>
              <w:rPr>
                <w:rFonts w:ascii="가는각진제목체" w:eastAsia="가는각진제목체" w:hAnsi="뫼비우스 Regular" w:cs="굴림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3.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엑티움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 xml:space="preserve"> 시설 안전점검 및 보수</w:t>
            </w:r>
          </w:p>
        </w:tc>
      </w:tr>
      <w:tr w:rsidR="00A128D7" w:rsidRPr="00A128D7" w14:paraId="0DB40553" w14:textId="77777777" w:rsidTr="00B37818">
        <w:trPr>
          <w:trHeight w:val="398"/>
        </w:trPr>
        <w:tc>
          <w:tcPr>
            <w:tcW w:w="1583" w:type="dxa"/>
            <w:shd w:val="clear" w:color="auto" w:fill="F2F2F2" w:themeFill="background1" w:themeFillShade="F2"/>
            <w:vAlign w:val="center"/>
          </w:tcPr>
          <w:p w14:paraId="7C044EAB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근로 환경 관리</w:t>
            </w:r>
          </w:p>
        </w:tc>
        <w:tc>
          <w:tcPr>
            <w:tcW w:w="6379" w:type="dxa"/>
            <w:vAlign w:val="center"/>
          </w:tcPr>
          <w:p w14:paraId="4C4AE2C4" w14:textId="6A07BFBF" w:rsidR="00A128D7" w:rsidRPr="00A128D7" w:rsidRDefault="00A128D7" w:rsidP="00A128D7">
            <w:pPr>
              <w:spacing w:after="0" w:line="240" w:lineRule="exact"/>
              <w:ind w:leftChars="22" w:left="44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탄력적 근무 진행(조기 퇴근 진행)</w:t>
            </w:r>
          </w:p>
        </w:tc>
        <w:tc>
          <w:tcPr>
            <w:tcW w:w="6520" w:type="dxa"/>
            <w:vAlign w:val="center"/>
          </w:tcPr>
          <w:p w14:paraId="6FEA61BA" w14:textId="2F124988" w:rsidR="00A128D7" w:rsidRPr="00A128D7" w:rsidRDefault="00A128D7" w:rsidP="00A128D7">
            <w:pPr>
              <w:spacing w:after="0" w:line="240" w:lineRule="exact"/>
              <w:ind w:leftChars="22" w:left="44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szCs w:val="20"/>
              </w:rPr>
              <w:t>탄력적 근무 진행(조기 퇴근 진행)</w:t>
            </w:r>
          </w:p>
        </w:tc>
      </w:tr>
      <w:tr w:rsidR="00A128D7" w:rsidRPr="00A128D7" w14:paraId="2F09E155" w14:textId="77777777" w:rsidTr="00B75CBB">
        <w:trPr>
          <w:trHeight w:val="362"/>
        </w:trPr>
        <w:tc>
          <w:tcPr>
            <w:tcW w:w="1583" w:type="dxa"/>
            <w:tcBorders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E3CF23B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법적관리</w:t>
            </w:r>
          </w:p>
        </w:tc>
        <w:tc>
          <w:tcPr>
            <w:tcW w:w="6379" w:type="dxa"/>
            <w:tcBorders>
              <w:bottom w:val="double" w:sz="4" w:space="0" w:color="auto"/>
            </w:tcBorders>
            <w:vAlign w:val="center"/>
          </w:tcPr>
          <w:p w14:paraId="13259A4D" w14:textId="34B1086F" w:rsidR="00A128D7" w:rsidRPr="00A128D7" w:rsidRDefault="00A128D7" w:rsidP="00A128D7">
            <w:pPr>
              <w:spacing w:after="0" w:line="240" w:lineRule="exact"/>
              <w:ind w:leftChars="22" w:left="44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kern w:val="0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kern w:val="0"/>
                <w:szCs w:val="20"/>
              </w:rPr>
              <w:t>전용상수도 지하수 60개 항목 수질검사(법정)</w:t>
            </w:r>
          </w:p>
        </w:tc>
        <w:tc>
          <w:tcPr>
            <w:tcW w:w="6520" w:type="dxa"/>
            <w:tcBorders>
              <w:bottom w:val="double" w:sz="4" w:space="0" w:color="auto"/>
            </w:tcBorders>
            <w:vAlign w:val="center"/>
          </w:tcPr>
          <w:p w14:paraId="3FA4C442" w14:textId="7C7159FA" w:rsidR="00A128D7" w:rsidRPr="00A128D7" w:rsidRDefault="00A128D7" w:rsidP="00A128D7">
            <w:pPr>
              <w:spacing w:after="0" w:line="240" w:lineRule="exact"/>
              <w:ind w:leftChars="22" w:left="44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  <w:color w:val="000000" w:themeColor="text1"/>
                <w:kern w:val="0"/>
                <w:szCs w:val="20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kern w:val="0"/>
                <w:szCs w:val="20"/>
              </w:rPr>
              <w:t>승강기 5대 정기 검사(법정)</w:t>
            </w:r>
          </w:p>
        </w:tc>
      </w:tr>
      <w:tr w:rsidR="00A128D7" w:rsidRPr="00A128D7" w14:paraId="2767E78B" w14:textId="77777777" w:rsidTr="0086366F">
        <w:trPr>
          <w:trHeight w:val="713"/>
        </w:trPr>
        <w:tc>
          <w:tcPr>
            <w:tcW w:w="1583" w:type="dxa"/>
            <w:tcBorders>
              <w:top w:val="doub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164D0D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 w:rsidRPr="00A128D7">
              <w:rPr>
                <w:rFonts w:ascii="가는각진제목체" w:eastAsia="가는각진제목체" w:hAnsi="현대체 Light" w:cs="현대체 Light" w:hint="eastAsia"/>
                <w:color w:val="000000" w:themeColor="text1"/>
                <w:szCs w:val="20"/>
              </w:rPr>
              <w:t>고객사 동향</w:t>
            </w:r>
          </w:p>
        </w:tc>
        <w:tc>
          <w:tcPr>
            <w:tcW w:w="637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024BC27" w14:textId="5D2D44D4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</w:rPr>
              <w:t xml:space="preserve">2026.03.09~13 SK 그룹 영입구성원 </w:t>
            </w:r>
            <w:proofErr w:type="spellStart"/>
            <w:r w:rsidRPr="00A128D7">
              <w:rPr>
                <w:rFonts w:ascii="가는각진제목체" w:eastAsia="가는각진제목체" w:hAnsi="현대체 Light" w:cs="현대체 Light" w:hint="eastAsia"/>
              </w:rPr>
              <w:t>과정외</w:t>
            </w:r>
            <w:proofErr w:type="spellEnd"/>
            <w:r w:rsidRPr="00A128D7">
              <w:rPr>
                <w:rFonts w:ascii="가는각진제목체" w:eastAsia="가는각진제목체" w:hAnsi="현대체 Light" w:cs="현대체 Light" w:hint="eastAsia"/>
              </w:rPr>
              <w:t xml:space="preserve"> 행사 지원</w:t>
            </w:r>
          </w:p>
        </w:tc>
        <w:tc>
          <w:tcPr>
            <w:tcW w:w="6520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400553AD" w14:textId="42042543" w:rsidR="00A128D7" w:rsidRPr="00A128D7" w:rsidRDefault="00A128D7" w:rsidP="00A128D7">
            <w:pPr>
              <w:spacing w:after="0" w:line="240" w:lineRule="exact"/>
              <w:jc w:val="left"/>
              <w:rPr>
                <w:rFonts w:ascii="가는각진제목체" w:eastAsia="가는각진제목체" w:hAnsi="현대체 Light" w:cs="현대체 Light"/>
                <w:color w:val="000000" w:themeColor="text1"/>
                <w:szCs w:val="20"/>
              </w:rPr>
            </w:pPr>
            <w:r>
              <w:rPr>
                <w:rFonts w:ascii="가는각진제목체" w:eastAsia="가는각진제목체" w:hAnsi="현대체 Light" w:cs="현대체 Light" w:hint="eastAsia"/>
              </w:rPr>
              <w:t xml:space="preserve">1. </w:t>
            </w:r>
            <w:r w:rsidRPr="00A128D7">
              <w:rPr>
                <w:rFonts w:ascii="가는각진제목체" w:eastAsia="가는각진제목체" w:hAnsi="현대체 Light" w:cs="현대체 Light" w:hint="eastAsia"/>
              </w:rPr>
              <w:t>2026.04.01~24 SK 전사팀장 과정(4차)등 행사 지원</w:t>
            </w:r>
          </w:p>
        </w:tc>
      </w:tr>
      <w:tr w:rsidR="00A128D7" w:rsidRPr="00A128D7" w14:paraId="0B4A2F48" w14:textId="77777777" w:rsidTr="00B75CBB">
        <w:trPr>
          <w:trHeight w:val="407"/>
        </w:trPr>
        <w:tc>
          <w:tcPr>
            <w:tcW w:w="158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2A9537" w14:textId="77777777" w:rsidR="00A128D7" w:rsidRPr="00A128D7" w:rsidRDefault="00A128D7" w:rsidP="00A128D7">
            <w:pPr>
              <w:spacing w:after="0"/>
              <w:jc w:val="center"/>
              <w:rPr>
                <w:rFonts w:ascii="가는각진제목체" w:eastAsia="가는각진제목체" w:hAnsi="뫼비우스 Regular"/>
                <w:color w:val="000000" w:themeColor="text1"/>
                <w:sz w:val="18"/>
                <w:szCs w:val="18"/>
              </w:rPr>
            </w:pPr>
            <w:r w:rsidRPr="00A128D7">
              <w:rPr>
                <w:rFonts w:ascii="가는각진제목체" w:eastAsia="가는각진제목체" w:hAnsi="뫼비우스 Regular" w:hint="eastAsia"/>
                <w:color w:val="000000" w:themeColor="text1"/>
                <w:sz w:val="18"/>
                <w:szCs w:val="18"/>
              </w:rPr>
              <w:t>주변 동종 업계 동향</w:t>
            </w:r>
          </w:p>
        </w:tc>
        <w:tc>
          <w:tcPr>
            <w:tcW w:w="6379" w:type="dxa"/>
            <w:tcBorders>
              <w:top w:val="single" w:sz="4" w:space="0" w:color="auto"/>
            </w:tcBorders>
            <w:vAlign w:val="center"/>
          </w:tcPr>
          <w:p w14:paraId="74AB3106" w14:textId="77777777" w:rsidR="00A128D7" w:rsidRPr="00A128D7" w:rsidRDefault="00A128D7" w:rsidP="00A128D7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  <w:tc>
          <w:tcPr>
            <w:tcW w:w="6520" w:type="dxa"/>
            <w:tcBorders>
              <w:top w:val="single" w:sz="4" w:space="0" w:color="auto"/>
            </w:tcBorders>
            <w:vAlign w:val="center"/>
          </w:tcPr>
          <w:p w14:paraId="6684AF69" w14:textId="77777777" w:rsidR="00A128D7" w:rsidRPr="00A128D7" w:rsidRDefault="00A128D7" w:rsidP="00A128D7">
            <w:pPr>
              <w:spacing w:after="0" w:line="240" w:lineRule="auto"/>
              <w:rPr>
                <w:rFonts w:ascii="가는각진제목체" w:eastAsia="가는각진제목체" w:hAnsi="뫼비우스 Regular"/>
                <w:color w:val="000000" w:themeColor="text1"/>
                <w:szCs w:val="20"/>
              </w:rPr>
            </w:pPr>
          </w:p>
        </w:tc>
      </w:tr>
    </w:tbl>
    <w:p w14:paraId="011C4AEE" w14:textId="77777777" w:rsidR="007D0164" w:rsidRPr="00A128D7" w:rsidRDefault="007D0164" w:rsidP="00B37818">
      <w:pPr>
        <w:spacing w:after="0"/>
        <w:rPr>
          <w:rFonts w:ascii="가는각진제목체" w:eastAsia="가는각진제목체" w:hAnsi="뫼비우스 Regular"/>
          <w:color w:val="000000" w:themeColor="text1"/>
          <w:sz w:val="22"/>
        </w:rPr>
      </w:pPr>
    </w:p>
    <w:sectPr w:rsidR="007D0164" w:rsidRPr="00A128D7" w:rsidSect="005E65EE">
      <w:pgSz w:w="16838" w:h="11906" w:orient="landscape"/>
      <w:pgMar w:top="624" w:right="1247" w:bottom="567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7650" w14:textId="77777777" w:rsidR="00680273" w:rsidRDefault="00680273" w:rsidP="003B2C7B">
      <w:pPr>
        <w:spacing w:after="0" w:line="240" w:lineRule="auto"/>
      </w:pPr>
      <w:r>
        <w:separator/>
      </w:r>
    </w:p>
  </w:endnote>
  <w:endnote w:type="continuationSeparator" w:id="0">
    <w:p w14:paraId="7053B78A" w14:textId="77777777" w:rsidR="00680273" w:rsidRDefault="00680273" w:rsidP="003B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가는각진제목체">
    <w:altName w:val="바탕"/>
    <w:panose1 w:val="02030600000101010101"/>
    <w:charset w:val="81"/>
    <w:family w:val="roman"/>
    <w:pitch w:val="variable"/>
    <w:sig w:usb0="800002A7" w:usb1="29D77CFB" w:usb2="00000010" w:usb3="00000000" w:csb0="00080000" w:csb1="00000000"/>
  </w:font>
  <w:font w:name="현대체 Light">
    <w:panose1 w:val="02020503020101020101"/>
    <w:charset w:val="81"/>
    <w:family w:val="roman"/>
    <w:pitch w:val="variable"/>
    <w:sig w:usb0="800002AF" w:usb1="09D77CFB" w:usb2="00000018" w:usb3="00000000" w:csb0="00080001" w:csb1="00000000"/>
  </w:font>
  <w:font w:name="뫼비우스 Regular">
    <w:panose1 w:val="02000700060000000000"/>
    <w:charset w:val="81"/>
    <w:family w:val="auto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EB78F" w14:textId="77777777" w:rsidR="00680273" w:rsidRDefault="00680273" w:rsidP="003B2C7B">
      <w:pPr>
        <w:spacing w:after="0" w:line="240" w:lineRule="auto"/>
      </w:pPr>
      <w:r>
        <w:separator/>
      </w:r>
    </w:p>
  </w:footnote>
  <w:footnote w:type="continuationSeparator" w:id="0">
    <w:p w14:paraId="4CEB10AA" w14:textId="77777777" w:rsidR="00680273" w:rsidRDefault="00680273" w:rsidP="003B2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C84"/>
    <w:multiLevelType w:val="hybridMultilevel"/>
    <w:tmpl w:val="B0CE49F2"/>
    <w:lvl w:ilvl="0" w:tplc="6D5E1A48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40"/>
      </w:pPr>
    </w:lvl>
    <w:lvl w:ilvl="2" w:tplc="0409001B" w:tentative="1">
      <w:start w:val="1"/>
      <w:numFmt w:val="lowerRoman"/>
      <w:lvlText w:val="%3."/>
      <w:lvlJc w:val="right"/>
      <w:pPr>
        <w:ind w:left="1524" w:hanging="440"/>
      </w:pPr>
    </w:lvl>
    <w:lvl w:ilvl="3" w:tplc="0409000F" w:tentative="1">
      <w:start w:val="1"/>
      <w:numFmt w:val="decimal"/>
      <w:lvlText w:val="%4."/>
      <w:lvlJc w:val="left"/>
      <w:pPr>
        <w:ind w:left="1964" w:hanging="440"/>
      </w:pPr>
    </w:lvl>
    <w:lvl w:ilvl="4" w:tplc="04090019" w:tentative="1">
      <w:start w:val="1"/>
      <w:numFmt w:val="upperLetter"/>
      <w:lvlText w:val="%5."/>
      <w:lvlJc w:val="left"/>
      <w:pPr>
        <w:ind w:left="2404" w:hanging="440"/>
      </w:pPr>
    </w:lvl>
    <w:lvl w:ilvl="5" w:tplc="0409001B" w:tentative="1">
      <w:start w:val="1"/>
      <w:numFmt w:val="lowerRoman"/>
      <w:lvlText w:val="%6."/>
      <w:lvlJc w:val="right"/>
      <w:pPr>
        <w:ind w:left="2844" w:hanging="440"/>
      </w:pPr>
    </w:lvl>
    <w:lvl w:ilvl="6" w:tplc="0409000F" w:tentative="1">
      <w:start w:val="1"/>
      <w:numFmt w:val="decimal"/>
      <w:lvlText w:val="%7."/>
      <w:lvlJc w:val="left"/>
      <w:pPr>
        <w:ind w:left="3284" w:hanging="440"/>
      </w:pPr>
    </w:lvl>
    <w:lvl w:ilvl="7" w:tplc="04090019" w:tentative="1">
      <w:start w:val="1"/>
      <w:numFmt w:val="upperLetter"/>
      <w:lvlText w:val="%8."/>
      <w:lvlJc w:val="left"/>
      <w:pPr>
        <w:ind w:left="3724" w:hanging="440"/>
      </w:pPr>
    </w:lvl>
    <w:lvl w:ilvl="8" w:tplc="0409001B" w:tentative="1">
      <w:start w:val="1"/>
      <w:numFmt w:val="lowerRoman"/>
      <w:lvlText w:val="%9."/>
      <w:lvlJc w:val="right"/>
      <w:pPr>
        <w:ind w:left="4164" w:hanging="440"/>
      </w:pPr>
    </w:lvl>
  </w:abstractNum>
  <w:abstractNum w:abstractNumId="1" w15:restartNumberingAfterBreak="0">
    <w:nsid w:val="089576EE"/>
    <w:multiLevelType w:val="hybridMultilevel"/>
    <w:tmpl w:val="9DF2B7CE"/>
    <w:lvl w:ilvl="0" w:tplc="8A2E70F4">
      <w:start w:val="1"/>
      <w:numFmt w:val="decimal"/>
      <w:lvlText w:val="%1."/>
      <w:lvlJc w:val="left"/>
      <w:pPr>
        <w:ind w:left="800" w:hanging="360"/>
      </w:pPr>
      <w:rPr>
        <w:rFonts w:hAnsiTheme="minorHAnsi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37074E"/>
    <w:multiLevelType w:val="hybridMultilevel"/>
    <w:tmpl w:val="CE729C0E"/>
    <w:lvl w:ilvl="0" w:tplc="6FE04F5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D121A5"/>
    <w:multiLevelType w:val="hybridMultilevel"/>
    <w:tmpl w:val="4E54429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2B97900"/>
    <w:multiLevelType w:val="hybridMultilevel"/>
    <w:tmpl w:val="894A75E2"/>
    <w:lvl w:ilvl="0" w:tplc="C016C6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65025C7"/>
    <w:multiLevelType w:val="hybridMultilevel"/>
    <w:tmpl w:val="F9802DB8"/>
    <w:lvl w:ilvl="0" w:tplc="18E8D3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A07092F"/>
    <w:multiLevelType w:val="hybridMultilevel"/>
    <w:tmpl w:val="CFFEC05E"/>
    <w:lvl w:ilvl="0" w:tplc="B6FEB052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7" w15:restartNumberingAfterBreak="0">
    <w:nsid w:val="2A8439A3"/>
    <w:multiLevelType w:val="hybridMultilevel"/>
    <w:tmpl w:val="103299AE"/>
    <w:lvl w:ilvl="0" w:tplc="763409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48E67F3"/>
    <w:multiLevelType w:val="hybridMultilevel"/>
    <w:tmpl w:val="420E931E"/>
    <w:lvl w:ilvl="0" w:tplc="34AC01EE">
      <w:start w:val="2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4916A31"/>
    <w:multiLevelType w:val="hybridMultilevel"/>
    <w:tmpl w:val="DA2426C0"/>
    <w:lvl w:ilvl="0" w:tplc="F60603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B01446A"/>
    <w:multiLevelType w:val="hybridMultilevel"/>
    <w:tmpl w:val="4E54429C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18C5F7A"/>
    <w:multiLevelType w:val="hybridMultilevel"/>
    <w:tmpl w:val="B59CCB90"/>
    <w:lvl w:ilvl="0" w:tplc="3B8E20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1B61AB4"/>
    <w:multiLevelType w:val="hybridMultilevel"/>
    <w:tmpl w:val="89040996"/>
    <w:lvl w:ilvl="0" w:tplc="A5D442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60A3AEC"/>
    <w:multiLevelType w:val="hybridMultilevel"/>
    <w:tmpl w:val="3B64BF32"/>
    <w:lvl w:ilvl="0" w:tplc="B6F094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9862EC5"/>
    <w:multiLevelType w:val="hybridMultilevel"/>
    <w:tmpl w:val="8648E1FE"/>
    <w:lvl w:ilvl="0" w:tplc="751893FE">
      <w:start w:val="1"/>
      <w:numFmt w:val="bullet"/>
      <w:lvlText w:val=""/>
      <w:lvlJc w:val="left"/>
      <w:pPr>
        <w:ind w:left="988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8" w:hanging="400"/>
      </w:pPr>
      <w:rPr>
        <w:rFonts w:ascii="Wingdings" w:hAnsi="Wingdings" w:hint="default"/>
      </w:rPr>
    </w:lvl>
  </w:abstractNum>
  <w:abstractNum w:abstractNumId="15" w15:restartNumberingAfterBreak="0">
    <w:nsid w:val="7125665D"/>
    <w:multiLevelType w:val="hybridMultilevel"/>
    <w:tmpl w:val="651AF270"/>
    <w:lvl w:ilvl="0" w:tplc="7012C37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38B720F"/>
    <w:multiLevelType w:val="hybridMultilevel"/>
    <w:tmpl w:val="826869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0687303">
    <w:abstractNumId w:val="9"/>
  </w:num>
  <w:num w:numId="2" w16cid:durableId="1157302369">
    <w:abstractNumId w:val="8"/>
  </w:num>
  <w:num w:numId="3" w16cid:durableId="787238675">
    <w:abstractNumId w:val="1"/>
  </w:num>
  <w:num w:numId="4" w16cid:durableId="1388608350">
    <w:abstractNumId w:val="5"/>
  </w:num>
  <w:num w:numId="5" w16cid:durableId="197091923">
    <w:abstractNumId w:val="4"/>
  </w:num>
  <w:num w:numId="6" w16cid:durableId="1424299213">
    <w:abstractNumId w:val="2"/>
  </w:num>
  <w:num w:numId="7" w16cid:durableId="1859461047">
    <w:abstractNumId w:val="16"/>
  </w:num>
  <w:num w:numId="8" w16cid:durableId="111561508">
    <w:abstractNumId w:val="13"/>
  </w:num>
  <w:num w:numId="9" w16cid:durableId="2073000349">
    <w:abstractNumId w:val="12"/>
  </w:num>
  <w:num w:numId="10" w16cid:durableId="759522671">
    <w:abstractNumId w:val="14"/>
  </w:num>
  <w:num w:numId="11" w16cid:durableId="159152117">
    <w:abstractNumId w:val="15"/>
  </w:num>
  <w:num w:numId="12" w16cid:durableId="483014507">
    <w:abstractNumId w:val="0"/>
  </w:num>
  <w:num w:numId="13" w16cid:durableId="1509562456">
    <w:abstractNumId w:val="11"/>
  </w:num>
  <w:num w:numId="14" w16cid:durableId="1670449640">
    <w:abstractNumId w:val="7"/>
  </w:num>
  <w:num w:numId="15" w16cid:durableId="1725251427">
    <w:abstractNumId w:val="10"/>
  </w:num>
  <w:num w:numId="16" w16cid:durableId="808859797">
    <w:abstractNumId w:val="6"/>
  </w:num>
  <w:num w:numId="17" w16cid:durableId="155281093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36"/>
    <w:rsid w:val="000025C7"/>
    <w:rsid w:val="000056B8"/>
    <w:rsid w:val="00005E75"/>
    <w:rsid w:val="00007042"/>
    <w:rsid w:val="00010384"/>
    <w:rsid w:val="00012734"/>
    <w:rsid w:val="000137FD"/>
    <w:rsid w:val="00013C08"/>
    <w:rsid w:val="00015D35"/>
    <w:rsid w:val="00025A82"/>
    <w:rsid w:val="000323A8"/>
    <w:rsid w:val="00033C73"/>
    <w:rsid w:val="000342DB"/>
    <w:rsid w:val="00035DFD"/>
    <w:rsid w:val="00041A24"/>
    <w:rsid w:val="00041A99"/>
    <w:rsid w:val="00041B36"/>
    <w:rsid w:val="000432D8"/>
    <w:rsid w:val="00047829"/>
    <w:rsid w:val="00051100"/>
    <w:rsid w:val="0005212C"/>
    <w:rsid w:val="000556C3"/>
    <w:rsid w:val="00055922"/>
    <w:rsid w:val="00062143"/>
    <w:rsid w:val="00063536"/>
    <w:rsid w:val="000638C9"/>
    <w:rsid w:val="00071AC7"/>
    <w:rsid w:val="00072696"/>
    <w:rsid w:val="00072A32"/>
    <w:rsid w:val="00072D49"/>
    <w:rsid w:val="0007584F"/>
    <w:rsid w:val="00076295"/>
    <w:rsid w:val="0008039F"/>
    <w:rsid w:val="00081E6D"/>
    <w:rsid w:val="000826AE"/>
    <w:rsid w:val="0008274C"/>
    <w:rsid w:val="000852AF"/>
    <w:rsid w:val="000861D5"/>
    <w:rsid w:val="00090217"/>
    <w:rsid w:val="000903DF"/>
    <w:rsid w:val="000917B3"/>
    <w:rsid w:val="00092C0D"/>
    <w:rsid w:val="0009380D"/>
    <w:rsid w:val="0009380E"/>
    <w:rsid w:val="00094519"/>
    <w:rsid w:val="000A16A2"/>
    <w:rsid w:val="000A38E7"/>
    <w:rsid w:val="000A46C7"/>
    <w:rsid w:val="000A71D0"/>
    <w:rsid w:val="000A7831"/>
    <w:rsid w:val="000A7A95"/>
    <w:rsid w:val="000B04D8"/>
    <w:rsid w:val="000B0DF0"/>
    <w:rsid w:val="000B1BEF"/>
    <w:rsid w:val="000B1FF0"/>
    <w:rsid w:val="000B583C"/>
    <w:rsid w:val="000B7186"/>
    <w:rsid w:val="000B7DE6"/>
    <w:rsid w:val="000C0C56"/>
    <w:rsid w:val="000C6F8E"/>
    <w:rsid w:val="000C790F"/>
    <w:rsid w:val="000D17C9"/>
    <w:rsid w:val="000D55F0"/>
    <w:rsid w:val="000D7765"/>
    <w:rsid w:val="000E25A0"/>
    <w:rsid w:val="000E263B"/>
    <w:rsid w:val="000E2D12"/>
    <w:rsid w:val="000E361A"/>
    <w:rsid w:val="000E6935"/>
    <w:rsid w:val="000E6FC2"/>
    <w:rsid w:val="000F02F4"/>
    <w:rsid w:val="000F3CC6"/>
    <w:rsid w:val="000F5EB4"/>
    <w:rsid w:val="00101D0B"/>
    <w:rsid w:val="00105DF0"/>
    <w:rsid w:val="001064DA"/>
    <w:rsid w:val="00112EEC"/>
    <w:rsid w:val="00116D38"/>
    <w:rsid w:val="00120E39"/>
    <w:rsid w:val="00121BDA"/>
    <w:rsid w:val="00121E29"/>
    <w:rsid w:val="001240DB"/>
    <w:rsid w:val="00125596"/>
    <w:rsid w:val="001258D6"/>
    <w:rsid w:val="00130864"/>
    <w:rsid w:val="00130C23"/>
    <w:rsid w:val="00130E1C"/>
    <w:rsid w:val="00131C07"/>
    <w:rsid w:val="001334C8"/>
    <w:rsid w:val="00133A79"/>
    <w:rsid w:val="0013467B"/>
    <w:rsid w:val="00137953"/>
    <w:rsid w:val="00137DC5"/>
    <w:rsid w:val="00140956"/>
    <w:rsid w:val="0014297D"/>
    <w:rsid w:val="001444E1"/>
    <w:rsid w:val="00146E1C"/>
    <w:rsid w:val="001470A3"/>
    <w:rsid w:val="0016285A"/>
    <w:rsid w:val="001668B2"/>
    <w:rsid w:val="00166F69"/>
    <w:rsid w:val="00167169"/>
    <w:rsid w:val="001711DC"/>
    <w:rsid w:val="001804E6"/>
    <w:rsid w:val="001847BE"/>
    <w:rsid w:val="00184C12"/>
    <w:rsid w:val="00185196"/>
    <w:rsid w:val="001900A8"/>
    <w:rsid w:val="00192B63"/>
    <w:rsid w:val="0019335C"/>
    <w:rsid w:val="001950B4"/>
    <w:rsid w:val="00195541"/>
    <w:rsid w:val="001977FD"/>
    <w:rsid w:val="00197ABA"/>
    <w:rsid w:val="001A04EE"/>
    <w:rsid w:val="001A2024"/>
    <w:rsid w:val="001A33C9"/>
    <w:rsid w:val="001A5AF9"/>
    <w:rsid w:val="001A6276"/>
    <w:rsid w:val="001A63A7"/>
    <w:rsid w:val="001A74C9"/>
    <w:rsid w:val="001C0AB2"/>
    <w:rsid w:val="001C1F63"/>
    <w:rsid w:val="001C224A"/>
    <w:rsid w:val="001C28CA"/>
    <w:rsid w:val="001C2E14"/>
    <w:rsid w:val="001C57AE"/>
    <w:rsid w:val="001D1587"/>
    <w:rsid w:val="001D34FF"/>
    <w:rsid w:val="001D3E3C"/>
    <w:rsid w:val="001E1159"/>
    <w:rsid w:val="001E254A"/>
    <w:rsid w:val="001E3E6A"/>
    <w:rsid w:val="001E4A9C"/>
    <w:rsid w:val="001E64F9"/>
    <w:rsid w:val="001F0596"/>
    <w:rsid w:val="001F0BE7"/>
    <w:rsid w:val="001F4DFF"/>
    <w:rsid w:val="001F5944"/>
    <w:rsid w:val="001F6030"/>
    <w:rsid w:val="001F629E"/>
    <w:rsid w:val="002106E6"/>
    <w:rsid w:val="00212DD5"/>
    <w:rsid w:val="00213E34"/>
    <w:rsid w:val="00214071"/>
    <w:rsid w:val="002162FF"/>
    <w:rsid w:val="00222994"/>
    <w:rsid w:val="0022765A"/>
    <w:rsid w:val="0023024A"/>
    <w:rsid w:val="00231E36"/>
    <w:rsid w:val="00232D61"/>
    <w:rsid w:val="00233084"/>
    <w:rsid w:val="00233407"/>
    <w:rsid w:val="00234376"/>
    <w:rsid w:val="0023478A"/>
    <w:rsid w:val="00234EFC"/>
    <w:rsid w:val="00241C98"/>
    <w:rsid w:val="0024599C"/>
    <w:rsid w:val="00252501"/>
    <w:rsid w:val="00252720"/>
    <w:rsid w:val="00254E19"/>
    <w:rsid w:val="00256A2E"/>
    <w:rsid w:val="00260841"/>
    <w:rsid w:val="002623A8"/>
    <w:rsid w:val="002628EF"/>
    <w:rsid w:val="00262BC1"/>
    <w:rsid w:val="00264CE4"/>
    <w:rsid w:val="00270E8F"/>
    <w:rsid w:val="002727B6"/>
    <w:rsid w:val="00280160"/>
    <w:rsid w:val="00280F4C"/>
    <w:rsid w:val="00281359"/>
    <w:rsid w:val="00283949"/>
    <w:rsid w:val="00283A17"/>
    <w:rsid w:val="00287791"/>
    <w:rsid w:val="00295952"/>
    <w:rsid w:val="002A0652"/>
    <w:rsid w:val="002A130E"/>
    <w:rsid w:val="002A1961"/>
    <w:rsid w:val="002A22A8"/>
    <w:rsid w:val="002A7319"/>
    <w:rsid w:val="002A7A68"/>
    <w:rsid w:val="002B0141"/>
    <w:rsid w:val="002B2BFD"/>
    <w:rsid w:val="002B4A36"/>
    <w:rsid w:val="002B5EF1"/>
    <w:rsid w:val="002C10C3"/>
    <w:rsid w:val="002C1741"/>
    <w:rsid w:val="002C510F"/>
    <w:rsid w:val="002C5BD4"/>
    <w:rsid w:val="002D2473"/>
    <w:rsid w:val="002D24A4"/>
    <w:rsid w:val="002D380C"/>
    <w:rsid w:val="002D4A66"/>
    <w:rsid w:val="002D63D8"/>
    <w:rsid w:val="002D731E"/>
    <w:rsid w:val="002E134C"/>
    <w:rsid w:val="002E1BC5"/>
    <w:rsid w:val="002E1FC0"/>
    <w:rsid w:val="002E2D47"/>
    <w:rsid w:val="002F2F71"/>
    <w:rsid w:val="002F5855"/>
    <w:rsid w:val="002F6302"/>
    <w:rsid w:val="002F66B2"/>
    <w:rsid w:val="002F69EF"/>
    <w:rsid w:val="002F743B"/>
    <w:rsid w:val="00303943"/>
    <w:rsid w:val="00305051"/>
    <w:rsid w:val="00305FE3"/>
    <w:rsid w:val="0030622D"/>
    <w:rsid w:val="00306428"/>
    <w:rsid w:val="003071A0"/>
    <w:rsid w:val="00310064"/>
    <w:rsid w:val="00313B79"/>
    <w:rsid w:val="0031440A"/>
    <w:rsid w:val="00315019"/>
    <w:rsid w:val="003204F5"/>
    <w:rsid w:val="00320F59"/>
    <w:rsid w:val="00321C5E"/>
    <w:rsid w:val="0032628E"/>
    <w:rsid w:val="00333424"/>
    <w:rsid w:val="00333DB1"/>
    <w:rsid w:val="00335BA1"/>
    <w:rsid w:val="00335D9C"/>
    <w:rsid w:val="0033776A"/>
    <w:rsid w:val="00341A5C"/>
    <w:rsid w:val="0034246C"/>
    <w:rsid w:val="003439EF"/>
    <w:rsid w:val="0034734F"/>
    <w:rsid w:val="0035077A"/>
    <w:rsid w:val="00350CBE"/>
    <w:rsid w:val="0035470B"/>
    <w:rsid w:val="003553FC"/>
    <w:rsid w:val="00355CEA"/>
    <w:rsid w:val="00356A46"/>
    <w:rsid w:val="003609B2"/>
    <w:rsid w:val="003633E8"/>
    <w:rsid w:val="00363456"/>
    <w:rsid w:val="003634DD"/>
    <w:rsid w:val="00364372"/>
    <w:rsid w:val="003645B8"/>
    <w:rsid w:val="00365416"/>
    <w:rsid w:val="003660FD"/>
    <w:rsid w:val="00367B37"/>
    <w:rsid w:val="00367D8F"/>
    <w:rsid w:val="00371C73"/>
    <w:rsid w:val="003723EC"/>
    <w:rsid w:val="00372FDA"/>
    <w:rsid w:val="00373571"/>
    <w:rsid w:val="00373E09"/>
    <w:rsid w:val="00374644"/>
    <w:rsid w:val="00375219"/>
    <w:rsid w:val="00377796"/>
    <w:rsid w:val="003804A5"/>
    <w:rsid w:val="003816A0"/>
    <w:rsid w:val="00381A72"/>
    <w:rsid w:val="00381F7A"/>
    <w:rsid w:val="0038383D"/>
    <w:rsid w:val="00385F53"/>
    <w:rsid w:val="00390B5D"/>
    <w:rsid w:val="00392518"/>
    <w:rsid w:val="00393463"/>
    <w:rsid w:val="0039363C"/>
    <w:rsid w:val="003972D1"/>
    <w:rsid w:val="00397D72"/>
    <w:rsid w:val="003A0441"/>
    <w:rsid w:val="003A28E0"/>
    <w:rsid w:val="003A3555"/>
    <w:rsid w:val="003A5D02"/>
    <w:rsid w:val="003B2C7B"/>
    <w:rsid w:val="003B463C"/>
    <w:rsid w:val="003B49C9"/>
    <w:rsid w:val="003B4D37"/>
    <w:rsid w:val="003B5A6E"/>
    <w:rsid w:val="003B6000"/>
    <w:rsid w:val="003C0429"/>
    <w:rsid w:val="003C0C57"/>
    <w:rsid w:val="003C3523"/>
    <w:rsid w:val="003C35C4"/>
    <w:rsid w:val="003C40E9"/>
    <w:rsid w:val="003C4700"/>
    <w:rsid w:val="003C7010"/>
    <w:rsid w:val="003D01FB"/>
    <w:rsid w:val="003D49C9"/>
    <w:rsid w:val="003E1926"/>
    <w:rsid w:val="003E272A"/>
    <w:rsid w:val="003E3947"/>
    <w:rsid w:val="003E3B91"/>
    <w:rsid w:val="003E44B7"/>
    <w:rsid w:val="003F066E"/>
    <w:rsid w:val="003F24DC"/>
    <w:rsid w:val="003F2739"/>
    <w:rsid w:val="003F3B7A"/>
    <w:rsid w:val="003F74D5"/>
    <w:rsid w:val="00401123"/>
    <w:rsid w:val="0040596E"/>
    <w:rsid w:val="00405A14"/>
    <w:rsid w:val="004070F8"/>
    <w:rsid w:val="00410639"/>
    <w:rsid w:val="004162D8"/>
    <w:rsid w:val="00417EC9"/>
    <w:rsid w:val="0042465C"/>
    <w:rsid w:val="00424E0B"/>
    <w:rsid w:val="0042504B"/>
    <w:rsid w:val="00426B78"/>
    <w:rsid w:val="00431159"/>
    <w:rsid w:val="004325C2"/>
    <w:rsid w:val="004340DF"/>
    <w:rsid w:val="00440506"/>
    <w:rsid w:val="00440D9E"/>
    <w:rsid w:val="0044154D"/>
    <w:rsid w:val="00443CD1"/>
    <w:rsid w:val="00446E59"/>
    <w:rsid w:val="004523E1"/>
    <w:rsid w:val="004546CB"/>
    <w:rsid w:val="004549ED"/>
    <w:rsid w:val="00454FF4"/>
    <w:rsid w:val="00457013"/>
    <w:rsid w:val="00461E75"/>
    <w:rsid w:val="00462808"/>
    <w:rsid w:val="00462974"/>
    <w:rsid w:val="00462B88"/>
    <w:rsid w:val="00464BFB"/>
    <w:rsid w:val="0046663B"/>
    <w:rsid w:val="004667AA"/>
    <w:rsid w:val="00466C23"/>
    <w:rsid w:val="004676AB"/>
    <w:rsid w:val="0047146C"/>
    <w:rsid w:val="004734A4"/>
    <w:rsid w:val="004734E1"/>
    <w:rsid w:val="00473F2B"/>
    <w:rsid w:val="00474D42"/>
    <w:rsid w:val="00475836"/>
    <w:rsid w:val="00477512"/>
    <w:rsid w:val="0048188A"/>
    <w:rsid w:val="004818FE"/>
    <w:rsid w:val="00482517"/>
    <w:rsid w:val="00482C26"/>
    <w:rsid w:val="00483FDA"/>
    <w:rsid w:val="00485B9D"/>
    <w:rsid w:val="00486062"/>
    <w:rsid w:val="00490D93"/>
    <w:rsid w:val="004933FD"/>
    <w:rsid w:val="00493560"/>
    <w:rsid w:val="00494145"/>
    <w:rsid w:val="004949D5"/>
    <w:rsid w:val="004A0A34"/>
    <w:rsid w:val="004A1E3B"/>
    <w:rsid w:val="004A3A50"/>
    <w:rsid w:val="004A4709"/>
    <w:rsid w:val="004A7DEF"/>
    <w:rsid w:val="004B162B"/>
    <w:rsid w:val="004B5CF0"/>
    <w:rsid w:val="004B6F2C"/>
    <w:rsid w:val="004C4086"/>
    <w:rsid w:val="004C60CD"/>
    <w:rsid w:val="004C6C37"/>
    <w:rsid w:val="004C6FAF"/>
    <w:rsid w:val="004C76E5"/>
    <w:rsid w:val="004D001C"/>
    <w:rsid w:val="004D2E8F"/>
    <w:rsid w:val="004D30F0"/>
    <w:rsid w:val="004D371F"/>
    <w:rsid w:val="004D44B7"/>
    <w:rsid w:val="004D6546"/>
    <w:rsid w:val="004D7095"/>
    <w:rsid w:val="004D76FB"/>
    <w:rsid w:val="004E3AA0"/>
    <w:rsid w:val="004E4A3C"/>
    <w:rsid w:val="004E6CD0"/>
    <w:rsid w:val="004E7BD1"/>
    <w:rsid w:val="004F1E11"/>
    <w:rsid w:val="004F2131"/>
    <w:rsid w:val="004F24B6"/>
    <w:rsid w:val="004F2777"/>
    <w:rsid w:val="004F2D9E"/>
    <w:rsid w:val="004F6DD5"/>
    <w:rsid w:val="005028EE"/>
    <w:rsid w:val="0050387A"/>
    <w:rsid w:val="00507622"/>
    <w:rsid w:val="005103AB"/>
    <w:rsid w:val="005106DF"/>
    <w:rsid w:val="005132CF"/>
    <w:rsid w:val="0052043C"/>
    <w:rsid w:val="00522F56"/>
    <w:rsid w:val="005235D3"/>
    <w:rsid w:val="00523B57"/>
    <w:rsid w:val="00527AB6"/>
    <w:rsid w:val="0053203A"/>
    <w:rsid w:val="00532339"/>
    <w:rsid w:val="00534223"/>
    <w:rsid w:val="00534B6C"/>
    <w:rsid w:val="005372BD"/>
    <w:rsid w:val="00537FD7"/>
    <w:rsid w:val="00540C25"/>
    <w:rsid w:val="005431DA"/>
    <w:rsid w:val="00545B2A"/>
    <w:rsid w:val="00552EBD"/>
    <w:rsid w:val="005561FC"/>
    <w:rsid w:val="0055648E"/>
    <w:rsid w:val="00556F56"/>
    <w:rsid w:val="0055716A"/>
    <w:rsid w:val="0055761B"/>
    <w:rsid w:val="00560F2A"/>
    <w:rsid w:val="00561AF8"/>
    <w:rsid w:val="0056267A"/>
    <w:rsid w:val="00562E86"/>
    <w:rsid w:val="00563D06"/>
    <w:rsid w:val="00564189"/>
    <w:rsid w:val="005642A7"/>
    <w:rsid w:val="00564373"/>
    <w:rsid w:val="00565678"/>
    <w:rsid w:val="00565BD0"/>
    <w:rsid w:val="00566612"/>
    <w:rsid w:val="0057583B"/>
    <w:rsid w:val="00575FD6"/>
    <w:rsid w:val="0058123E"/>
    <w:rsid w:val="00581DF8"/>
    <w:rsid w:val="005842BE"/>
    <w:rsid w:val="00590BF3"/>
    <w:rsid w:val="00592089"/>
    <w:rsid w:val="0059580C"/>
    <w:rsid w:val="00595F3F"/>
    <w:rsid w:val="005966FE"/>
    <w:rsid w:val="005A1315"/>
    <w:rsid w:val="005A1955"/>
    <w:rsid w:val="005A25E5"/>
    <w:rsid w:val="005A4F3C"/>
    <w:rsid w:val="005A504B"/>
    <w:rsid w:val="005A5F5D"/>
    <w:rsid w:val="005B2DC0"/>
    <w:rsid w:val="005B5330"/>
    <w:rsid w:val="005B682D"/>
    <w:rsid w:val="005C4154"/>
    <w:rsid w:val="005C51CC"/>
    <w:rsid w:val="005D059B"/>
    <w:rsid w:val="005D2377"/>
    <w:rsid w:val="005D32FF"/>
    <w:rsid w:val="005D3B49"/>
    <w:rsid w:val="005D3F31"/>
    <w:rsid w:val="005D4D8F"/>
    <w:rsid w:val="005D6F17"/>
    <w:rsid w:val="005D762F"/>
    <w:rsid w:val="005E34D8"/>
    <w:rsid w:val="005E4445"/>
    <w:rsid w:val="005E65EE"/>
    <w:rsid w:val="005E6E75"/>
    <w:rsid w:val="005E719E"/>
    <w:rsid w:val="005F6688"/>
    <w:rsid w:val="006010D4"/>
    <w:rsid w:val="00601FD4"/>
    <w:rsid w:val="00603A67"/>
    <w:rsid w:val="0060462D"/>
    <w:rsid w:val="00606503"/>
    <w:rsid w:val="006116DB"/>
    <w:rsid w:val="006120E6"/>
    <w:rsid w:val="00613476"/>
    <w:rsid w:val="006169FA"/>
    <w:rsid w:val="0062155D"/>
    <w:rsid w:val="00622B7B"/>
    <w:rsid w:val="00623957"/>
    <w:rsid w:val="00627728"/>
    <w:rsid w:val="0063312B"/>
    <w:rsid w:val="00634832"/>
    <w:rsid w:val="00635438"/>
    <w:rsid w:val="00636C81"/>
    <w:rsid w:val="00637DC5"/>
    <w:rsid w:val="00641902"/>
    <w:rsid w:val="00643A7F"/>
    <w:rsid w:val="00650347"/>
    <w:rsid w:val="006540CF"/>
    <w:rsid w:val="00654AF6"/>
    <w:rsid w:val="00654B2E"/>
    <w:rsid w:val="0066133D"/>
    <w:rsid w:val="00661B07"/>
    <w:rsid w:val="00662E73"/>
    <w:rsid w:val="0066525C"/>
    <w:rsid w:val="0066658C"/>
    <w:rsid w:val="0066660D"/>
    <w:rsid w:val="00667753"/>
    <w:rsid w:val="00670D89"/>
    <w:rsid w:val="0067104D"/>
    <w:rsid w:val="00673CCF"/>
    <w:rsid w:val="00674D4B"/>
    <w:rsid w:val="00675799"/>
    <w:rsid w:val="00675875"/>
    <w:rsid w:val="00676E81"/>
    <w:rsid w:val="00680273"/>
    <w:rsid w:val="00683E48"/>
    <w:rsid w:val="006931CC"/>
    <w:rsid w:val="00693A06"/>
    <w:rsid w:val="00693FAC"/>
    <w:rsid w:val="00695CE5"/>
    <w:rsid w:val="00697989"/>
    <w:rsid w:val="006A2DBC"/>
    <w:rsid w:val="006A3932"/>
    <w:rsid w:val="006A5740"/>
    <w:rsid w:val="006A6F15"/>
    <w:rsid w:val="006B0B58"/>
    <w:rsid w:val="006B13EC"/>
    <w:rsid w:val="006B3A21"/>
    <w:rsid w:val="006B476D"/>
    <w:rsid w:val="006B488E"/>
    <w:rsid w:val="006B5048"/>
    <w:rsid w:val="006B5BDA"/>
    <w:rsid w:val="006B6C10"/>
    <w:rsid w:val="006B6CFA"/>
    <w:rsid w:val="006B7775"/>
    <w:rsid w:val="006C11EB"/>
    <w:rsid w:val="006C42CB"/>
    <w:rsid w:val="006C4828"/>
    <w:rsid w:val="006C5BBF"/>
    <w:rsid w:val="006C5DE8"/>
    <w:rsid w:val="006C7A17"/>
    <w:rsid w:val="006C7DEB"/>
    <w:rsid w:val="006D0245"/>
    <w:rsid w:val="006D08BF"/>
    <w:rsid w:val="006D341C"/>
    <w:rsid w:val="006D42DF"/>
    <w:rsid w:val="006D5388"/>
    <w:rsid w:val="006D547F"/>
    <w:rsid w:val="006E4782"/>
    <w:rsid w:val="006E4C4D"/>
    <w:rsid w:val="006E57FD"/>
    <w:rsid w:val="006F38ED"/>
    <w:rsid w:val="006F49AA"/>
    <w:rsid w:val="006F5068"/>
    <w:rsid w:val="006F6534"/>
    <w:rsid w:val="006F7939"/>
    <w:rsid w:val="00700256"/>
    <w:rsid w:val="007031C9"/>
    <w:rsid w:val="00704CCA"/>
    <w:rsid w:val="007064CE"/>
    <w:rsid w:val="007074B3"/>
    <w:rsid w:val="007106B6"/>
    <w:rsid w:val="00711D8D"/>
    <w:rsid w:val="0071565D"/>
    <w:rsid w:val="00715BED"/>
    <w:rsid w:val="007206CD"/>
    <w:rsid w:val="00721F25"/>
    <w:rsid w:val="00723F0B"/>
    <w:rsid w:val="007243D5"/>
    <w:rsid w:val="0072720C"/>
    <w:rsid w:val="00731F59"/>
    <w:rsid w:val="0073560E"/>
    <w:rsid w:val="0073654B"/>
    <w:rsid w:val="00737B1E"/>
    <w:rsid w:val="00740188"/>
    <w:rsid w:val="0074092A"/>
    <w:rsid w:val="007412F5"/>
    <w:rsid w:val="007416B9"/>
    <w:rsid w:val="00742772"/>
    <w:rsid w:val="00745362"/>
    <w:rsid w:val="00752C5E"/>
    <w:rsid w:val="00754447"/>
    <w:rsid w:val="0075485B"/>
    <w:rsid w:val="00757480"/>
    <w:rsid w:val="00762C15"/>
    <w:rsid w:val="00766B21"/>
    <w:rsid w:val="0077140B"/>
    <w:rsid w:val="0077220E"/>
    <w:rsid w:val="00772D30"/>
    <w:rsid w:val="0077544B"/>
    <w:rsid w:val="007762F9"/>
    <w:rsid w:val="007840D1"/>
    <w:rsid w:val="00785889"/>
    <w:rsid w:val="00786D31"/>
    <w:rsid w:val="00787476"/>
    <w:rsid w:val="00787A50"/>
    <w:rsid w:val="00790960"/>
    <w:rsid w:val="007918A8"/>
    <w:rsid w:val="00791A13"/>
    <w:rsid w:val="00792FD8"/>
    <w:rsid w:val="007936F8"/>
    <w:rsid w:val="0079379F"/>
    <w:rsid w:val="007939B3"/>
    <w:rsid w:val="00793F0F"/>
    <w:rsid w:val="00795703"/>
    <w:rsid w:val="00795CC8"/>
    <w:rsid w:val="00796DDC"/>
    <w:rsid w:val="007A1688"/>
    <w:rsid w:val="007A3184"/>
    <w:rsid w:val="007A6CBD"/>
    <w:rsid w:val="007A6F30"/>
    <w:rsid w:val="007A7B56"/>
    <w:rsid w:val="007B1108"/>
    <w:rsid w:val="007B325B"/>
    <w:rsid w:val="007B4803"/>
    <w:rsid w:val="007B58E5"/>
    <w:rsid w:val="007B6718"/>
    <w:rsid w:val="007C0310"/>
    <w:rsid w:val="007C5181"/>
    <w:rsid w:val="007D0164"/>
    <w:rsid w:val="007D3394"/>
    <w:rsid w:val="007D529E"/>
    <w:rsid w:val="007D6A1F"/>
    <w:rsid w:val="007D6BAA"/>
    <w:rsid w:val="007E0CFD"/>
    <w:rsid w:val="007E0E19"/>
    <w:rsid w:val="007E13FB"/>
    <w:rsid w:val="007E1D63"/>
    <w:rsid w:val="007E73EC"/>
    <w:rsid w:val="007F0212"/>
    <w:rsid w:val="007F459D"/>
    <w:rsid w:val="007F564E"/>
    <w:rsid w:val="00800465"/>
    <w:rsid w:val="00800DB0"/>
    <w:rsid w:val="008012AE"/>
    <w:rsid w:val="008025EF"/>
    <w:rsid w:val="00803768"/>
    <w:rsid w:val="00804FED"/>
    <w:rsid w:val="00805BD0"/>
    <w:rsid w:val="00806E7F"/>
    <w:rsid w:val="008071AE"/>
    <w:rsid w:val="00811619"/>
    <w:rsid w:val="00813FBE"/>
    <w:rsid w:val="00814C09"/>
    <w:rsid w:val="00821723"/>
    <w:rsid w:val="008232D8"/>
    <w:rsid w:val="0082397E"/>
    <w:rsid w:val="008277D5"/>
    <w:rsid w:val="0082785C"/>
    <w:rsid w:val="00830375"/>
    <w:rsid w:val="008313B0"/>
    <w:rsid w:val="00831CD0"/>
    <w:rsid w:val="00833D0D"/>
    <w:rsid w:val="008343C7"/>
    <w:rsid w:val="0083560B"/>
    <w:rsid w:val="00836B8F"/>
    <w:rsid w:val="00837B9D"/>
    <w:rsid w:val="00841A58"/>
    <w:rsid w:val="0084265A"/>
    <w:rsid w:val="008439DB"/>
    <w:rsid w:val="00845186"/>
    <w:rsid w:val="00846C57"/>
    <w:rsid w:val="0085117D"/>
    <w:rsid w:val="00852D52"/>
    <w:rsid w:val="00856AAA"/>
    <w:rsid w:val="00856E9A"/>
    <w:rsid w:val="0086034D"/>
    <w:rsid w:val="0086366F"/>
    <w:rsid w:val="008651EA"/>
    <w:rsid w:val="008652B3"/>
    <w:rsid w:val="00867155"/>
    <w:rsid w:val="00867E26"/>
    <w:rsid w:val="0087134F"/>
    <w:rsid w:val="00872C48"/>
    <w:rsid w:val="0087405A"/>
    <w:rsid w:val="00875C29"/>
    <w:rsid w:val="00876656"/>
    <w:rsid w:val="0088006E"/>
    <w:rsid w:val="0088036E"/>
    <w:rsid w:val="00881E78"/>
    <w:rsid w:val="0088254F"/>
    <w:rsid w:val="00883E80"/>
    <w:rsid w:val="0088654E"/>
    <w:rsid w:val="00886AA7"/>
    <w:rsid w:val="00887133"/>
    <w:rsid w:val="00890C89"/>
    <w:rsid w:val="00890D44"/>
    <w:rsid w:val="00893F3D"/>
    <w:rsid w:val="00895A63"/>
    <w:rsid w:val="00896E9E"/>
    <w:rsid w:val="008A2465"/>
    <w:rsid w:val="008A301D"/>
    <w:rsid w:val="008A5E79"/>
    <w:rsid w:val="008A602C"/>
    <w:rsid w:val="008A63E9"/>
    <w:rsid w:val="008B03EC"/>
    <w:rsid w:val="008B18D5"/>
    <w:rsid w:val="008B3A37"/>
    <w:rsid w:val="008B4D1F"/>
    <w:rsid w:val="008B6B49"/>
    <w:rsid w:val="008C0492"/>
    <w:rsid w:val="008C13A0"/>
    <w:rsid w:val="008D119D"/>
    <w:rsid w:val="008D189B"/>
    <w:rsid w:val="008D4D4B"/>
    <w:rsid w:val="008D7744"/>
    <w:rsid w:val="008D7890"/>
    <w:rsid w:val="008E16A8"/>
    <w:rsid w:val="008E26C6"/>
    <w:rsid w:val="008E3EEC"/>
    <w:rsid w:val="008E58CF"/>
    <w:rsid w:val="008F6532"/>
    <w:rsid w:val="00904CEF"/>
    <w:rsid w:val="009052D5"/>
    <w:rsid w:val="009067B5"/>
    <w:rsid w:val="00911469"/>
    <w:rsid w:val="009123C5"/>
    <w:rsid w:val="00912864"/>
    <w:rsid w:val="009141EA"/>
    <w:rsid w:val="0091526A"/>
    <w:rsid w:val="009154BC"/>
    <w:rsid w:val="00917CB6"/>
    <w:rsid w:val="00923AB1"/>
    <w:rsid w:val="00926A5E"/>
    <w:rsid w:val="0092753D"/>
    <w:rsid w:val="00927DFD"/>
    <w:rsid w:val="00932A19"/>
    <w:rsid w:val="00932BF5"/>
    <w:rsid w:val="00933456"/>
    <w:rsid w:val="00933499"/>
    <w:rsid w:val="0093445A"/>
    <w:rsid w:val="00934985"/>
    <w:rsid w:val="00934BBE"/>
    <w:rsid w:val="0093545F"/>
    <w:rsid w:val="00936056"/>
    <w:rsid w:val="00937083"/>
    <w:rsid w:val="0094192A"/>
    <w:rsid w:val="00942B5F"/>
    <w:rsid w:val="00942E56"/>
    <w:rsid w:val="009438AC"/>
    <w:rsid w:val="009446CE"/>
    <w:rsid w:val="009479B2"/>
    <w:rsid w:val="00950A64"/>
    <w:rsid w:val="00951549"/>
    <w:rsid w:val="009515EB"/>
    <w:rsid w:val="0095268A"/>
    <w:rsid w:val="00957611"/>
    <w:rsid w:val="009652DC"/>
    <w:rsid w:val="0097104E"/>
    <w:rsid w:val="00976E2F"/>
    <w:rsid w:val="00980671"/>
    <w:rsid w:val="00982B05"/>
    <w:rsid w:val="00982ED1"/>
    <w:rsid w:val="009835A5"/>
    <w:rsid w:val="00983FE3"/>
    <w:rsid w:val="009842F6"/>
    <w:rsid w:val="009948E3"/>
    <w:rsid w:val="00995DA4"/>
    <w:rsid w:val="0099609E"/>
    <w:rsid w:val="00996982"/>
    <w:rsid w:val="00996EDB"/>
    <w:rsid w:val="009973A7"/>
    <w:rsid w:val="009A101C"/>
    <w:rsid w:val="009A10A5"/>
    <w:rsid w:val="009A1465"/>
    <w:rsid w:val="009A4E60"/>
    <w:rsid w:val="009A6600"/>
    <w:rsid w:val="009A7817"/>
    <w:rsid w:val="009A7940"/>
    <w:rsid w:val="009B3661"/>
    <w:rsid w:val="009B4054"/>
    <w:rsid w:val="009B44BB"/>
    <w:rsid w:val="009B4729"/>
    <w:rsid w:val="009B63F0"/>
    <w:rsid w:val="009C198B"/>
    <w:rsid w:val="009C2C6B"/>
    <w:rsid w:val="009C4022"/>
    <w:rsid w:val="009C648A"/>
    <w:rsid w:val="009D0242"/>
    <w:rsid w:val="009D1856"/>
    <w:rsid w:val="009D2AC7"/>
    <w:rsid w:val="009D31E8"/>
    <w:rsid w:val="009D3BA8"/>
    <w:rsid w:val="009D47F3"/>
    <w:rsid w:val="009D482A"/>
    <w:rsid w:val="009D54E3"/>
    <w:rsid w:val="009D7918"/>
    <w:rsid w:val="009E0D82"/>
    <w:rsid w:val="009E1999"/>
    <w:rsid w:val="009E3149"/>
    <w:rsid w:val="009E4161"/>
    <w:rsid w:val="009E7DE6"/>
    <w:rsid w:val="009E7F6C"/>
    <w:rsid w:val="009F23D1"/>
    <w:rsid w:val="009F27F8"/>
    <w:rsid w:val="009F5EFF"/>
    <w:rsid w:val="009F6168"/>
    <w:rsid w:val="009F7B02"/>
    <w:rsid w:val="00A0170B"/>
    <w:rsid w:val="00A037BB"/>
    <w:rsid w:val="00A03958"/>
    <w:rsid w:val="00A04ACA"/>
    <w:rsid w:val="00A05A6E"/>
    <w:rsid w:val="00A073AF"/>
    <w:rsid w:val="00A07FDC"/>
    <w:rsid w:val="00A128D7"/>
    <w:rsid w:val="00A14F7C"/>
    <w:rsid w:val="00A1572B"/>
    <w:rsid w:val="00A16A12"/>
    <w:rsid w:val="00A16A74"/>
    <w:rsid w:val="00A16B53"/>
    <w:rsid w:val="00A20800"/>
    <w:rsid w:val="00A20B1E"/>
    <w:rsid w:val="00A21A01"/>
    <w:rsid w:val="00A23089"/>
    <w:rsid w:val="00A24AB9"/>
    <w:rsid w:val="00A24BA5"/>
    <w:rsid w:val="00A278AA"/>
    <w:rsid w:val="00A34F2E"/>
    <w:rsid w:val="00A40527"/>
    <w:rsid w:val="00A40F45"/>
    <w:rsid w:val="00A412D7"/>
    <w:rsid w:val="00A43454"/>
    <w:rsid w:val="00A44289"/>
    <w:rsid w:val="00A449C9"/>
    <w:rsid w:val="00A45633"/>
    <w:rsid w:val="00A46155"/>
    <w:rsid w:val="00A465E5"/>
    <w:rsid w:val="00A50319"/>
    <w:rsid w:val="00A54421"/>
    <w:rsid w:val="00A556B2"/>
    <w:rsid w:val="00A56E8C"/>
    <w:rsid w:val="00A605D7"/>
    <w:rsid w:val="00A62BDC"/>
    <w:rsid w:val="00A64AFE"/>
    <w:rsid w:val="00A64C96"/>
    <w:rsid w:val="00A65E47"/>
    <w:rsid w:val="00A66B0C"/>
    <w:rsid w:val="00A72740"/>
    <w:rsid w:val="00A74793"/>
    <w:rsid w:val="00A763B7"/>
    <w:rsid w:val="00A76C49"/>
    <w:rsid w:val="00A80F74"/>
    <w:rsid w:val="00A8191F"/>
    <w:rsid w:val="00A81F89"/>
    <w:rsid w:val="00A824E6"/>
    <w:rsid w:val="00A83C9E"/>
    <w:rsid w:val="00A848B5"/>
    <w:rsid w:val="00A87E99"/>
    <w:rsid w:val="00A9350F"/>
    <w:rsid w:val="00A94A25"/>
    <w:rsid w:val="00A95D1D"/>
    <w:rsid w:val="00A9731C"/>
    <w:rsid w:val="00A976F1"/>
    <w:rsid w:val="00AA209A"/>
    <w:rsid w:val="00AA4E21"/>
    <w:rsid w:val="00AA5B19"/>
    <w:rsid w:val="00AA6524"/>
    <w:rsid w:val="00AA68F5"/>
    <w:rsid w:val="00AA6C90"/>
    <w:rsid w:val="00AB2E50"/>
    <w:rsid w:val="00AB54DB"/>
    <w:rsid w:val="00AC0179"/>
    <w:rsid w:val="00AC3CC3"/>
    <w:rsid w:val="00AC7980"/>
    <w:rsid w:val="00AC7B4A"/>
    <w:rsid w:val="00AD04A0"/>
    <w:rsid w:val="00AE6FD7"/>
    <w:rsid w:val="00AF6DD8"/>
    <w:rsid w:val="00AF7119"/>
    <w:rsid w:val="00AF76FB"/>
    <w:rsid w:val="00B00635"/>
    <w:rsid w:val="00B0165D"/>
    <w:rsid w:val="00B019DD"/>
    <w:rsid w:val="00B03748"/>
    <w:rsid w:val="00B06997"/>
    <w:rsid w:val="00B06AD3"/>
    <w:rsid w:val="00B06C38"/>
    <w:rsid w:val="00B12358"/>
    <w:rsid w:val="00B13198"/>
    <w:rsid w:val="00B150F0"/>
    <w:rsid w:val="00B21EBA"/>
    <w:rsid w:val="00B22045"/>
    <w:rsid w:val="00B2250A"/>
    <w:rsid w:val="00B238CE"/>
    <w:rsid w:val="00B24556"/>
    <w:rsid w:val="00B32BF7"/>
    <w:rsid w:val="00B33A6E"/>
    <w:rsid w:val="00B351FB"/>
    <w:rsid w:val="00B36885"/>
    <w:rsid w:val="00B3724D"/>
    <w:rsid w:val="00B37303"/>
    <w:rsid w:val="00B37818"/>
    <w:rsid w:val="00B4079A"/>
    <w:rsid w:val="00B42852"/>
    <w:rsid w:val="00B43E1E"/>
    <w:rsid w:val="00B4565B"/>
    <w:rsid w:val="00B45CD3"/>
    <w:rsid w:val="00B50715"/>
    <w:rsid w:val="00B50745"/>
    <w:rsid w:val="00B534D8"/>
    <w:rsid w:val="00B54A81"/>
    <w:rsid w:val="00B5709E"/>
    <w:rsid w:val="00B570B4"/>
    <w:rsid w:val="00B61D81"/>
    <w:rsid w:val="00B70E4A"/>
    <w:rsid w:val="00B73EB0"/>
    <w:rsid w:val="00B7534B"/>
    <w:rsid w:val="00B75CBB"/>
    <w:rsid w:val="00B75FBF"/>
    <w:rsid w:val="00B76DED"/>
    <w:rsid w:val="00B80FD4"/>
    <w:rsid w:val="00B81805"/>
    <w:rsid w:val="00B8256B"/>
    <w:rsid w:val="00B8314F"/>
    <w:rsid w:val="00B844FF"/>
    <w:rsid w:val="00B85981"/>
    <w:rsid w:val="00B8618C"/>
    <w:rsid w:val="00B95057"/>
    <w:rsid w:val="00B971B8"/>
    <w:rsid w:val="00B97815"/>
    <w:rsid w:val="00BA00E5"/>
    <w:rsid w:val="00BA1580"/>
    <w:rsid w:val="00BA15C4"/>
    <w:rsid w:val="00BA1DFC"/>
    <w:rsid w:val="00BA3A2F"/>
    <w:rsid w:val="00BA3D92"/>
    <w:rsid w:val="00BA5786"/>
    <w:rsid w:val="00BB076C"/>
    <w:rsid w:val="00BB13BA"/>
    <w:rsid w:val="00BB2065"/>
    <w:rsid w:val="00BB5C95"/>
    <w:rsid w:val="00BB6BE6"/>
    <w:rsid w:val="00BB6E40"/>
    <w:rsid w:val="00BC0EF8"/>
    <w:rsid w:val="00BC2791"/>
    <w:rsid w:val="00BC495D"/>
    <w:rsid w:val="00BC7A23"/>
    <w:rsid w:val="00BC7E81"/>
    <w:rsid w:val="00BD18E9"/>
    <w:rsid w:val="00BD70C2"/>
    <w:rsid w:val="00BE0B90"/>
    <w:rsid w:val="00BE1447"/>
    <w:rsid w:val="00BE2CC3"/>
    <w:rsid w:val="00BE6022"/>
    <w:rsid w:val="00BE6502"/>
    <w:rsid w:val="00BF0A84"/>
    <w:rsid w:val="00BF2BC1"/>
    <w:rsid w:val="00BF2E82"/>
    <w:rsid w:val="00BF50E6"/>
    <w:rsid w:val="00C02F42"/>
    <w:rsid w:val="00C04A63"/>
    <w:rsid w:val="00C06885"/>
    <w:rsid w:val="00C073D4"/>
    <w:rsid w:val="00C117AB"/>
    <w:rsid w:val="00C12162"/>
    <w:rsid w:val="00C127E8"/>
    <w:rsid w:val="00C15D7B"/>
    <w:rsid w:val="00C161D7"/>
    <w:rsid w:val="00C1687A"/>
    <w:rsid w:val="00C20503"/>
    <w:rsid w:val="00C2220F"/>
    <w:rsid w:val="00C23BF7"/>
    <w:rsid w:val="00C25182"/>
    <w:rsid w:val="00C26087"/>
    <w:rsid w:val="00C27049"/>
    <w:rsid w:val="00C302EC"/>
    <w:rsid w:val="00C32595"/>
    <w:rsid w:val="00C326F5"/>
    <w:rsid w:val="00C33264"/>
    <w:rsid w:val="00C3426D"/>
    <w:rsid w:val="00C36EAC"/>
    <w:rsid w:val="00C373D0"/>
    <w:rsid w:val="00C376E9"/>
    <w:rsid w:val="00C40247"/>
    <w:rsid w:val="00C41B09"/>
    <w:rsid w:val="00C42DE6"/>
    <w:rsid w:val="00C43220"/>
    <w:rsid w:val="00C43B60"/>
    <w:rsid w:val="00C44BD4"/>
    <w:rsid w:val="00C51084"/>
    <w:rsid w:val="00C55278"/>
    <w:rsid w:val="00C5560F"/>
    <w:rsid w:val="00C61063"/>
    <w:rsid w:val="00C62B7A"/>
    <w:rsid w:val="00C63248"/>
    <w:rsid w:val="00C65134"/>
    <w:rsid w:val="00C67510"/>
    <w:rsid w:val="00C70925"/>
    <w:rsid w:val="00C72839"/>
    <w:rsid w:val="00C740E8"/>
    <w:rsid w:val="00C746F0"/>
    <w:rsid w:val="00C74DA9"/>
    <w:rsid w:val="00C751E6"/>
    <w:rsid w:val="00C76BE1"/>
    <w:rsid w:val="00C80A7E"/>
    <w:rsid w:val="00C8195F"/>
    <w:rsid w:val="00C82F41"/>
    <w:rsid w:val="00C836D4"/>
    <w:rsid w:val="00C87B44"/>
    <w:rsid w:val="00C90988"/>
    <w:rsid w:val="00C91802"/>
    <w:rsid w:val="00C9190E"/>
    <w:rsid w:val="00C922F7"/>
    <w:rsid w:val="00C92AFD"/>
    <w:rsid w:val="00C92B9C"/>
    <w:rsid w:val="00C94AC5"/>
    <w:rsid w:val="00C9575C"/>
    <w:rsid w:val="00C95842"/>
    <w:rsid w:val="00C9695F"/>
    <w:rsid w:val="00C9703E"/>
    <w:rsid w:val="00CA2096"/>
    <w:rsid w:val="00CA626E"/>
    <w:rsid w:val="00CA6506"/>
    <w:rsid w:val="00CA7F0F"/>
    <w:rsid w:val="00CB00BB"/>
    <w:rsid w:val="00CB0F88"/>
    <w:rsid w:val="00CB1F20"/>
    <w:rsid w:val="00CC3842"/>
    <w:rsid w:val="00CC4ED1"/>
    <w:rsid w:val="00CC4FFA"/>
    <w:rsid w:val="00CC51D4"/>
    <w:rsid w:val="00CC73D9"/>
    <w:rsid w:val="00CD0011"/>
    <w:rsid w:val="00CD083F"/>
    <w:rsid w:val="00CD459A"/>
    <w:rsid w:val="00CD4E73"/>
    <w:rsid w:val="00CD6AEA"/>
    <w:rsid w:val="00CE2359"/>
    <w:rsid w:val="00CE2946"/>
    <w:rsid w:val="00CE3238"/>
    <w:rsid w:val="00CE457F"/>
    <w:rsid w:val="00CE4C17"/>
    <w:rsid w:val="00CE51CD"/>
    <w:rsid w:val="00CE6901"/>
    <w:rsid w:val="00CF00AA"/>
    <w:rsid w:val="00CF1878"/>
    <w:rsid w:val="00CF59CE"/>
    <w:rsid w:val="00CF5FF2"/>
    <w:rsid w:val="00CF71A0"/>
    <w:rsid w:val="00D006B5"/>
    <w:rsid w:val="00D00FFF"/>
    <w:rsid w:val="00D04CF8"/>
    <w:rsid w:val="00D05121"/>
    <w:rsid w:val="00D07EA8"/>
    <w:rsid w:val="00D10017"/>
    <w:rsid w:val="00D119E1"/>
    <w:rsid w:val="00D1233F"/>
    <w:rsid w:val="00D13C93"/>
    <w:rsid w:val="00D15B36"/>
    <w:rsid w:val="00D1688E"/>
    <w:rsid w:val="00D177C3"/>
    <w:rsid w:val="00D17F25"/>
    <w:rsid w:val="00D21D17"/>
    <w:rsid w:val="00D221E2"/>
    <w:rsid w:val="00D22A8A"/>
    <w:rsid w:val="00D27509"/>
    <w:rsid w:val="00D27762"/>
    <w:rsid w:val="00D30FB7"/>
    <w:rsid w:val="00D3119C"/>
    <w:rsid w:val="00D3284A"/>
    <w:rsid w:val="00D33A87"/>
    <w:rsid w:val="00D34044"/>
    <w:rsid w:val="00D35756"/>
    <w:rsid w:val="00D3641F"/>
    <w:rsid w:val="00D36B2C"/>
    <w:rsid w:val="00D36ED3"/>
    <w:rsid w:val="00D374FE"/>
    <w:rsid w:val="00D4043B"/>
    <w:rsid w:val="00D42AA2"/>
    <w:rsid w:val="00D42C24"/>
    <w:rsid w:val="00D4594D"/>
    <w:rsid w:val="00D46123"/>
    <w:rsid w:val="00D46430"/>
    <w:rsid w:val="00D4708E"/>
    <w:rsid w:val="00D5184F"/>
    <w:rsid w:val="00D53017"/>
    <w:rsid w:val="00D54A05"/>
    <w:rsid w:val="00D60DC6"/>
    <w:rsid w:val="00D62230"/>
    <w:rsid w:val="00D637E4"/>
    <w:rsid w:val="00D63DBF"/>
    <w:rsid w:val="00D64490"/>
    <w:rsid w:val="00D6679E"/>
    <w:rsid w:val="00D6703D"/>
    <w:rsid w:val="00D67340"/>
    <w:rsid w:val="00D67D21"/>
    <w:rsid w:val="00D70AF4"/>
    <w:rsid w:val="00D73CC2"/>
    <w:rsid w:val="00D76132"/>
    <w:rsid w:val="00D76C61"/>
    <w:rsid w:val="00D77794"/>
    <w:rsid w:val="00D779E7"/>
    <w:rsid w:val="00D84F0F"/>
    <w:rsid w:val="00D85275"/>
    <w:rsid w:val="00D86075"/>
    <w:rsid w:val="00D86360"/>
    <w:rsid w:val="00D87172"/>
    <w:rsid w:val="00D915CC"/>
    <w:rsid w:val="00D94B16"/>
    <w:rsid w:val="00D94C62"/>
    <w:rsid w:val="00D94D9B"/>
    <w:rsid w:val="00D95F28"/>
    <w:rsid w:val="00DA14D0"/>
    <w:rsid w:val="00DA2F48"/>
    <w:rsid w:val="00DA4258"/>
    <w:rsid w:val="00DA74F0"/>
    <w:rsid w:val="00DB27A9"/>
    <w:rsid w:val="00DB2B09"/>
    <w:rsid w:val="00DB6844"/>
    <w:rsid w:val="00DC3D5B"/>
    <w:rsid w:val="00DC4E00"/>
    <w:rsid w:val="00DC4E32"/>
    <w:rsid w:val="00DD032F"/>
    <w:rsid w:val="00DD162C"/>
    <w:rsid w:val="00DD1997"/>
    <w:rsid w:val="00DD3C2A"/>
    <w:rsid w:val="00DD4424"/>
    <w:rsid w:val="00DD7210"/>
    <w:rsid w:val="00DD76B1"/>
    <w:rsid w:val="00DE3E4D"/>
    <w:rsid w:val="00DE430C"/>
    <w:rsid w:val="00DE67C7"/>
    <w:rsid w:val="00DF4600"/>
    <w:rsid w:val="00DF717B"/>
    <w:rsid w:val="00E0390D"/>
    <w:rsid w:val="00E04A80"/>
    <w:rsid w:val="00E04CF7"/>
    <w:rsid w:val="00E06C57"/>
    <w:rsid w:val="00E0792E"/>
    <w:rsid w:val="00E079B3"/>
    <w:rsid w:val="00E1162D"/>
    <w:rsid w:val="00E137C4"/>
    <w:rsid w:val="00E1415D"/>
    <w:rsid w:val="00E1473E"/>
    <w:rsid w:val="00E158C2"/>
    <w:rsid w:val="00E16865"/>
    <w:rsid w:val="00E21D2B"/>
    <w:rsid w:val="00E25958"/>
    <w:rsid w:val="00E300D3"/>
    <w:rsid w:val="00E31164"/>
    <w:rsid w:val="00E31509"/>
    <w:rsid w:val="00E32FA5"/>
    <w:rsid w:val="00E33496"/>
    <w:rsid w:val="00E3451B"/>
    <w:rsid w:val="00E40AE5"/>
    <w:rsid w:val="00E45359"/>
    <w:rsid w:val="00E51825"/>
    <w:rsid w:val="00E51996"/>
    <w:rsid w:val="00E51C8D"/>
    <w:rsid w:val="00E53657"/>
    <w:rsid w:val="00E53EAC"/>
    <w:rsid w:val="00E544F5"/>
    <w:rsid w:val="00E55824"/>
    <w:rsid w:val="00E56FE7"/>
    <w:rsid w:val="00E61FC4"/>
    <w:rsid w:val="00E63028"/>
    <w:rsid w:val="00E669DE"/>
    <w:rsid w:val="00E7009B"/>
    <w:rsid w:val="00E70887"/>
    <w:rsid w:val="00E718B9"/>
    <w:rsid w:val="00E7296A"/>
    <w:rsid w:val="00E72A08"/>
    <w:rsid w:val="00E72C52"/>
    <w:rsid w:val="00E73792"/>
    <w:rsid w:val="00E737FC"/>
    <w:rsid w:val="00E742B3"/>
    <w:rsid w:val="00E756C6"/>
    <w:rsid w:val="00E76CC9"/>
    <w:rsid w:val="00E80914"/>
    <w:rsid w:val="00E838BC"/>
    <w:rsid w:val="00E8454B"/>
    <w:rsid w:val="00E85F46"/>
    <w:rsid w:val="00E90434"/>
    <w:rsid w:val="00E90567"/>
    <w:rsid w:val="00E923F7"/>
    <w:rsid w:val="00E97028"/>
    <w:rsid w:val="00E970B6"/>
    <w:rsid w:val="00EA21FD"/>
    <w:rsid w:val="00EA227E"/>
    <w:rsid w:val="00EA2D0B"/>
    <w:rsid w:val="00EA3ABA"/>
    <w:rsid w:val="00EA58B4"/>
    <w:rsid w:val="00EA5FD9"/>
    <w:rsid w:val="00EA6AC4"/>
    <w:rsid w:val="00EB104B"/>
    <w:rsid w:val="00EB1E7C"/>
    <w:rsid w:val="00EB2845"/>
    <w:rsid w:val="00EB2B18"/>
    <w:rsid w:val="00EB2F07"/>
    <w:rsid w:val="00EB3B2B"/>
    <w:rsid w:val="00EB471E"/>
    <w:rsid w:val="00EB5C77"/>
    <w:rsid w:val="00EB7368"/>
    <w:rsid w:val="00EC131E"/>
    <w:rsid w:val="00EC136D"/>
    <w:rsid w:val="00EC395D"/>
    <w:rsid w:val="00EC686C"/>
    <w:rsid w:val="00EC6FE9"/>
    <w:rsid w:val="00ED06DF"/>
    <w:rsid w:val="00ED2D68"/>
    <w:rsid w:val="00ED438B"/>
    <w:rsid w:val="00ED5114"/>
    <w:rsid w:val="00ED6196"/>
    <w:rsid w:val="00ED7441"/>
    <w:rsid w:val="00EE18AC"/>
    <w:rsid w:val="00EE29A1"/>
    <w:rsid w:val="00EE33EC"/>
    <w:rsid w:val="00EE396E"/>
    <w:rsid w:val="00EE4958"/>
    <w:rsid w:val="00EE72C2"/>
    <w:rsid w:val="00EF2A9E"/>
    <w:rsid w:val="00EF2DFC"/>
    <w:rsid w:val="00EF34C8"/>
    <w:rsid w:val="00EF44BA"/>
    <w:rsid w:val="00EF504E"/>
    <w:rsid w:val="00EF520B"/>
    <w:rsid w:val="00EF6C56"/>
    <w:rsid w:val="00EF765B"/>
    <w:rsid w:val="00F02042"/>
    <w:rsid w:val="00F02A05"/>
    <w:rsid w:val="00F04B12"/>
    <w:rsid w:val="00F060AF"/>
    <w:rsid w:val="00F068D4"/>
    <w:rsid w:val="00F073D9"/>
    <w:rsid w:val="00F13719"/>
    <w:rsid w:val="00F15441"/>
    <w:rsid w:val="00F21064"/>
    <w:rsid w:val="00F236E9"/>
    <w:rsid w:val="00F23D53"/>
    <w:rsid w:val="00F27AF3"/>
    <w:rsid w:val="00F312D2"/>
    <w:rsid w:val="00F31E5F"/>
    <w:rsid w:val="00F32CE6"/>
    <w:rsid w:val="00F331E4"/>
    <w:rsid w:val="00F332FE"/>
    <w:rsid w:val="00F359B6"/>
    <w:rsid w:val="00F36EEA"/>
    <w:rsid w:val="00F40D5A"/>
    <w:rsid w:val="00F415F8"/>
    <w:rsid w:val="00F4167D"/>
    <w:rsid w:val="00F4287D"/>
    <w:rsid w:val="00F43955"/>
    <w:rsid w:val="00F43A6C"/>
    <w:rsid w:val="00F44611"/>
    <w:rsid w:val="00F44B79"/>
    <w:rsid w:val="00F45124"/>
    <w:rsid w:val="00F47731"/>
    <w:rsid w:val="00F51139"/>
    <w:rsid w:val="00F52AD5"/>
    <w:rsid w:val="00F54227"/>
    <w:rsid w:val="00F565DF"/>
    <w:rsid w:val="00F615F2"/>
    <w:rsid w:val="00F65DDA"/>
    <w:rsid w:val="00F67609"/>
    <w:rsid w:val="00F67CDA"/>
    <w:rsid w:val="00F700EB"/>
    <w:rsid w:val="00F721A6"/>
    <w:rsid w:val="00F749FB"/>
    <w:rsid w:val="00F755B6"/>
    <w:rsid w:val="00F80B75"/>
    <w:rsid w:val="00F8505A"/>
    <w:rsid w:val="00F87CAA"/>
    <w:rsid w:val="00F9112F"/>
    <w:rsid w:val="00F96407"/>
    <w:rsid w:val="00F9657A"/>
    <w:rsid w:val="00F9722D"/>
    <w:rsid w:val="00FA07C4"/>
    <w:rsid w:val="00FA25EC"/>
    <w:rsid w:val="00FA2FD6"/>
    <w:rsid w:val="00FA3F09"/>
    <w:rsid w:val="00FA431C"/>
    <w:rsid w:val="00FA5F1B"/>
    <w:rsid w:val="00FB05D9"/>
    <w:rsid w:val="00FB1450"/>
    <w:rsid w:val="00FB1B54"/>
    <w:rsid w:val="00FB2B4A"/>
    <w:rsid w:val="00FB3ED5"/>
    <w:rsid w:val="00FB54BF"/>
    <w:rsid w:val="00FB56A9"/>
    <w:rsid w:val="00FB608B"/>
    <w:rsid w:val="00FB65BD"/>
    <w:rsid w:val="00FB6AB2"/>
    <w:rsid w:val="00FB74F5"/>
    <w:rsid w:val="00FC1418"/>
    <w:rsid w:val="00FC229F"/>
    <w:rsid w:val="00FC2F6C"/>
    <w:rsid w:val="00FC578F"/>
    <w:rsid w:val="00FD1C47"/>
    <w:rsid w:val="00FD2C18"/>
    <w:rsid w:val="00FD661A"/>
    <w:rsid w:val="00FD6DCD"/>
    <w:rsid w:val="00FE0E59"/>
    <w:rsid w:val="00FE2965"/>
    <w:rsid w:val="00FE410B"/>
    <w:rsid w:val="00FE5D9C"/>
    <w:rsid w:val="00FE6DC7"/>
    <w:rsid w:val="00FF2668"/>
    <w:rsid w:val="00FF336F"/>
    <w:rsid w:val="00FF6C32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81FC5"/>
  <w15:docId w15:val="{68E2FC94-28FB-4BF8-B4D0-A4F26A93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72C48"/>
    <w:pPr>
      <w:keepNext/>
      <w:spacing w:after="0" w:line="240" w:lineRule="auto"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37521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2CE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B2C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B2C7B"/>
  </w:style>
  <w:style w:type="paragraph" w:styleId="a5">
    <w:name w:val="footer"/>
    <w:basedOn w:val="a"/>
    <w:link w:val="Char0"/>
    <w:uiPriority w:val="99"/>
    <w:unhideWhenUsed/>
    <w:rsid w:val="003B2C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B2C7B"/>
  </w:style>
  <w:style w:type="character" w:customStyle="1" w:styleId="4Char">
    <w:name w:val="제목 4 Char"/>
    <w:basedOn w:val="a0"/>
    <w:link w:val="4"/>
    <w:uiPriority w:val="9"/>
    <w:rsid w:val="00375219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F67609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F67609"/>
    <w:pPr>
      <w:jc w:val="left"/>
    </w:pPr>
    <w:rPr>
      <w:rFonts w:ascii="맑은 고딕" w:eastAsia="맑은 고딕" w:hAnsi="맑은 고딕" w:cs="Times New Roman"/>
    </w:rPr>
  </w:style>
  <w:style w:type="character" w:customStyle="1" w:styleId="Char1">
    <w:name w:val="메모 텍스트 Char"/>
    <w:basedOn w:val="a0"/>
    <w:link w:val="a7"/>
    <w:uiPriority w:val="99"/>
    <w:semiHidden/>
    <w:rsid w:val="00F67609"/>
    <w:rPr>
      <w:rFonts w:ascii="맑은 고딕" w:eastAsia="맑은 고딕" w:hAnsi="맑은 고딕" w:cs="Times New Roman"/>
    </w:rPr>
  </w:style>
  <w:style w:type="paragraph" w:styleId="a8">
    <w:name w:val="Revision"/>
    <w:hidden/>
    <w:uiPriority w:val="99"/>
    <w:semiHidden/>
    <w:rsid w:val="00B06997"/>
    <w:pPr>
      <w:spacing w:after="0" w:line="240" w:lineRule="auto"/>
      <w:jc w:val="left"/>
    </w:pPr>
  </w:style>
  <w:style w:type="character" w:customStyle="1" w:styleId="2Char">
    <w:name w:val="제목 2 Char"/>
    <w:basedOn w:val="a0"/>
    <w:link w:val="2"/>
    <w:uiPriority w:val="9"/>
    <w:rsid w:val="00872C48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44288;&#47532;&#49892;&#51088;&#47308;\&#48376;&#49324;&#54924;&#51032;,%20&#49569;&#48512;&#51088;&#47308;\&#44221;&#50689;&#54924;&#51032;%20&#50900;&#47168;&#54924;&#51032;%20%20&#44536;&#47353;&#50920;&#50612;&#51452;&#44036;&#48372;&#44256;\&#50900;&#47168;&#54924;&#51032;\&#50900;&#44036;%20&#50629;&#47924;%20&#48372;&#44256;%20(&#49436;&#48512;-20180223)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A70CD-E723-4F4D-8347-E09A9FE6C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월간 업무 보고 (서부-20180223)</Template>
  <TotalTime>1778</TotalTime>
  <Pages>23</Pages>
  <Words>3977</Words>
  <Characters>22669</Characters>
  <Application>Microsoft Office Word</Application>
  <DocSecurity>0</DocSecurity>
  <Lines>188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chm chm</cp:lastModifiedBy>
  <cp:revision>129</cp:revision>
  <cp:lastPrinted>2026-02-05T10:15:00Z</cp:lastPrinted>
  <dcterms:created xsi:type="dcterms:W3CDTF">2025-03-06T04:10:00Z</dcterms:created>
  <dcterms:modified xsi:type="dcterms:W3CDTF">2026-04-02T11:37:00Z</dcterms:modified>
</cp:coreProperties>
</file>