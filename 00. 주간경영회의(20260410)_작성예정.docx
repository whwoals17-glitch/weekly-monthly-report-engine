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F7246C" w:rsidRPr="0076713F" w14:paraId="08805FFA" w14:textId="77777777" w:rsidTr="004F2719">
        <w:trPr>
          <w:trHeight w:val="671"/>
        </w:trPr>
        <w:tc>
          <w:tcPr>
            <w:tcW w:w="15168" w:type="dxa"/>
            <w:gridSpan w:val="12"/>
            <w:vAlign w:val="center"/>
          </w:tcPr>
          <w:p w14:paraId="79353006" w14:textId="2CDAF601" w:rsidR="00E014F0" w:rsidRPr="0076713F" w:rsidRDefault="005E7D29" w:rsidP="008A307F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T-타워</w:t>
            </w:r>
            <w:r w:rsidR="004269F1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gramStart"/>
            <w:r w:rsidR="004269F1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="00E014F0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E014F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101D53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101D53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0A5EF7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F7246C" w:rsidRPr="0076713F" w14:paraId="6EA71853" w14:textId="77777777" w:rsidTr="005E7D29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FEEAECC" w14:textId="77777777" w:rsidR="00FE6964" w:rsidRPr="0076713F" w:rsidRDefault="00FE6964" w:rsidP="00FE6964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42B48BB2" w14:textId="77777777" w:rsidR="00FE6964" w:rsidRPr="0076713F" w:rsidRDefault="00FE6964" w:rsidP="00FE6964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235FFF5C" w14:textId="77777777" w:rsidR="00FE6964" w:rsidRPr="0076713F" w:rsidRDefault="00FE6964" w:rsidP="00FE6964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4D44224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FA3120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23B6E7F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0D0AB7C3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6F385B1A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00BD52D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0FE0C5E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D2D5700" w14:textId="77777777" w:rsidR="00FE6964" w:rsidRPr="0076713F" w:rsidRDefault="00FE6964" w:rsidP="00FE696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2E0FE072" w14:textId="645D3B98" w:rsidR="007632DA" w:rsidRPr="00B97972" w:rsidRDefault="007632DA" w:rsidP="007632DA">
            <w:pPr>
              <w:spacing w:line="276" w:lineRule="auto"/>
              <w:ind w:left="1441" w:hangingChars="900" w:hanging="1441"/>
              <w:rPr>
                <w:rFonts w:ascii="가는각진제목체" w:eastAsia="가는각진제목체" w:hAnsi="뫼비우스 Regular"/>
                <w:szCs w:val="20"/>
              </w:rPr>
            </w:pPr>
            <w:r w:rsidRPr="00003974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gramStart"/>
            <w:r w:rsidRPr="00003974">
              <w:rPr>
                <w:rFonts w:ascii="가는각진제목체" w:eastAsia="가는각진제목체" w:hAnsi="뫼비우스 Regular" w:hint="eastAsia"/>
                <w:szCs w:val="20"/>
              </w:rPr>
              <w:t>결원 :</w:t>
            </w:r>
            <w:proofErr w:type="gramEnd"/>
            <w:r>
              <w:rPr>
                <w:rFonts w:ascii="가는각진제목체" w:eastAsia="가는각진제목체" w:hAnsi="뫼비우스 Regular"/>
                <w:szCs w:val="20"/>
              </w:rPr>
              <w:t xml:space="preserve"> </w:t>
            </w:r>
          </w:p>
          <w:p w14:paraId="32224EF4" w14:textId="3470BF07" w:rsidR="007632DA" w:rsidRPr="00003974" w:rsidRDefault="007632DA" w:rsidP="007632DA">
            <w:pPr>
              <w:spacing w:line="276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003974">
              <w:rPr>
                <w:rFonts w:ascii="가는각진제목체" w:eastAsia="가는각진제목체" w:hAnsi="뫼비우스 Regular" w:hint="eastAsia"/>
                <w:szCs w:val="20"/>
              </w:rPr>
              <w:t xml:space="preserve">2. </w:t>
            </w:r>
            <w:proofErr w:type="gramStart"/>
            <w:r w:rsidRPr="00003974">
              <w:rPr>
                <w:rFonts w:ascii="가는각진제목체" w:eastAsia="가는각진제목체" w:hAnsi="뫼비우스 Regular" w:hint="eastAsia"/>
                <w:szCs w:val="20"/>
              </w:rPr>
              <w:t>대책 :</w:t>
            </w:r>
            <w:proofErr w:type="gramEnd"/>
            <w:r w:rsidRPr="00003974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</w:p>
          <w:p w14:paraId="3DC94D4B" w14:textId="693BC2CD" w:rsidR="00FE6964" w:rsidRPr="0076713F" w:rsidRDefault="007632DA" w:rsidP="007632DA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653FAD">
              <w:rPr>
                <w:rFonts w:ascii="가는각진제목체" w:eastAsia="가는각진제목체" w:hAnsi="뫼비우스 Regular" w:hint="eastAsia"/>
                <w:szCs w:val="20"/>
              </w:rPr>
              <w:t>3. 기타 :</w:t>
            </w:r>
          </w:p>
        </w:tc>
      </w:tr>
      <w:tr w:rsidR="007632DA" w:rsidRPr="0076713F" w14:paraId="53E979E9" w14:textId="77777777" w:rsidTr="005E7D29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B5D1F71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8BEC1E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3256" w14:textId="745801F5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0DD540" w14:textId="5545DDBA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1EBAC115" w14:textId="1A4E9F66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7D8E0B61" w14:textId="112D84DC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D5796C0" w14:textId="5445B494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3F302C" w14:textId="226D403A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27DB74" w14:textId="67B19350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4F1AD851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323D5A80" w14:textId="77777777" w:rsidTr="005E7D29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EF6BB5B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7E787D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E11281" w14:textId="5AF5E10D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8F9017" w14:textId="0603CDAC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7F97A928" w14:textId="3CDD0489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784150EC" w14:textId="3704592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CA756D" w14:textId="32886E8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7D500" w14:textId="6C667AF8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834B54" w14:textId="6F50089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00ED7F68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5FDE4492" w14:textId="77777777" w:rsidTr="005E7D29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6C5B04C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19094A1C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CE506" w14:textId="75074F0E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309ACA48" w14:textId="2AF7871E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D4F015A" w14:textId="3338F40E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1AF3A154" w14:textId="1177926C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0F80DFDF" w14:textId="774E49F1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5E192502" w14:textId="751D122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05ADA402" w14:textId="25C797F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717991E0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47B77449" w14:textId="77777777" w:rsidTr="005E7D29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CF97B2A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39F6EA34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50838EC0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62084EFD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3CB27AF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53BE545E" w14:textId="0AE06F06" w:rsidR="007632DA" w:rsidRPr="0076713F" w:rsidRDefault="007632DA" w:rsidP="007632DA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7632DA" w:rsidRPr="0076713F" w14:paraId="05BEEC93" w14:textId="77777777" w:rsidTr="005E7D29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3F50210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5D0F15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18685B" w14:textId="5168A43D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28B9" w14:textId="3EA4740B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EF2DDB" w14:textId="390B9190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7632DA" w:rsidRPr="0076713F" w14:paraId="157AE2D2" w14:textId="77777777" w:rsidTr="003A4954">
        <w:trPr>
          <w:trHeight w:val="169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88677DB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9B0C5BB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7D9E611C" w14:textId="17498A7D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068A2" w14:textId="29EC01DF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T-타워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583F7511" w14:textId="67C41E11" w:rsidR="007632DA" w:rsidRPr="0076713F" w:rsidRDefault="007632DA" w:rsidP="007632DA">
            <w:pPr>
              <w:snapToGrid w:val="0"/>
              <w:spacing w:line="216" w:lineRule="auto"/>
              <w:contextualSpacing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</w:p>
        </w:tc>
      </w:tr>
      <w:tr w:rsidR="007632DA" w:rsidRPr="0076713F" w14:paraId="11911CCA" w14:textId="77777777" w:rsidTr="004C3B92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01DC35E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0DC97B6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79B4DB2F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99FE1" w14:textId="165DF51B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장안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658745E4" w14:textId="69C268EF" w:rsidR="007632DA" w:rsidRPr="0076713F" w:rsidRDefault="007632DA" w:rsidP="007632D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32DA" w:rsidRPr="0076713F" w14:paraId="7723649D" w14:textId="77777777" w:rsidTr="004C3B92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70A2683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741AC0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20330334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EB85B" w14:textId="3EA7341B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용인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FC36C6D" w14:textId="62409534" w:rsidR="007632DA" w:rsidRPr="0076713F" w:rsidRDefault="007632DA" w:rsidP="007632D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32DA" w:rsidRPr="0076713F" w14:paraId="609C1198" w14:textId="77777777" w:rsidTr="00FE6964">
        <w:trPr>
          <w:trHeight w:val="109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2930365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CF633E7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5C31E248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2DB4C" w14:textId="0FF6CAC5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T-타워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27E414E" w14:textId="62A8D9CF" w:rsidR="007632DA" w:rsidRPr="0076713F" w:rsidRDefault="007632DA" w:rsidP="007632DA">
            <w:pPr>
              <w:snapToGrid w:val="0"/>
              <w:spacing w:line="216" w:lineRule="auto"/>
              <w:contextualSpacing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32DA" w:rsidRPr="0076713F" w14:paraId="4C5FAB95" w14:textId="77777777" w:rsidTr="003544C4">
        <w:trPr>
          <w:trHeight w:val="36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0A61F42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009CC72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12F4DE00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567E5" w14:textId="2823470F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장안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1F9FB140" w14:textId="02B8C5F3" w:rsidR="007632DA" w:rsidRPr="0076713F" w:rsidRDefault="007632DA" w:rsidP="007632D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32DA" w:rsidRPr="0076713F" w14:paraId="408CE257" w14:textId="77777777" w:rsidTr="003544C4">
        <w:trPr>
          <w:trHeight w:val="46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D4649F9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C909CF0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32E187F8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9F456" w14:textId="330937D8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용인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118F4669" w14:textId="058EB666" w:rsidR="007632DA" w:rsidRPr="0076713F" w:rsidRDefault="007632DA" w:rsidP="007632D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32DA" w:rsidRPr="0076713F" w14:paraId="75DDDD2C" w14:textId="77777777" w:rsidTr="00F7246C">
        <w:trPr>
          <w:trHeight w:val="80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6FF4876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8BA026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498B9E02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8227" w14:textId="3CB0936A" w:rsidR="007632DA" w:rsidRPr="0076713F" w:rsidRDefault="007632DA" w:rsidP="007632DA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b/>
                <w:bCs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T-타워</w:t>
            </w:r>
          </w:p>
        </w:tc>
        <w:tc>
          <w:tcPr>
            <w:tcW w:w="1190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D47D75" w14:textId="4EF82698" w:rsidR="007632DA" w:rsidRPr="0076713F" w:rsidRDefault="007632DA" w:rsidP="007632DA">
            <w:pPr>
              <w:snapToGrid w:val="0"/>
              <w:spacing w:line="216" w:lineRule="auto"/>
              <w:contextualSpacing/>
              <w:rPr>
                <w:rFonts w:ascii="가는각진제목체" w:eastAsia="가는각진제목체" w:hAnsiTheme="minorHAnsi"/>
                <w:color w:val="000000" w:themeColor="text1"/>
                <w:szCs w:val="18"/>
              </w:rPr>
            </w:pPr>
          </w:p>
        </w:tc>
      </w:tr>
      <w:tr w:rsidR="007632DA" w:rsidRPr="0076713F" w14:paraId="3FBF56FC" w14:textId="77777777" w:rsidTr="00FE6964">
        <w:trPr>
          <w:trHeight w:val="3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58D799B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7F1FED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8A129" w14:textId="7F0902A4" w:rsidR="007632DA" w:rsidRPr="0076713F" w:rsidRDefault="007632DA" w:rsidP="007632DA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장안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8878" w14:textId="20ED8741" w:rsidR="007632DA" w:rsidRPr="0076713F" w:rsidRDefault="007632DA" w:rsidP="007632DA">
            <w:pPr>
              <w:rPr>
                <w:rFonts w:ascii="가는각진제목체" w:eastAsia="가는각진제목체" w:hAnsiTheme="minorHAnsi"/>
                <w:color w:val="000000" w:themeColor="text1"/>
                <w:szCs w:val="18"/>
              </w:rPr>
            </w:pPr>
          </w:p>
        </w:tc>
      </w:tr>
      <w:tr w:rsidR="007632DA" w:rsidRPr="0076713F" w14:paraId="333157BC" w14:textId="77777777" w:rsidTr="00787392">
        <w:trPr>
          <w:trHeight w:val="18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A78D0E6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F2C8BD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FBEA" w14:textId="6BD13E9D" w:rsidR="007632DA" w:rsidRPr="0076713F" w:rsidRDefault="007632DA" w:rsidP="007632DA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용인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0039" w14:textId="536A7E56" w:rsidR="007632DA" w:rsidRPr="0076713F" w:rsidRDefault="007632DA" w:rsidP="007632DA">
            <w:pPr>
              <w:rPr>
                <w:rFonts w:ascii="가는각진제목체" w:eastAsia="가는각진제목체" w:hAnsiTheme="minorHAnsi"/>
                <w:color w:val="000000" w:themeColor="text1"/>
                <w:szCs w:val="18"/>
              </w:rPr>
            </w:pPr>
          </w:p>
        </w:tc>
      </w:tr>
      <w:tr w:rsidR="007632DA" w:rsidRPr="0076713F" w14:paraId="22BDA04E" w14:textId="77777777" w:rsidTr="00787392">
        <w:trPr>
          <w:trHeight w:val="33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2B75B23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2F303F9B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6904FABE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lastRenderedPageBreak/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F143844" w14:textId="77777777" w:rsidR="007632DA" w:rsidRPr="0076713F" w:rsidRDefault="007632DA" w:rsidP="00763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lastRenderedPageBreak/>
              <w:t>직원</w:t>
            </w:r>
          </w:p>
          <w:p w14:paraId="45BF8276" w14:textId="77777777" w:rsidR="007632DA" w:rsidRPr="0076713F" w:rsidRDefault="007632DA" w:rsidP="00763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5EFCC926" w14:textId="7CF23F84" w:rsidR="007632DA" w:rsidRPr="0076713F" w:rsidRDefault="007632DA" w:rsidP="007632DA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0AB99C87" w14:textId="77777777" w:rsidTr="00194A3C">
        <w:trPr>
          <w:trHeight w:val="111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FBBA095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C0C6293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422E7133" w14:textId="377D8C26" w:rsidR="007632DA" w:rsidRPr="0076713F" w:rsidRDefault="007632DA" w:rsidP="007632DA">
            <w:pPr>
              <w:snapToGrid w:val="0"/>
              <w:spacing w:line="216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7632DA" w:rsidRPr="0076713F" w14:paraId="3E9060DF" w14:textId="77777777" w:rsidTr="00787392">
        <w:trPr>
          <w:trHeight w:val="104"/>
        </w:trPr>
        <w:tc>
          <w:tcPr>
            <w:tcW w:w="1560" w:type="dxa"/>
            <w:gridSpan w:val="2"/>
            <w:vAlign w:val="center"/>
          </w:tcPr>
          <w:p w14:paraId="0DB6A935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06853008" w14:textId="66765EA6" w:rsidR="007632DA" w:rsidRPr="0076713F" w:rsidRDefault="007632DA" w:rsidP="007632DA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5C483446" w14:textId="77777777" w:rsidR="007632DA" w:rsidRDefault="007632DA">
      <w:r>
        <w:br w:type="page"/>
      </w: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432"/>
      </w:tblGrid>
      <w:tr w:rsidR="007632DA" w:rsidRPr="0076713F" w14:paraId="70B670BF" w14:textId="77777777" w:rsidTr="005A6492">
        <w:trPr>
          <w:trHeight w:val="671"/>
        </w:trPr>
        <w:tc>
          <w:tcPr>
            <w:tcW w:w="15168" w:type="dxa"/>
            <w:gridSpan w:val="11"/>
            <w:vAlign w:val="center"/>
          </w:tcPr>
          <w:p w14:paraId="7CD77528" w14:textId="77503D2F" w:rsidR="007632DA" w:rsidRPr="0076713F" w:rsidRDefault="007632DA" w:rsidP="007632DA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</w:rPr>
              <w:lastRenderedPageBreak/>
              <w:br w:type="page"/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수도권 2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2026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04. 10.</w:t>
            </w:r>
          </w:p>
        </w:tc>
      </w:tr>
      <w:tr w:rsidR="007632DA" w:rsidRPr="0076713F" w14:paraId="4DF04496" w14:textId="77777777" w:rsidTr="00DE425F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22103AE9" w14:textId="77777777" w:rsidR="007632DA" w:rsidRPr="0076713F" w:rsidRDefault="007632DA" w:rsidP="007632DA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63B0C94B" w14:textId="77777777" w:rsidR="007632DA" w:rsidRPr="0076713F" w:rsidRDefault="007632DA" w:rsidP="007632DA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10273B7C" w14:textId="77777777" w:rsidR="007632DA" w:rsidRPr="0076713F" w:rsidRDefault="007632DA" w:rsidP="007632DA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C21B37A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EF2856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8EB3CFD" w14:textId="26135A4C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038F9646" w14:textId="5EC9558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36849F2C" w14:textId="5CDCAFCB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DB271D" w14:textId="51015C9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4081B8C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8432" w:type="dxa"/>
            <w:vMerge w:val="restart"/>
            <w:tcBorders>
              <w:left w:val="single" w:sz="4" w:space="0" w:color="auto"/>
            </w:tcBorders>
            <w:vAlign w:val="center"/>
          </w:tcPr>
          <w:p w14:paraId="532BA72E" w14:textId="77777777" w:rsidR="007632DA" w:rsidRPr="0076713F" w:rsidRDefault="007632DA" w:rsidP="007632DA">
            <w:pPr>
              <w:ind w:left="1153" w:hangingChars="800" w:hanging="1153"/>
              <w:rPr>
                <w:rFonts w:ascii="가는각진제목체" w:eastAsia="가는각진제목체" w:hAnsi="뫼비우스 Regular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 xml:space="preserve"> 0명</w:t>
            </w:r>
          </w:p>
          <w:p w14:paraId="1466FC78" w14:textId="406450B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 xml:space="preserve">2. </w:t>
            </w:r>
            <w:proofErr w:type="gramStart"/>
            <w:r w:rsidR="005666B8">
              <w:rPr>
                <w:rFonts w:ascii="가는각진제목체" w:eastAsia="가는각진제목체" w:hAnsi="뫼비우스 Regular" w:hint="eastAsia"/>
                <w:sz w:val="18"/>
              </w:rPr>
              <w:t>대책</w:t>
            </w:r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 xml:space="preserve">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sz w:val="18"/>
              </w:rPr>
              <w:t xml:space="preserve"> 0명</w:t>
            </w:r>
          </w:p>
        </w:tc>
      </w:tr>
      <w:tr w:rsidR="007632DA" w:rsidRPr="0076713F" w14:paraId="64568A1E" w14:textId="77777777" w:rsidTr="00DE425F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58402CA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6BC020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63CB4" w14:textId="3A799D7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439E41" w14:textId="50788455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131B0DCA" w14:textId="14C7CFB8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0FECC09F" w14:textId="4A009E5A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A65D1F" w14:textId="32DFAD1A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CE4CD9" w14:textId="4D28D77D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432" w:type="dxa"/>
            <w:vMerge/>
            <w:tcBorders>
              <w:left w:val="single" w:sz="4" w:space="0" w:color="auto"/>
            </w:tcBorders>
          </w:tcPr>
          <w:p w14:paraId="3F66C313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50A34906" w14:textId="77777777" w:rsidTr="00DE425F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6FD860D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0C82CE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2E9C3" w14:textId="0642BAD5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CE97E8" w14:textId="76ADD7F5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08A696B8" w14:textId="3070E92B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79F0D8D9" w14:textId="1D1B03E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BBEC07" w14:textId="42B7B802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84F8C4" w14:textId="669A262F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432" w:type="dxa"/>
            <w:vMerge/>
            <w:tcBorders>
              <w:left w:val="single" w:sz="4" w:space="0" w:color="auto"/>
            </w:tcBorders>
          </w:tcPr>
          <w:p w14:paraId="084816E7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494A4391" w14:textId="77777777" w:rsidTr="00DE425F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3355DDC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515E87A7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6FD7E" w14:textId="4BC9B22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7FB78CDB" w14:textId="5A9CC8A1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FA3B5B4" w14:textId="67DB140B" w:rsidR="007632DA" w:rsidRPr="0076713F" w:rsidRDefault="007632DA" w:rsidP="007632DA">
            <w:pPr>
              <w:spacing w:line="276" w:lineRule="auto"/>
              <w:ind w:firstLineChars="100" w:firstLine="16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067E95E2" w14:textId="50A86943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148AA43" w14:textId="0E398B79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13A41D37" w14:textId="4906355A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432" w:type="dxa"/>
            <w:vMerge/>
            <w:tcBorders>
              <w:left w:val="single" w:sz="4" w:space="0" w:color="auto"/>
            </w:tcBorders>
          </w:tcPr>
          <w:p w14:paraId="1A0191FD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2B36ACBB" w14:textId="77777777" w:rsidTr="005A6492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10EF568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75E9678D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16368516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449C5005" w14:textId="77777777" w:rsidR="007632DA" w:rsidRPr="0076713F" w:rsidRDefault="007632DA" w:rsidP="007632DA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BB69E0B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9"/>
            <w:vAlign w:val="center"/>
          </w:tcPr>
          <w:p w14:paraId="67D9D7BF" w14:textId="63794E73" w:rsidR="007632DA" w:rsidRPr="0076713F" w:rsidRDefault="007632DA" w:rsidP="007632DA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7632DA" w:rsidRPr="0076713F" w14:paraId="2E3FD429" w14:textId="77777777" w:rsidTr="005A6492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B8D3C73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45502A9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C53E309" w14:textId="364515EA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C1B5" w14:textId="4B206EBD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1907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C93D41" w14:textId="15D1B818" w:rsidR="007632DA" w:rsidRPr="0076713F" w:rsidRDefault="005666B8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 용</w:t>
            </w:r>
          </w:p>
        </w:tc>
      </w:tr>
      <w:tr w:rsidR="007632DA" w:rsidRPr="0076713F" w14:paraId="136BC5A8" w14:textId="77777777" w:rsidTr="005A6492">
        <w:trPr>
          <w:trHeight w:val="64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DF4E1A5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6814251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57DA1349" w14:textId="2DE64609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2CD15" w14:textId="5BDFA5BE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2622783F" w14:textId="13666FE7" w:rsidR="007632DA" w:rsidRPr="0076713F" w:rsidRDefault="007632DA" w:rsidP="007632DA">
            <w:pPr>
              <w:widowControl w:val="0"/>
              <w:tabs>
                <w:tab w:val="left" w:pos="306"/>
              </w:tabs>
              <w:wordWrap w:val="0"/>
              <w:autoSpaceDE w:val="0"/>
              <w:autoSpaceDN w:val="0"/>
              <w:jc w:val="both"/>
              <w:rPr>
                <w:rFonts w:ascii="가는각진제목체" w:eastAsia="가는각진제목체" w:hAnsi="뫼비우스 Regular" w:cs="바탕"/>
                <w:color w:val="000000" w:themeColor="text1"/>
                <w:spacing w:val="-4"/>
                <w:kern w:val="0"/>
                <w:szCs w:val="20"/>
              </w:rPr>
            </w:pPr>
          </w:p>
        </w:tc>
      </w:tr>
      <w:tr w:rsidR="007632DA" w:rsidRPr="0076713F" w14:paraId="4CD3348D" w14:textId="77777777" w:rsidTr="000A5EF7">
        <w:trPr>
          <w:trHeight w:val="27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C5AAFC3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E158456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0A82AF70" w14:textId="77777777" w:rsidR="007632DA" w:rsidRPr="0076713F" w:rsidRDefault="007632DA" w:rsidP="00763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10725" w14:textId="5096FD39" w:rsidR="007632DA" w:rsidRPr="0076713F" w:rsidRDefault="007632DA" w:rsidP="007632D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20CBFDC5" w14:textId="7619A334" w:rsidR="007632DA" w:rsidRPr="0076713F" w:rsidRDefault="007632DA" w:rsidP="007632DA">
            <w:pPr>
              <w:widowControl w:val="0"/>
              <w:tabs>
                <w:tab w:val="left" w:pos="306"/>
              </w:tabs>
              <w:wordWrap w:val="0"/>
              <w:autoSpaceDE w:val="0"/>
              <w:autoSpaceDN w:val="0"/>
              <w:jc w:val="both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</w:p>
        </w:tc>
      </w:tr>
      <w:tr w:rsidR="007632DA" w:rsidRPr="0076713F" w14:paraId="73C83B9E" w14:textId="77777777" w:rsidTr="007A63E2">
        <w:trPr>
          <w:trHeight w:val="205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9460C18" w14:textId="77777777" w:rsidR="007632DA" w:rsidRPr="0076713F" w:rsidRDefault="007632DA" w:rsidP="00763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FF38FDB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3F4ADA19" w14:textId="7B7F64F9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  <w:right w:val="single" w:sz="4" w:space="0" w:color="auto"/>
            </w:tcBorders>
          </w:tcPr>
          <w:p w14:paraId="001D0151" w14:textId="4B7D4CF2" w:rsidR="007632DA" w:rsidRPr="0076713F" w:rsidRDefault="007632DA" w:rsidP="007632DA">
            <w:pPr>
              <w:adjustRightInd w:val="0"/>
              <w:spacing w:before="20" w:after="20" w:line="300" w:lineRule="exact"/>
              <w:contextualSpacing/>
              <w:rPr>
                <w:rFonts w:ascii="가는각진제목체" w:eastAsia="가는각진제목체" w:hAnsiTheme="minorHAnsi"/>
                <w:color w:val="000000" w:themeColor="text1"/>
                <w:szCs w:val="18"/>
              </w:rPr>
            </w:pPr>
          </w:p>
        </w:tc>
      </w:tr>
      <w:tr w:rsidR="007632DA" w:rsidRPr="0076713F" w14:paraId="49F479A0" w14:textId="77777777" w:rsidTr="005A6492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58967D1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536075CC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3693E7C7" w14:textId="77777777" w:rsidR="007632DA" w:rsidRPr="0076713F" w:rsidRDefault="007632DA" w:rsidP="00763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32FA0DF" w14:textId="77777777" w:rsidR="007632DA" w:rsidRPr="0076713F" w:rsidRDefault="007632DA" w:rsidP="00763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353B7436" w14:textId="77777777" w:rsidR="007632DA" w:rsidRPr="0076713F" w:rsidRDefault="007632DA" w:rsidP="00763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</w:tcBorders>
            <w:vAlign w:val="center"/>
          </w:tcPr>
          <w:p w14:paraId="44E6165B" w14:textId="20FDC691" w:rsidR="007632DA" w:rsidRPr="0076713F" w:rsidRDefault="007632DA" w:rsidP="007632DA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32DA" w:rsidRPr="0076713F" w14:paraId="4D70E133" w14:textId="77777777" w:rsidTr="005A6492">
        <w:trPr>
          <w:trHeight w:val="57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2EABD6D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271D152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9"/>
            <w:vAlign w:val="center"/>
          </w:tcPr>
          <w:p w14:paraId="2377FEA6" w14:textId="42B77CAC" w:rsidR="007632DA" w:rsidRPr="0076713F" w:rsidRDefault="007632DA" w:rsidP="007632DA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7632DA" w:rsidRPr="0076713F" w14:paraId="29E0C095" w14:textId="239DA322" w:rsidTr="00126BBE">
        <w:trPr>
          <w:trHeight w:val="1831"/>
        </w:trPr>
        <w:tc>
          <w:tcPr>
            <w:tcW w:w="1560" w:type="dxa"/>
            <w:gridSpan w:val="2"/>
            <w:vAlign w:val="center"/>
          </w:tcPr>
          <w:p w14:paraId="7E7C3285" w14:textId="77777777" w:rsidR="007632DA" w:rsidRPr="0076713F" w:rsidRDefault="007632DA" w:rsidP="00763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9"/>
            <w:vAlign w:val="center"/>
          </w:tcPr>
          <w:p w14:paraId="7DAB2614" w14:textId="14369DB7" w:rsidR="007632DA" w:rsidRPr="0076713F" w:rsidRDefault="007632DA" w:rsidP="007632DA">
            <w:pPr>
              <w:spacing w:line="288" w:lineRule="auto"/>
              <w:ind w:firstLineChars="100" w:firstLine="16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DC31344" w14:textId="2FC6F60A" w:rsidR="00B91B0E" w:rsidRPr="0076713F" w:rsidRDefault="000E464F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 w:rsidRPr="0076713F">
        <w:rPr>
          <w:rFonts w:ascii="가는각진제목체" w:eastAsia="가는각진제목체" w:hAnsi="뫼비우스 Regular" w:hint="eastAsia"/>
          <w:color w:val="000000" w:themeColor="text1"/>
          <w:szCs w:val="20"/>
        </w:rPr>
        <w:br w:type="page"/>
      </w: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F7246C" w:rsidRPr="0076713F" w14:paraId="298DB026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411DA69D" w14:textId="644630B6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중부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DD59D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DD59D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F7246C" w:rsidRPr="0076713F" w14:paraId="52BB61A2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BAB76D9" w14:textId="77777777" w:rsidR="00126BBE" w:rsidRPr="0076713F" w:rsidRDefault="00126BBE" w:rsidP="00A855E2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3BFB42E4" w14:textId="77777777" w:rsidR="00126BBE" w:rsidRPr="0076713F" w:rsidRDefault="00126BBE" w:rsidP="00A855E2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3141F96C" w14:textId="77777777" w:rsidR="00126BBE" w:rsidRPr="0076713F" w:rsidRDefault="00126BBE" w:rsidP="00A855E2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B0A80D8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FDCBC9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F7FDEBF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479121A0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25C3C19B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E71FEA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C02E38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9BA0EDC" w14:textId="77777777" w:rsidR="00126BBE" w:rsidRPr="0076713F" w:rsidRDefault="00126BBE" w:rsidP="00A855E2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3DA8292D" w14:textId="337CF0BD" w:rsidR="00126BBE" w:rsidRPr="0076713F" w:rsidRDefault="00126BBE" w:rsidP="00BA176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1. 결원: </w:t>
            </w:r>
          </w:p>
          <w:p w14:paraId="38B6AA98" w14:textId="5B2C5501" w:rsidR="00126BBE" w:rsidRPr="0076713F" w:rsidRDefault="00126BBE" w:rsidP="00BA1763">
            <w:pPr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2. 대책: </w:t>
            </w:r>
          </w:p>
        </w:tc>
      </w:tr>
      <w:tr w:rsidR="00F7246C" w:rsidRPr="0076713F" w14:paraId="4398D465" w14:textId="77777777" w:rsidTr="002C23F6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99D6A93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0E8ABB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CEF30" w14:textId="72FFB7AB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A0FAAC" w14:textId="18B5014D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31BD8A9A" w14:textId="706974DC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4F7B01EC" w14:textId="21EF324D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059B9E" w14:textId="39FFB5D3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2FD0EC" w14:textId="1BF2504F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6E9D04" w14:textId="4EC5F91B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728A6D87" w14:textId="77777777" w:rsidR="00126BBE" w:rsidRPr="0076713F" w:rsidRDefault="00126BBE" w:rsidP="00BA176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7246C" w:rsidRPr="0076713F" w14:paraId="6630FC00" w14:textId="77777777" w:rsidTr="002C23F6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9190660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1668FE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C6A320" w14:textId="16392FBF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6CEE12" w14:textId="77A52995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06F61484" w14:textId="025E530F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297DB5B1" w14:textId="430DC57E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B00172" w14:textId="7CE046EC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344A75" w14:textId="4F9E0986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192E64" w14:textId="57360D03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2F157B89" w14:textId="77777777" w:rsidR="00126BBE" w:rsidRPr="0076713F" w:rsidRDefault="00126BBE" w:rsidP="00BA176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7246C" w:rsidRPr="0076713F" w14:paraId="1B003147" w14:textId="77777777" w:rsidTr="002C23F6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04085EA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465E036D" w14:textId="7777777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646E4" w14:textId="2EDF15A4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2ECA55F9" w14:textId="2369DA0E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350ED54" w14:textId="42F746F4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72AD6802" w14:textId="3C55CF1C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017C1349" w14:textId="4F6DA4BD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0FFC830E" w14:textId="57BED7E7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653C7804" w14:textId="2AE96B1C" w:rsidR="00126BBE" w:rsidRPr="0076713F" w:rsidRDefault="00126BBE" w:rsidP="00BA176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BD5252E" w14:textId="77777777" w:rsidR="00126BBE" w:rsidRPr="0076713F" w:rsidRDefault="00126BBE" w:rsidP="00BA176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0145B" w:rsidRPr="0076713F" w14:paraId="2D2A0443" w14:textId="77777777" w:rsidTr="0064289D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18724A6" w14:textId="77777777" w:rsidR="00A0145B" w:rsidRPr="0076713F" w:rsidRDefault="00A0145B" w:rsidP="00A0145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895D317" w14:textId="47F0753C" w:rsidR="00A0145B" w:rsidRPr="0076713F" w:rsidRDefault="00A0145B" w:rsidP="00A0145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tcBorders>
              <w:bottom w:val="single" w:sz="4" w:space="0" w:color="auto"/>
            </w:tcBorders>
            <w:vAlign w:val="center"/>
          </w:tcPr>
          <w:p w14:paraId="4852D7B5" w14:textId="29902791" w:rsidR="00A0145B" w:rsidRPr="0076713F" w:rsidRDefault="00A0145B" w:rsidP="00DD59D0">
            <w:pPr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</w:tr>
      <w:tr w:rsidR="00A0145B" w:rsidRPr="0076713F" w14:paraId="041A6163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CA54973" w14:textId="77777777" w:rsidR="00A0145B" w:rsidRPr="0076713F" w:rsidRDefault="00A0145B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BFFA375" w14:textId="6B5CC65C" w:rsidR="00A0145B" w:rsidRPr="0076713F" w:rsidRDefault="00A0145B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2EA1D0" w14:textId="6FA49EEC" w:rsidR="00A0145B" w:rsidRPr="0076713F" w:rsidRDefault="00A0145B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주체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26806" w14:textId="3D53F5E7" w:rsidR="00A0145B" w:rsidRPr="0076713F" w:rsidRDefault="00A0145B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5DA89C" w14:textId="733DAEE6" w:rsidR="00A0145B" w:rsidRPr="0076713F" w:rsidRDefault="00A0145B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내        용</w:t>
            </w:r>
          </w:p>
        </w:tc>
      </w:tr>
      <w:tr w:rsidR="00DD59D0" w:rsidRPr="0076713F" w14:paraId="2E53331C" w14:textId="77777777" w:rsidTr="00A0145B">
        <w:trPr>
          <w:trHeight w:val="40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316B7FC" w14:textId="77777777" w:rsidR="00DD59D0" w:rsidRPr="0076713F" w:rsidRDefault="00DD59D0" w:rsidP="00DD59D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99CE7AF" w14:textId="77777777" w:rsidR="00DD59D0" w:rsidRPr="0076713F" w:rsidRDefault="00DD59D0" w:rsidP="00DD59D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370F3B4" w14:textId="5B74B9FD" w:rsidR="00DD59D0" w:rsidRPr="0076713F" w:rsidRDefault="00DD59D0" w:rsidP="00DD59D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203AE" w14:textId="18B57AAB" w:rsidR="00DD59D0" w:rsidRPr="0076713F" w:rsidRDefault="00DD59D0" w:rsidP="00DD59D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7293E208" w14:textId="1A4ABE05" w:rsidR="00DD59D0" w:rsidRPr="0076713F" w:rsidRDefault="00DD59D0" w:rsidP="00DD59D0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DD59D0" w:rsidRPr="0076713F" w14:paraId="6B07DA62" w14:textId="77777777" w:rsidTr="00A0145B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8DC89B8" w14:textId="77777777" w:rsidR="00DD59D0" w:rsidRPr="0076713F" w:rsidRDefault="00DD59D0" w:rsidP="00DD59D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F9C3BCC" w14:textId="77777777" w:rsidR="00DD59D0" w:rsidRPr="0076713F" w:rsidRDefault="00DD59D0" w:rsidP="00DD59D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7AEE6CA" w14:textId="7DD3EB4C" w:rsidR="00DD59D0" w:rsidRPr="0076713F" w:rsidRDefault="00DD59D0" w:rsidP="00DD59D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89984" w14:textId="26E35C1F" w:rsidR="00DD59D0" w:rsidRPr="0076713F" w:rsidRDefault="00DD59D0" w:rsidP="00DD59D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둔산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4F863764" w14:textId="40687F36" w:rsidR="00DD59D0" w:rsidRPr="0076713F" w:rsidRDefault="00DD59D0" w:rsidP="00DD59D0">
            <w:pPr>
              <w:spacing w:line="276" w:lineRule="auto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DD59D0" w:rsidRPr="0076713F" w14:paraId="5C8EF361" w14:textId="77777777" w:rsidTr="00A0145B">
        <w:trPr>
          <w:trHeight w:val="41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751C063" w14:textId="77777777" w:rsidR="00DD59D0" w:rsidRPr="0076713F" w:rsidRDefault="00DD59D0" w:rsidP="00DD59D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4E6744" w14:textId="77777777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08DC5241" w14:textId="77777777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468A73" w14:textId="508D10B4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둔산, 부사</w:t>
            </w:r>
          </w:p>
        </w:tc>
        <w:tc>
          <w:tcPr>
            <w:tcW w:w="1190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798FD1" w14:textId="03E519B5" w:rsidR="00DD59D0" w:rsidRPr="0076713F" w:rsidRDefault="00DD59D0" w:rsidP="00DD59D0">
            <w:pPr>
              <w:spacing w:line="276" w:lineRule="auto"/>
              <w:rPr>
                <w:rFonts w:ascii="가는각진제목체" w:eastAsia="가는각진제목체"/>
                <w:szCs w:val="20"/>
              </w:rPr>
            </w:pPr>
          </w:p>
        </w:tc>
      </w:tr>
      <w:tr w:rsidR="00DD59D0" w:rsidRPr="0076713F" w14:paraId="2AF9C3BF" w14:textId="77777777" w:rsidTr="00A0145B">
        <w:trPr>
          <w:trHeight w:val="3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31BC1C0" w14:textId="77777777" w:rsidR="00DD59D0" w:rsidRPr="0076713F" w:rsidRDefault="00DD59D0" w:rsidP="00DD59D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0AE4EA13" w14:textId="77777777" w:rsidR="00DD59D0" w:rsidRPr="0076713F" w:rsidRDefault="00DD59D0" w:rsidP="00DD59D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0AF4902E" w14:textId="77777777" w:rsidR="00DD59D0" w:rsidRPr="0076713F" w:rsidRDefault="00DD59D0" w:rsidP="00DD59D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34BEDCE" w14:textId="77777777" w:rsidR="00DD59D0" w:rsidRPr="0076713F" w:rsidRDefault="00DD59D0" w:rsidP="00DD59D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72EEE168" w14:textId="77777777" w:rsidR="00DD59D0" w:rsidRPr="0076713F" w:rsidRDefault="00DD59D0" w:rsidP="00DD59D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514A505C" w14:textId="0717D520" w:rsidR="00DD59D0" w:rsidRPr="0076713F" w:rsidRDefault="00DD59D0" w:rsidP="00DD59D0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D59D0" w:rsidRPr="0076713F" w14:paraId="3168B294" w14:textId="77777777" w:rsidTr="00865BEF">
        <w:trPr>
          <w:trHeight w:val="3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AD7468F" w14:textId="77777777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FBAC36D" w14:textId="77777777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7AE80084" w14:textId="3857F216" w:rsidR="00DD59D0" w:rsidRPr="0076713F" w:rsidRDefault="00DD59D0" w:rsidP="00DD59D0">
            <w:pPr>
              <w:spacing w:line="276" w:lineRule="auto"/>
              <w:ind w:firstLineChars="100" w:firstLine="160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D59D0" w:rsidRPr="0076713F" w14:paraId="3AFC93E0" w14:textId="77777777" w:rsidTr="00BA1763">
        <w:trPr>
          <w:trHeight w:val="1977"/>
        </w:trPr>
        <w:tc>
          <w:tcPr>
            <w:tcW w:w="1560" w:type="dxa"/>
            <w:gridSpan w:val="2"/>
            <w:vAlign w:val="center"/>
          </w:tcPr>
          <w:p w14:paraId="18979D87" w14:textId="77777777" w:rsidR="00DD59D0" w:rsidRPr="0076713F" w:rsidRDefault="00DD59D0" w:rsidP="00DD59D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0B82FBA5" w14:textId="20EEF815" w:rsidR="00DD59D0" w:rsidRPr="0076713F" w:rsidRDefault="00DD59D0" w:rsidP="00DD59D0">
            <w:pPr>
              <w:ind w:firstLineChars="200" w:firstLine="32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52CDB5C" w14:textId="3246A27C" w:rsidR="005666B8" w:rsidRDefault="005666B8">
      <w:pPr>
        <w:rPr>
          <w:rFonts w:ascii="가는각진제목체" w:eastAsia="가는각진제목체"/>
          <w:color w:val="000000" w:themeColor="text1"/>
        </w:rPr>
      </w:pPr>
    </w:p>
    <w:p w14:paraId="5AD43E9F" w14:textId="77777777" w:rsidR="005666B8" w:rsidRDefault="005666B8">
      <w:pPr>
        <w:rPr>
          <w:rFonts w:ascii="가는각진제목체" w:eastAsia="가는각진제목체"/>
          <w:color w:val="000000" w:themeColor="text1"/>
        </w:rPr>
      </w:pPr>
      <w:r>
        <w:rPr>
          <w:rFonts w:ascii="가는각진제목체" w:eastAsia="가는각진제목체"/>
          <w:color w:val="000000" w:themeColor="text1"/>
        </w:rPr>
        <w:br w:type="page"/>
      </w:r>
    </w:p>
    <w:p w14:paraId="1BF21CC6" w14:textId="77777777" w:rsidR="00BA1763" w:rsidRPr="0076713F" w:rsidRDefault="00BA1763">
      <w:pPr>
        <w:rPr>
          <w:rFonts w:ascii="가는각진제목체" w:eastAsia="가는각진제목체"/>
          <w:color w:val="000000" w:themeColor="text1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F7246C" w:rsidRPr="0076713F" w14:paraId="613806C8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4C0B1BD8" w14:textId="1E6488F8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현대체 Light" w:cs="현대체 Light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부산 </w:t>
            </w:r>
            <w:proofErr w:type="gramStart"/>
            <w:r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>. 0</w:t>
            </w:r>
            <w:r w:rsidR="00B37C80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 xml:space="preserve">. </w:t>
            </w:r>
            <w:r w:rsidR="00B37C80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현대체 Light" w:cs="현대체 Light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F7246C" w:rsidRPr="0076713F" w14:paraId="2A6884B5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D691447" w14:textId="77777777" w:rsidR="00462176" w:rsidRPr="0076713F" w:rsidRDefault="00462176" w:rsidP="00462176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1.</w:t>
            </w:r>
          </w:p>
          <w:p w14:paraId="033BB7AC" w14:textId="77777777" w:rsidR="00462176" w:rsidRPr="0076713F" w:rsidRDefault="00462176" w:rsidP="00462176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인력</w:t>
            </w:r>
          </w:p>
          <w:p w14:paraId="2501E6BA" w14:textId="77777777" w:rsidR="00462176" w:rsidRPr="0076713F" w:rsidRDefault="00462176" w:rsidP="00462176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4FD2B9D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7EFFCD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628262E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1D4D69DC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3DE2EAC6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557D34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BB11478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36B44F7" w14:textId="77777777" w:rsidR="00462176" w:rsidRPr="0076713F" w:rsidRDefault="00462176" w:rsidP="00462176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43980422" w14:textId="1518C666" w:rsidR="00883648" w:rsidRPr="0076713F" w:rsidRDefault="00883648" w:rsidP="00BA1763">
            <w:pPr>
              <w:spacing w:line="276" w:lineRule="auto"/>
              <w:ind w:left="1441" w:hangingChars="900" w:hanging="1441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</w:t>
            </w:r>
            <w:r w:rsidR="00B564A1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:</w:t>
            </w:r>
            <w:proofErr w:type="gramEnd"/>
            <w:r w:rsidR="00B11D29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24195AE1" w14:textId="727FFF95" w:rsidR="00B11D29" w:rsidRPr="0076713F" w:rsidRDefault="00B11D29" w:rsidP="00883648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</w:t>
            </w:r>
            <w:r w:rsidR="00B564A1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:</w:t>
            </w:r>
            <w:proofErr w:type="gramEnd"/>
            <w:r w:rsidR="00B37C80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49D27893" w14:textId="3691C1A3" w:rsidR="00462176" w:rsidRPr="0076713F" w:rsidRDefault="00883648" w:rsidP="00883648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3. 기타 :</w:t>
            </w:r>
          </w:p>
        </w:tc>
      </w:tr>
      <w:tr w:rsidR="00F7246C" w:rsidRPr="0076713F" w14:paraId="5B8ACCB9" w14:textId="77777777" w:rsidTr="003E5BE2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6B7DD6A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B5CDD3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F8D6" w14:textId="4DDF5032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547F3C5" w14:textId="494DEF3A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445FB817" w14:textId="2EA349AB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</w:tcPr>
          <w:p w14:paraId="272616EF" w14:textId="434AFB9B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</w:tcPr>
          <w:p w14:paraId="7B4A9AB9" w14:textId="47EBFCB8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</w:tcPr>
          <w:p w14:paraId="781EAB7B" w14:textId="01A8E87F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</w:tcPr>
          <w:p w14:paraId="4BA58CB0" w14:textId="479030B2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29131148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F7246C" w:rsidRPr="0076713F" w14:paraId="18F6AA20" w14:textId="77777777" w:rsidTr="003E5BE2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6DCBFAD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B25453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9AD07" w14:textId="48892B9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44F93D9" w14:textId="3D2827BC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BE7CF6A" w14:textId="3A612DD5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</w:tcPr>
          <w:p w14:paraId="470CD858" w14:textId="5F1EC465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</w:tcPr>
          <w:p w14:paraId="52D482B5" w14:textId="5465C40B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</w:tcPr>
          <w:p w14:paraId="3DA73252" w14:textId="2C0B9BD3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</w:tcPr>
          <w:p w14:paraId="52424217" w14:textId="0B147CFD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2EE3F13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F7246C" w:rsidRPr="0076713F" w14:paraId="784E5768" w14:textId="77777777" w:rsidTr="003E5BE2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9E94885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158FE751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A9CF77" w14:textId="1D5305F8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</w:tcPr>
          <w:p w14:paraId="2988D52F" w14:textId="1054B93D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</w:tcPr>
          <w:p w14:paraId="01673476" w14:textId="1FAECF55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2" w:type="dxa"/>
          </w:tcPr>
          <w:p w14:paraId="6F5431CF" w14:textId="1E7C3FF8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</w:tcPr>
          <w:p w14:paraId="0C07D315" w14:textId="1F085A48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</w:tcPr>
          <w:p w14:paraId="23397578" w14:textId="0A955C73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</w:tcPr>
          <w:p w14:paraId="6E5C2FD8" w14:textId="515A26F5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61A45499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F7246C" w:rsidRPr="0076713F" w14:paraId="64DC2224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07C2B36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2.</w:t>
            </w:r>
          </w:p>
          <w:p w14:paraId="6692AF53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주요</w:t>
            </w:r>
          </w:p>
          <w:p w14:paraId="245CF4F8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추진</w:t>
            </w:r>
          </w:p>
          <w:p w14:paraId="1D2EA490" w14:textId="77777777" w:rsidR="004522DA" w:rsidRPr="0076713F" w:rsidRDefault="004522DA" w:rsidP="004522DA">
            <w:pPr>
              <w:spacing w:line="276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16BF351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45623D72" w14:textId="1B732FDB" w:rsidR="004522DA" w:rsidRPr="0076713F" w:rsidRDefault="004522DA" w:rsidP="004522DA">
            <w:pPr>
              <w:adjustRightInd w:val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F7246C" w:rsidRPr="0076713F" w14:paraId="38CA9B2F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C16B636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592E7A" w14:textId="77777777" w:rsidR="004522DA" w:rsidRPr="0076713F" w:rsidRDefault="004522DA" w:rsidP="004522DA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58D7B5" w14:textId="77777777" w:rsidR="004522DA" w:rsidRPr="0076713F" w:rsidRDefault="004522DA" w:rsidP="00452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82F58" w14:textId="77777777" w:rsidR="004522DA" w:rsidRPr="0076713F" w:rsidRDefault="004522DA" w:rsidP="00452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1D0EB9" w14:textId="77777777" w:rsidR="004522DA" w:rsidRPr="0076713F" w:rsidRDefault="004522DA" w:rsidP="004522D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B37C80" w:rsidRPr="0076713F" w14:paraId="52346DD8" w14:textId="77777777" w:rsidTr="00A870C7">
        <w:trPr>
          <w:trHeight w:val="2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FB03AF5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D29D86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48F1F353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0823C" w14:textId="07EA8011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부암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6560EB6C" w14:textId="2CFFB316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73C2511C" w14:textId="77777777" w:rsidTr="002C23F6">
        <w:trPr>
          <w:trHeight w:val="26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8FC4866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172420D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475CD420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29C93" w14:textId="01862414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데이터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497DA225" w14:textId="68861441" w:rsidR="00B37C80" w:rsidRPr="0076713F" w:rsidRDefault="00B37C80" w:rsidP="00B37C80">
            <w:pPr>
              <w:adjustRightInd w:val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  <w:tr w:rsidR="00B37C80" w:rsidRPr="0076713F" w14:paraId="6303640C" w14:textId="77777777" w:rsidTr="002C23F6">
        <w:trPr>
          <w:trHeight w:val="26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0AEA00D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63ED662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73B34843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835C4" w14:textId="415EBC85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안락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4A636AC2" w14:textId="7AC3E377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029D6E00" w14:textId="77777777" w:rsidTr="00A870C7">
        <w:trPr>
          <w:trHeight w:val="33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066C89E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22B2460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0C1F3B96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DB2A0" w14:textId="07D56BBD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부암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4AFA6264" w14:textId="47FA54F9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B37C80" w:rsidRPr="0076713F" w14:paraId="2FD4BBD5" w14:textId="77777777" w:rsidTr="002C23F6">
        <w:trPr>
          <w:trHeight w:val="32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9366C05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7DAA27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9981808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ED276" w14:textId="00070063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데이터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13CAD65" w14:textId="699AC153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2BF4FB56" w14:textId="77777777" w:rsidTr="002C23F6">
        <w:trPr>
          <w:trHeight w:val="32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F36A071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DB5BC28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000031B6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CB2A" w14:textId="01AC275E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현대체 Light" w:hint="eastAsia"/>
                <w:color w:val="000000" w:themeColor="text1"/>
                <w:spacing w:val="-4"/>
                <w:kern w:val="0"/>
                <w:szCs w:val="20"/>
              </w:rPr>
              <w:t>안락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1BA1DF01" w14:textId="70F78A6E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B37C80" w:rsidRPr="0076713F" w14:paraId="74410C18" w14:textId="77777777" w:rsidTr="001740A2">
        <w:trPr>
          <w:trHeight w:val="41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C91970A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C5ECF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이슈</w:t>
            </w:r>
          </w:p>
          <w:p w14:paraId="7AAE05A2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B2146" w14:textId="4A0A6143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공통</w:t>
            </w:r>
          </w:p>
        </w:tc>
        <w:tc>
          <w:tcPr>
            <w:tcW w:w="1190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96628" w14:textId="638692C6" w:rsidR="00B37C80" w:rsidRPr="0076713F" w:rsidRDefault="00B37C80" w:rsidP="00B37C80">
            <w:pPr>
              <w:adjustRightInd w:val="0"/>
              <w:spacing w:line="0" w:lineRule="atLeast"/>
              <w:rPr>
                <w:rFonts w:ascii="가는각진제목체" w:eastAsia="가는각진제목체" w:hAnsi="뫼비우스 Regular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1BFAB9EE" w14:textId="77777777" w:rsidTr="004522DA">
        <w:trPr>
          <w:trHeight w:val="45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82C66A4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6AA84C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5C3A" w14:textId="185C35E7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부암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9F723" w14:textId="3CB996AA" w:rsidR="00B37C80" w:rsidRPr="0076713F" w:rsidRDefault="00B37C80" w:rsidP="00B37C80">
            <w:pPr>
              <w:adjustRightInd w:val="0"/>
              <w:jc w:val="both"/>
              <w:rPr>
                <w:rFonts w:ascii="가는각진제목체" w:eastAsia="가는각진제목체" w:hAnsi="현대체 Light" w:cs="현대체 Light"/>
                <w:b/>
                <w:bCs/>
                <w:szCs w:val="20"/>
              </w:rPr>
            </w:pPr>
          </w:p>
        </w:tc>
      </w:tr>
      <w:tr w:rsidR="00B37C80" w:rsidRPr="0076713F" w14:paraId="061B1F82" w14:textId="77777777" w:rsidTr="004522DA">
        <w:trPr>
          <w:trHeight w:val="34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CBBAC7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D506C2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2819" w14:textId="008961AE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데이터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C4F4E" w14:textId="36D5BE57" w:rsidR="00B37C80" w:rsidRPr="0076713F" w:rsidRDefault="00B37C80" w:rsidP="00B37C80">
            <w:pPr>
              <w:adjustRightInd w:val="0"/>
              <w:jc w:val="both"/>
              <w:rPr>
                <w:rFonts w:ascii="가는각진제목체" w:eastAsia="가는각진제목체" w:hAnsi="뫼비우스 Regular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08E724B8" w14:textId="77777777" w:rsidTr="004522DA">
        <w:trPr>
          <w:trHeight w:val="36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9946C3B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090181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B852F" w14:textId="00FAD0CB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안락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13550" w14:textId="40F3ED7E" w:rsidR="00B37C80" w:rsidRPr="0076713F" w:rsidRDefault="00B37C80" w:rsidP="00B37C80">
            <w:pPr>
              <w:adjustRightInd w:val="0"/>
              <w:jc w:val="both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765A366D" w14:textId="77777777" w:rsidTr="00211118">
        <w:trPr>
          <w:trHeight w:val="9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E79EB1A" w14:textId="77777777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3.</w:t>
            </w:r>
          </w:p>
          <w:p w14:paraId="263D445A" w14:textId="77777777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특이</w:t>
            </w:r>
          </w:p>
          <w:p w14:paraId="1773E692" w14:textId="77777777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4613984" w14:textId="77777777" w:rsidR="00B37C80" w:rsidRPr="0076713F" w:rsidRDefault="00B37C80" w:rsidP="00B37C80">
            <w:pPr>
              <w:spacing w:line="0" w:lineRule="atLeast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직원</w:t>
            </w:r>
          </w:p>
          <w:p w14:paraId="30E86BEC" w14:textId="77777777" w:rsidR="00B37C80" w:rsidRPr="0076713F" w:rsidRDefault="00B37C80" w:rsidP="00B37C80">
            <w:pPr>
              <w:spacing w:line="0" w:lineRule="atLeast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5F8116F2" w14:textId="68EAC51A" w:rsidR="00B37C80" w:rsidRPr="0076713F" w:rsidRDefault="00B37C80" w:rsidP="00B37C80">
            <w:pPr>
              <w:adjustRightInd w:val="0"/>
              <w:spacing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37C80" w:rsidRPr="0076713F" w14:paraId="05EAD148" w14:textId="77777777" w:rsidTr="003A4954">
        <w:trPr>
          <w:trHeight w:val="133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DE6DEBE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CFC15A3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0DD6D660" w14:textId="1198577B" w:rsidR="00B37C80" w:rsidRPr="0076713F" w:rsidRDefault="00B37C80" w:rsidP="00B37C80">
            <w:pPr>
              <w:rPr>
                <w:rFonts w:ascii="가는각진제목체" w:eastAsia="가는각진제목체" w:hAnsi="현대체 Light" w:cs="현대체 Light"/>
                <w:color w:val="000000" w:themeColor="text1"/>
                <w:kern w:val="0"/>
                <w:szCs w:val="20"/>
              </w:rPr>
            </w:pPr>
          </w:p>
        </w:tc>
      </w:tr>
      <w:tr w:rsidR="00B37C80" w:rsidRPr="0076713F" w14:paraId="209ED90C" w14:textId="77777777" w:rsidTr="003A4954">
        <w:trPr>
          <w:trHeight w:val="782"/>
        </w:trPr>
        <w:tc>
          <w:tcPr>
            <w:tcW w:w="1560" w:type="dxa"/>
            <w:gridSpan w:val="2"/>
            <w:vAlign w:val="center"/>
          </w:tcPr>
          <w:p w14:paraId="1C6B77AC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61DAC405" w14:textId="1C60C5C7" w:rsidR="00B37C80" w:rsidRPr="0076713F" w:rsidRDefault="00B37C80" w:rsidP="00B37C80">
            <w:pPr>
              <w:spacing w:line="288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</w:tbl>
    <w:p w14:paraId="70453319" w14:textId="32E0EE0E" w:rsidR="003544C4" w:rsidRPr="0076713F" w:rsidRDefault="003544C4" w:rsidP="00DB7107">
      <w:pPr>
        <w:rPr>
          <w:rFonts w:ascii="가는각진제목체" w:eastAsia="가는각진제목체" w:hAnsi="뫼비우스 Regular"/>
          <w:color w:val="000000" w:themeColor="text1"/>
          <w:sz w:val="18"/>
          <w:szCs w:val="18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992"/>
        <w:gridCol w:w="746"/>
        <w:gridCol w:w="862"/>
        <w:gridCol w:w="863"/>
        <w:gridCol w:w="863"/>
        <w:gridCol w:w="863"/>
        <w:gridCol w:w="7569"/>
      </w:tblGrid>
      <w:tr w:rsidR="00F7246C" w:rsidRPr="0076713F" w14:paraId="1D953F74" w14:textId="77777777" w:rsidTr="002C23F6">
        <w:trPr>
          <w:trHeight w:val="671"/>
        </w:trPr>
        <w:tc>
          <w:tcPr>
            <w:tcW w:w="15168" w:type="dxa"/>
            <w:gridSpan w:val="10"/>
            <w:vAlign w:val="center"/>
          </w:tcPr>
          <w:p w14:paraId="7ABF726A" w14:textId="15201E4B" w:rsidR="00B91B0E" w:rsidRPr="0076713F" w:rsidRDefault="003544C4" w:rsidP="003544C4">
            <w:pPr>
              <w:ind w:firstLineChars="100" w:firstLine="192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>대</w:t>
            </w:r>
            <w:r w:rsidR="00B91B0E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구 </w:t>
            </w:r>
            <w:proofErr w:type="gramStart"/>
            <w:r w:rsidR="00B91B0E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="00B91B0E"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B91B0E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B37C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B37C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F7246C" w:rsidRPr="0076713F" w14:paraId="58925F87" w14:textId="77777777" w:rsidTr="003A4954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01B001C3" w14:textId="77777777" w:rsidR="002D409F" w:rsidRPr="0076713F" w:rsidRDefault="002D409F" w:rsidP="002D409F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5840474B" w14:textId="77777777" w:rsidR="002D409F" w:rsidRPr="0076713F" w:rsidRDefault="002D409F" w:rsidP="002D409F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34FBDD98" w14:textId="77777777" w:rsidR="002D409F" w:rsidRPr="0076713F" w:rsidRDefault="002D409F" w:rsidP="002D409F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D70D66D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DEF502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06A064D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746" w:type="dxa"/>
            <w:shd w:val="clear" w:color="auto" w:fill="D9D9D9"/>
            <w:vAlign w:val="center"/>
          </w:tcPr>
          <w:p w14:paraId="7E8070C4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20730345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7513DDD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2BF3249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BF8DCAE" w14:textId="77777777" w:rsidR="002D409F" w:rsidRPr="0076713F" w:rsidRDefault="002D409F" w:rsidP="002D409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236C292D" w14:textId="77777777" w:rsidR="005666B8" w:rsidRDefault="00C03B1F" w:rsidP="005666B8">
            <w:pP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6A08397D" w14:textId="79A3FEA0" w:rsidR="00B37C80" w:rsidRPr="0076713F" w:rsidRDefault="00B37C80" w:rsidP="005666B8">
            <w:pPr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B37C80" w:rsidRPr="0076713F" w14:paraId="2D97E419" w14:textId="77777777" w:rsidTr="003A4954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267A633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D5F9212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A870" w14:textId="17EBF56D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11B0C0" w14:textId="0438F3C1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57B663FB" w14:textId="35A7DF94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0B2670CC" w14:textId="30512FEA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C20911" w14:textId="7FE932DC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E2AB8B" w14:textId="2F022243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DBA939" w14:textId="3F4E042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79F7AC3F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37C80" w:rsidRPr="0076713F" w14:paraId="500EBCD4" w14:textId="77777777" w:rsidTr="003A4954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7166C9F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251EBE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D4A69C" w14:textId="25126F92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087B79" w14:textId="7FB6DB92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3875B1C4" w14:textId="50D11246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163179C2" w14:textId="7878E408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18BAE2" w14:textId="4969BCB2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C61471" w14:textId="0F68FAC9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80B1090" w14:textId="523326EC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B87492B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37C80" w:rsidRPr="0076713F" w14:paraId="246E5D70" w14:textId="77777777" w:rsidTr="003A4954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06EF26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1B56F82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B68C7" w14:textId="74B2F07D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036F8E5C" w14:textId="3B1A22B9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46" w:type="dxa"/>
            <w:vAlign w:val="center"/>
          </w:tcPr>
          <w:p w14:paraId="69B520D5" w14:textId="43A8BAFC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64B97B2C" w14:textId="113BF16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3AB72120" w14:textId="2131DEC5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1E7E8FCF" w14:textId="21FA7A48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785FC11A" w14:textId="4F4EED82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0C7FF889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37C80" w:rsidRPr="0076713F" w14:paraId="7981501D" w14:textId="77777777" w:rsidTr="00C11735">
        <w:trPr>
          <w:trHeight w:val="132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90357F9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5052AD78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0ED5AF69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36B70851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6C6D59B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8"/>
            <w:vAlign w:val="center"/>
          </w:tcPr>
          <w:p w14:paraId="34FD6E68" w14:textId="0774704E" w:rsidR="00B37C80" w:rsidRPr="0076713F" w:rsidRDefault="00B37C80" w:rsidP="00B37C80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B37C80" w:rsidRPr="0076713F" w14:paraId="394BE004" w14:textId="77777777" w:rsidTr="003A4954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0EB5B8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024032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9A6575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3155E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C78527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B37C80" w:rsidRPr="0076713F" w14:paraId="27E06B63" w14:textId="77777777" w:rsidTr="0019131B">
        <w:trPr>
          <w:trHeight w:val="40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EDDD1C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EC63882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65728BF2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FB002" w14:textId="5420DC41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바탕" w:hint="eastAsia"/>
                <w:color w:val="000000" w:themeColor="text1"/>
                <w:spacing w:val="-4"/>
                <w:kern w:val="0"/>
                <w:szCs w:val="20"/>
              </w:rPr>
              <w:t>SKT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35C0288D" w14:textId="1905025B" w:rsidR="00B37C80" w:rsidRPr="0076713F" w:rsidRDefault="00B37C80" w:rsidP="00B37C80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B37C80" w:rsidRPr="0076713F" w14:paraId="64EFA3FF" w14:textId="77777777" w:rsidTr="0019131B">
        <w:trPr>
          <w:trHeight w:val="37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7847759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FE38EF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7F14AD7" w14:textId="77777777" w:rsidR="00B37C80" w:rsidRPr="0076713F" w:rsidRDefault="00B37C80" w:rsidP="00B37C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0E628" w14:textId="678097BE" w:rsidR="00B37C80" w:rsidRPr="0076713F" w:rsidRDefault="00B37C80" w:rsidP="00B37C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바탕" w:hint="eastAsia"/>
                <w:color w:val="000000" w:themeColor="text1"/>
                <w:spacing w:val="-4"/>
                <w:kern w:val="0"/>
                <w:szCs w:val="20"/>
              </w:rPr>
              <w:t>대구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6F1A7461" w14:textId="7038225D" w:rsidR="00B37C80" w:rsidRPr="0076713F" w:rsidRDefault="00B37C80" w:rsidP="00B37C80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B37C80" w:rsidRPr="0076713F" w14:paraId="72FCEA84" w14:textId="77777777" w:rsidTr="0019131B">
        <w:trPr>
          <w:trHeight w:val="64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8736A17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B9E93E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1D35D727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AEA9" w14:textId="13004071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공통</w:t>
            </w:r>
          </w:p>
        </w:tc>
        <w:tc>
          <w:tcPr>
            <w:tcW w:w="1176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B77BA" w14:textId="348B4AAA" w:rsidR="00B37C80" w:rsidRPr="0076713F" w:rsidRDefault="00B37C80" w:rsidP="00B37C80">
            <w:pP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  <w:tr w:rsidR="00B37C80" w:rsidRPr="0076713F" w14:paraId="215C91EC" w14:textId="77777777" w:rsidTr="0019131B">
        <w:trPr>
          <w:trHeight w:val="62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A7C6FC7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D90EDE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31DD" w14:textId="7D4CD88E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신천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1D59B" w14:textId="5EBC1F6B" w:rsidR="00B37C80" w:rsidRPr="0076713F" w:rsidRDefault="00B37C80" w:rsidP="00B37C80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B37C80" w:rsidRPr="0076713F" w14:paraId="14D37C96" w14:textId="77777777" w:rsidTr="00A0145B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813483A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C6D454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C6CA3" w14:textId="7D332753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태평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0860D" w14:textId="720E2688" w:rsidR="00B37C80" w:rsidRPr="0076713F" w:rsidRDefault="00B37C80" w:rsidP="00B37C80">
            <w:pP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  <w:tr w:rsidR="00B37C80" w:rsidRPr="0076713F" w14:paraId="062CDE9D" w14:textId="77777777" w:rsidTr="00A0145B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247B604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1EB8B4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B7F7" w14:textId="73CB21C4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본리</w:t>
            </w:r>
            <w:proofErr w:type="spellEnd"/>
          </w:p>
        </w:tc>
        <w:tc>
          <w:tcPr>
            <w:tcW w:w="1176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E721E" w14:textId="23E9275E" w:rsidR="00B37C80" w:rsidRPr="0076713F" w:rsidRDefault="00B37C80" w:rsidP="00B37C80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B37C80" w:rsidRPr="0076713F" w14:paraId="4A227B20" w14:textId="77777777" w:rsidTr="00A0145B">
        <w:trPr>
          <w:trHeight w:val="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B6CE9AC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4D3271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F36B" w14:textId="1FDFE9E9" w:rsidR="00B37C80" w:rsidRPr="0076713F" w:rsidRDefault="00B37C80" w:rsidP="00B37C80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중동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B0599" w14:textId="429813A5" w:rsidR="00B37C80" w:rsidRPr="0076713F" w:rsidRDefault="00B37C80" w:rsidP="00B37C80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B37C80" w:rsidRPr="0076713F" w14:paraId="40F4D45A" w14:textId="77777777" w:rsidTr="004F4831">
        <w:trPr>
          <w:trHeight w:val="22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BBDC2E3" w14:textId="77777777" w:rsidR="00B37C80" w:rsidRPr="0076713F" w:rsidRDefault="00B37C80" w:rsidP="00B37C8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69EA5EE5" w14:textId="77777777" w:rsidR="00B37C80" w:rsidRPr="0076713F" w:rsidRDefault="00B37C80" w:rsidP="00B37C8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5F476EB3" w14:textId="77777777" w:rsidR="00B37C80" w:rsidRPr="0076713F" w:rsidRDefault="00B37C80" w:rsidP="00B37C8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26EBE5D" w14:textId="77777777" w:rsidR="00B37C80" w:rsidRPr="0076713F" w:rsidRDefault="00B37C80" w:rsidP="00B37C8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7D89E0DB" w14:textId="77777777" w:rsidR="00B37C80" w:rsidRPr="0076713F" w:rsidRDefault="00B37C80" w:rsidP="00B37C8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8"/>
            <w:tcBorders>
              <w:top w:val="single" w:sz="4" w:space="0" w:color="auto"/>
            </w:tcBorders>
            <w:vAlign w:val="center"/>
          </w:tcPr>
          <w:p w14:paraId="2D84210E" w14:textId="5F367A41" w:rsidR="00B37C80" w:rsidRPr="0076713F" w:rsidRDefault="00B37C80" w:rsidP="00B37C80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37C80" w:rsidRPr="0076713F" w14:paraId="59BEF265" w14:textId="77777777" w:rsidTr="00481B34">
        <w:trPr>
          <w:trHeight w:val="429"/>
        </w:trPr>
        <w:tc>
          <w:tcPr>
            <w:tcW w:w="567" w:type="dxa"/>
            <w:vMerge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B83585D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14:paraId="48E1AF31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8"/>
            <w:tcBorders>
              <w:bottom w:val="single" w:sz="4" w:space="0" w:color="000000"/>
            </w:tcBorders>
            <w:vAlign w:val="center"/>
          </w:tcPr>
          <w:p w14:paraId="150AC89D" w14:textId="47FCFD3C" w:rsidR="00B37C80" w:rsidRPr="0076713F" w:rsidRDefault="00B37C80" w:rsidP="00B37C80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B37C80" w:rsidRPr="0076713F" w14:paraId="49096B25" w14:textId="77777777" w:rsidTr="00A0145B">
        <w:trPr>
          <w:trHeight w:val="1657"/>
        </w:trPr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D65F1D9" w14:textId="77777777" w:rsidR="00B37C80" w:rsidRPr="0076713F" w:rsidRDefault="00B37C80" w:rsidP="00B37C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8"/>
            <w:tcBorders>
              <w:bottom w:val="single" w:sz="4" w:space="0" w:color="auto"/>
            </w:tcBorders>
            <w:vAlign w:val="center"/>
          </w:tcPr>
          <w:p w14:paraId="1AFBCD8D" w14:textId="4F8BB6AB" w:rsidR="00B37C80" w:rsidRPr="0076713F" w:rsidRDefault="00B37C80" w:rsidP="00B37C80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70FF1AB5" w14:textId="461AABD1" w:rsidR="005666B8" w:rsidRDefault="005666B8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p w14:paraId="083E44B3" w14:textId="77777777" w:rsidR="005666B8" w:rsidRDefault="005666B8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>
        <w:rPr>
          <w:rFonts w:ascii="가는각진제목체" w:eastAsia="가는각진제목체" w:hAnsi="뫼비우스 Regular"/>
          <w:color w:val="000000" w:themeColor="text1"/>
          <w:szCs w:val="20"/>
        </w:rPr>
        <w:br w:type="page"/>
      </w:r>
    </w:p>
    <w:p w14:paraId="15CF2066" w14:textId="77777777" w:rsidR="00907BF1" w:rsidRPr="0076713F" w:rsidRDefault="00907BF1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A14EA5" w:rsidRPr="0076713F" w14:paraId="4F6E1185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787C30EE" w14:textId="77EDD884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서부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B37C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B37C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A14EA5" w:rsidRPr="0076713F" w14:paraId="53CD5DE5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CA30D48" w14:textId="77777777" w:rsidR="007F2DE3" w:rsidRPr="0076713F" w:rsidRDefault="007F2DE3" w:rsidP="007F2DE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26416790" w14:textId="77777777" w:rsidR="007F2DE3" w:rsidRPr="0076713F" w:rsidRDefault="007F2DE3" w:rsidP="007F2DE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362EC213" w14:textId="77777777" w:rsidR="007F2DE3" w:rsidRPr="0076713F" w:rsidRDefault="007F2DE3" w:rsidP="007F2DE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D826AC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50712D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61272E9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1CCF2AE4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52AD22ED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21BD7B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46EFA4A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084C438" w14:textId="77777777" w:rsidR="007F2DE3" w:rsidRPr="0076713F" w:rsidRDefault="007F2DE3" w:rsidP="007F2DE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327995A0" w14:textId="30656C15" w:rsidR="00E214AC" w:rsidRPr="0076713F" w:rsidRDefault="00E214AC" w:rsidP="00E214AC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7D6DFA95" w14:textId="44B2A6D7" w:rsidR="00E214AC" w:rsidRPr="0076713F" w:rsidRDefault="00E214AC" w:rsidP="00E214AC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2D5C9503" w14:textId="5C447A40" w:rsidR="007F2DE3" w:rsidRPr="0076713F" w:rsidRDefault="00E214AC" w:rsidP="00E214AC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3.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비고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A614B4" w:rsidRPr="0076713F" w14:paraId="21CEC703" w14:textId="77777777" w:rsidTr="002C23F6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897F0D0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FE0E24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45DA" w14:textId="22B8C871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91C70A" w14:textId="2CF088B1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6F8D946F" w14:textId="6ACBF12F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2584634E" w14:textId="6CE00FD3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E28046" w14:textId="6E347100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5FEE93" w14:textId="03E473A0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503B85" w14:textId="57DE3D59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2608270C" w14:textId="77777777" w:rsidR="00A614B4" w:rsidRPr="0076713F" w:rsidRDefault="00A614B4" w:rsidP="00A614B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614B4" w:rsidRPr="0076713F" w14:paraId="57F89BCA" w14:textId="77777777" w:rsidTr="002C23F6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4B574CA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4E33CA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258E06" w14:textId="3B1A680D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C63426" w14:textId="4982D461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38CB89F2" w14:textId="0378B9F6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7377D15E" w14:textId="62B98D90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A7F5CA" w14:textId="1302851E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D1CEE" w14:textId="44A1ECB4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49B8212" w14:textId="25EE5E3C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4CD9BB70" w14:textId="77777777" w:rsidR="00A614B4" w:rsidRPr="0076713F" w:rsidRDefault="00A614B4" w:rsidP="00A614B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614B4" w:rsidRPr="0076713F" w14:paraId="7D4700EC" w14:textId="77777777" w:rsidTr="002C23F6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77D87FE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25D725E5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5772A" w14:textId="73F744C8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1D497035" w14:textId="2931BB9D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56274F3" w14:textId="25D64C16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4D2D63FF" w14:textId="230C3191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6161FFAE" w14:textId="2E94F1C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079AB272" w14:textId="2128A028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54BC7908" w14:textId="7F169A41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D7C1BE5" w14:textId="77777777" w:rsidR="00A614B4" w:rsidRPr="0076713F" w:rsidRDefault="00A614B4" w:rsidP="00A614B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37C80" w:rsidRPr="0076713F" w14:paraId="64F27347" w14:textId="77777777" w:rsidTr="0069234E">
        <w:trPr>
          <w:trHeight w:val="581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27FB4AAF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6E6CD33E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5FF0F027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3939E11C" w14:textId="77777777" w:rsidR="00B37C80" w:rsidRPr="0076713F" w:rsidRDefault="00B37C80" w:rsidP="00B37C80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7DB9F2" w14:textId="77777777" w:rsidR="00B37C80" w:rsidRPr="0076713F" w:rsidRDefault="00B37C80" w:rsidP="00B37C80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7E5383C1" w14:textId="3DF02CC8" w:rsidR="00B37C80" w:rsidRPr="0076713F" w:rsidRDefault="00B37C80" w:rsidP="00B37C80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A614B4" w:rsidRPr="0076713F" w14:paraId="3FCBA52D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43D67D9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2C5CFBF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9BF72AD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6211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820376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A614B4" w:rsidRPr="0076713F" w14:paraId="64DD78A1" w14:textId="77777777" w:rsidTr="008C458D">
        <w:trPr>
          <w:trHeight w:val="14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28C8AFD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BCC501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38DEA0F1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10568" w14:textId="1071F359" w:rsidR="00A614B4" w:rsidRPr="0076713F" w:rsidRDefault="00A614B4" w:rsidP="00E214A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바탕" w:hint="eastAsia"/>
                <w:color w:val="000000" w:themeColor="text1"/>
                <w:spacing w:val="-4"/>
                <w:kern w:val="0"/>
                <w:szCs w:val="20"/>
              </w:rPr>
              <w:t>우산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0C9480A" w14:textId="41F2D59D" w:rsidR="00A614B4" w:rsidRPr="0076713F" w:rsidRDefault="00A614B4" w:rsidP="00E214AC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A614B4" w:rsidRPr="0076713F" w14:paraId="6DD50DB5" w14:textId="77777777" w:rsidTr="008C458D">
        <w:trPr>
          <w:trHeight w:val="3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CBAAC44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06F6BA5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0D816299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05043" w14:textId="33343845" w:rsidR="00A614B4" w:rsidRPr="0076713F" w:rsidRDefault="00A614B4" w:rsidP="00E214A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바탕" w:hint="eastAsia"/>
                <w:color w:val="000000" w:themeColor="text1"/>
                <w:spacing w:val="-4"/>
                <w:kern w:val="0"/>
                <w:szCs w:val="20"/>
              </w:rPr>
              <w:t>전주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0203FB87" w14:textId="1BF9C386" w:rsidR="00A614B4" w:rsidRPr="0076713F" w:rsidRDefault="00A614B4" w:rsidP="00E214AC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A614B4" w:rsidRPr="0076713F" w14:paraId="607FDFEC" w14:textId="77777777" w:rsidTr="008C458D">
        <w:trPr>
          <w:trHeight w:val="3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17BC448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425BB60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569214B6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164DB" w14:textId="2D511328" w:rsidR="00A614B4" w:rsidRPr="0076713F" w:rsidRDefault="00A614B4" w:rsidP="00E214A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뫼비우스 Regular" w:cs="바탕" w:hint="eastAsia"/>
                <w:color w:val="000000" w:themeColor="text1"/>
                <w:spacing w:val="-4"/>
                <w:kern w:val="0"/>
                <w:szCs w:val="20"/>
              </w:rPr>
              <w:t>송정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AF6FE20" w14:textId="57CEBD33" w:rsidR="00A614B4" w:rsidRPr="0076713F" w:rsidRDefault="00A614B4" w:rsidP="00E214AC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A614B4" w:rsidRPr="0076713F" w14:paraId="72F36AD5" w14:textId="77777777" w:rsidTr="008C458D">
        <w:trPr>
          <w:trHeight w:val="5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F699FE4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227BAC8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935530A" w14:textId="77777777" w:rsidR="00A614B4" w:rsidRPr="0076713F" w:rsidRDefault="00A614B4" w:rsidP="00E214A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F6BF1" w14:textId="4D1C1D26" w:rsidR="00A614B4" w:rsidRPr="0076713F" w:rsidRDefault="00A614B4" w:rsidP="00E214A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439CD710" w14:textId="313D3F58" w:rsidR="00A614B4" w:rsidRPr="0076713F" w:rsidRDefault="00A614B4" w:rsidP="00E214AC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A614B4" w:rsidRPr="0076713F" w14:paraId="60076AAD" w14:textId="77777777" w:rsidTr="002528CC">
        <w:trPr>
          <w:trHeight w:val="49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F566E67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D65D87" w14:textId="77777777" w:rsidR="00A614B4" w:rsidRPr="0076713F" w:rsidRDefault="00A614B4" w:rsidP="00E214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07CEE47B" w14:textId="77777777" w:rsidR="00A614B4" w:rsidRPr="0076713F" w:rsidRDefault="00A614B4" w:rsidP="00E214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FED65" w14:textId="08C2AACD" w:rsidR="00A614B4" w:rsidRPr="0076713F" w:rsidRDefault="00A614B4" w:rsidP="00E214AC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공통</w:t>
            </w:r>
          </w:p>
        </w:tc>
        <w:tc>
          <w:tcPr>
            <w:tcW w:w="1190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1B2DC" w14:textId="15B3E970" w:rsidR="00A614B4" w:rsidRPr="0076713F" w:rsidRDefault="00A614B4" w:rsidP="00B37C80">
            <w:pPr>
              <w:spacing w:line="276" w:lineRule="auto"/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A614B4" w:rsidRPr="0076713F" w14:paraId="3263C58B" w14:textId="77777777" w:rsidTr="00A614B4">
        <w:trPr>
          <w:trHeight w:val="63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183CA1B" w14:textId="77777777" w:rsidR="00A614B4" w:rsidRPr="0076713F" w:rsidRDefault="00A614B4" w:rsidP="00E214A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ED62EB" w14:textId="77777777" w:rsidR="00A614B4" w:rsidRPr="0076713F" w:rsidRDefault="00A614B4" w:rsidP="00E214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8CDFB" w14:textId="16653CF7" w:rsidR="00A614B4" w:rsidRPr="0076713F" w:rsidRDefault="00A614B4" w:rsidP="00E214AC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우산</w:t>
            </w:r>
          </w:p>
        </w:tc>
        <w:tc>
          <w:tcPr>
            <w:tcW w:w="1190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2CC49" w14:textId="320F38B1" w:rsidR="00A614B4" w:rsidRPr="0076713F" w:rsidRDefault="00A614B4" w:rsidP="00267285">
            <w:pPr>
              <w:spacing w:line="276" w:lineRule="auto"/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A614B4" w:rsidRPr="0076713F" w14:paraId="2F7F35BD" w14:textId="77777777" w:rsidTr="00977529">
        <w:trPr>
          <w:trHeight w:val="50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827AC2B" w14:textId="77777777" w:rsidR="00A614B4" w:rsidRPr="0076713F" w:rsidRDefault="00A614B4" w:rsidP="00452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04D3AD" w14:textId="77777777" w:rsidR="00A614B4" w:rsidRPr="0076713F" w:rsidRDefault="00A614B4" w:rsidP="00452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569C" w14:textId="79A8E782" w:rsidR="00A614B4" w:rsidRPr="0076713F" w:rsidRDefault="00A614B4" w:rsidP="004522DA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송정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C7271" w14:textId="0CFEB153" w:rsidR="00A614B4" w:rsidRPr="0076713F" w:rsidRDefault="00A614B4" w:rsidP="00B37C80">
            <w:pPr>
              <w:spacing w:line="276" w:lineRule="auto"/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A614B4" w:rsidRPr="0076713F" w14:paraId="6F7BEAC1" w14:textId="77777777" w:rsidTr="00977529">
        <w:trPr>
          <w:trHeight w:val="50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C60449A" w14:textId="77777777" w:rsidR="00A614B4" w:rsidRPr="0076713F" w:rsidRDefault="00A614B4" w:rsidP="004522D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3471D4" w14:textId="77777777" w:rsidR="00A614B4" w:rsidRPr="0076713F" w:rsidRDefault="00A614B4" w:rsidP="00452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FC076" w14:textId="18F72B44" w:rsidR="00A614B4" w:rsidRPr="0076713F" w:rsidRDefault="00B37C80" w:rsidP="004522DA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현대체 Light" w:cs="현대체 Light" w:hint="eastAsia"/>
                <w:szCs w:val="20"/>
              </w:rPr>
              <w:t>SK넥실리스 및 현대 사업장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73EAA" w14:textId="21E57A85" w:rsidR="00A614B4" w:rsidRPr="0076713F" w:rsidRDefault="00A614B4" w:rsidP="002528CC">
            <w:pPr>
              <w:spacing w:line="276" w:lineRule="auto"/>
              <w:rPr>
                <w:rFonts w:ascii="가는각진제목체" w:eastAsia="가는각진제목체" w:hAnsi="현대체 Light" w:cs="현대체 Light"/>
                <w:szCs w:val="20"/>
              </w:rPr>
            </w:pPr>
          </w:p>
        </w:tc>
      </w:tr>
      <w:tr w:rsidR="004522DA" w:rsidRPr="0076713F" w14:paraId="4C487EEF" w14:textId="77777777" w:rsidTr="00A614B4">
        <w:trPr>
          <w:trHeight w:val="377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7945700" w14:textId="77777777" w:rsidR="004522DA" w:rsidRPr="0076713F" w:rsidRDefault="004522DA" w:rsidP="00452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30DA60E9" w14:textId="77777777" w:rsidR="004522DA" w:rsidRPr="0076713F" w:rsidRDefault="004522DA" w:rsidP="00452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44C4902E" w14:textId="77777777" w:rsidR="004522DA" w:rsidRPr="0076713F" w:rsidRDefault="004522DA" w:rsidP="004522D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EE84086" w14:textId="77777777" w:rsidR="004522DA" w:rsidRPr="0076713F" w:rsidRDefault="004522DA" w:rsidP="00452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69A325DC" w14:textId="34716F56" w:rsidR="004522DA" w:rsidRPr="0076713F" w:rsidRDefault="004522DA" w:rsidP="004522D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32F06B13" w14:textId="7B9A1116" w:rsidR="004522DA" w:rsidRPr="0076713F" w:rsidRDefault="004522DA" w:rsidP="004522DA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522DA" w:rsidRPr="0076713F" w14:paraId="01439334" w14:textId="77777777" w:rsidTr="001D783F">
        <w:trPr>
          <w:trHeight w:val="37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43A7829" w14:textId="77777777" w:rsidR="004522DA" w:rsidRPr="0076713F" w:rsidRDefault="004522DA" w:rsidP="00452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2206E80" w14:textId="4E7DBDBD" w:rsidR="004522DA" w:rsidRPr="0076713F" w:rsidRDefault="004522DA" w:rsidP="00452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513BE16A" w14:textId="608E71DA" w:rsidR="004522DA" w:rsidRPr="0076713F" w:rsidRDefault="004522DA" w:rsidP="004522DA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4522DA" w:rsidRPr="0076713F" w14:paraId="357F43CC" w14:textId="77777777" w:rsidTr="002528CC">
        <w:trPr>
          <w:trHeight w:val="804"/>
        </w:trPr>
        <w:tc>
          <w:tcPr>
            <w:tcW w:w="1560" w:type="dxa"/>
            <w:gridSpan w:val="2"/>
            <w:vAlign w:val="center"/>
          </w:tcPr>
          <w:p w14:paraId="1872D064" w14:textId="77777777" w:rsidR="004522DA" w:rsidRPr="0076713F" w:rsidRDefault="004522DA" w:rsidP="004522D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07B13D09" w14:textId="53B29195" w:rsidR="004522DA" w:rsidRPr="0076713F" w:rsidRDefault="004522DA" w:rsidP="004522DA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485ED17F" w14:textId="30623C90" w:rsidR="005666B8" w:rsidRDefault="005666B8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p w14:paraId="43BA1AFB" w14:textId="77777777" w:rsidR="005666B8" w:rsidRDefault="005666B8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>
        <w:rPr>
          <w:rFonts w:ascii="가는각진제목체" w:eastAsia="가는각진제목체" w:hAnsi="뫼비우스 Regular"/>
          <w:color w:val="000000" w:themeColor="text1"/>
          <w:szCs w:val="20"/>
        </w:rPr>
        <w:br w:type="page"/>
      </w:r>
    </w:p>
    <w:p w14:paraId="6EEA5F98" w14:textId="77777777" w:rsidR="00B91B0E" w:rsidRPr="0076713F" w:rsidRDefault="00B91B0E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931"/>
        <w:gridCol w:w="8364"/>
      </w:tblGrid>
      <w:tr w:rsidR="00A14EA5" w:rsidRPr="0076713F" w14:paraId="7531507D" w14:textId="77777777" w:rsidTr="002C23F6">
        <w:trPr>
          <w:trHeight w:val="671"/>
        </w:trPr>
        <w:tc>
          <w:tcPr>
            <w:tcW w:w="15168" w:type="dxa"/>
            <w:gridSpan w:val="11"/>
            <w:vAlign w:val="center"/>
          </w:tcPr>
          <w:p w14:paraId="697CD62C" w14:textId="30ED422F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제주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1646D3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1646D3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3A4954" w:rsidRPr="0076713F" w14:paraId="1048A16A" w14:textId="77777777" w:rsidTr="003A4954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FE9CAEF" w14:textId="77777777" w:rsidR="003A4954" w:rsidRPr="0076713F" w:rsidRDefault="003A4954" w:rsidP="00C8160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471B3905" w14:textId="77777777" w:rsidR="003A4954" w:rsidRPr="0076713F" w:rsidRDefault="003A4954" w:rsidP="00C8160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7A675AF1" w14:textId="77777777" w:rsidR="003A4954" w:rsidRPr="0076713F" w:rsidRDefault="003A4954" w:rsidP="00C8160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A18BF7E" w14:textId="7EE1D2FA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772CFF" w14:textId="7D28CE95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10625E0" w14:textId="4EA05884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23E7EA27" w14:textId="144CE0F6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130EA39A" w14:textId="2C18FFD0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3A6FEB9" w14:textId="52BF0282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93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75B33B" w14:textId="249774C5" w:rsidR="003A4954" w:rsidRPr="0076713F" w:rsidRDefault="003A4954" w:rsidP="00C8160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8364" w:type="dxa"/>
            <w:vMerge w:val="restart"/>
            <w:tcBorders>
              <w:left w:val="single" w:sz="4" w:space="0" w:color="auto"/>
            </w:tcBorders>
            <w:vAlign w:val="center"/>
          </w:tcPr>
          <w:p w14:paraId="2E48FD98" w14:textId="67AA9E2F" w:rsidR="003A4954" w:rsidRPr="0076713F" w:rsidRDefault="003A4954" w:rsidP="00C81603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4135790D" w14:textId="77777777" w:rsidR="003A4954" w:rsidRPr="0076713F" w:rsidRDefault="003A4954" w:rsidP="00C81603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4CCDDA9D" w14:textId="5C2B412A" w:rsidR="003A4954" w:rsidRPr="0076713F" w:rsidRDefault="003A4954" w:rsidP="00C81603">
            <w:pP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3.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비고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A4954" w:rsidRPr="0076713F" w14:paraId="7358CD46" w14:textId="77777777" w:rsidTr="003A4954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D6513F5" w14:textId="77777777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BB7D8A" w14:textId="335B75E7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E14F" w14:textId="60CD25CC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8F8D28" w14:textId="1ACDB609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4E27223B" w14:textId="13C5800A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4E58FE16" w14:textId="0C618204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1864DD" w14:textId="73A7EDFA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9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0048" w14:textId="55A9F1A3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364" w:type="dxa"/>
            <w:vMerge/>
            <w:tcBorders>
              <w:left w:val="single" w:sz="4" w:space="0" w:color="auto"/>
            </w:tcBorders>
          </w:tcPr>
          <w:p w14:paraId="77BB9BE6" w14:textId="77777777" w:rsidR="003A4954" w:rsidRPr="0076713F" w:rsidRDefault="003A4954" w:rsidP="003A495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3A4954" w:rsidRPr="0076713F" w14:paraId="3A7C7838" w14:textId="77777777" w:rsidTr="003A4954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0C7E70C" w14:textId="77777777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F7917F" w14:textId="371D377A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5A2AE" w14:textId="0230A6EC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8EDCA2" w14:textId="09259779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5DB2EA26" w14:textId="1DEF8748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33CD8F98" w14:textId="59549BF2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0A8140" w14:textId="00D3D30F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990D2C" w14:textId="392FFB98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364" w:type="dxa"/>
            <w:vMerge/>
            <w:tcBorders>
              <w:left w:val="single" w:sz="4" w:space="0" w:color="auto"/>
            </w:tcBorders>
          </w:tcPr>
          <w:p w14:paraId="4A9B14DE" w14:textId="77777777" w:rsidR="003A4954" w:rsidRPr="0076713F" w:rsidRDefault="003A4954" w:rsidP="003A495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3A4954" w:rsidRPr="0076713F" w14:paraId="342A3ADC" w14:textId="77777777" w:rsidTr="003A4954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41CC194" w14:textId="77777777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6E3B1E4F" w14:textId="793E6B96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6AAD7" w14:textId="74D24DB7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33D4FAE9" w14:textId="14289B16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0CAA796A" w14:textId="6818A2C0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030096E7" w14:textId="6798B305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8A9C2A8" w14:textId="19337EEB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EB9C4" w14:textId="1F80546C" w:rsidR="003A4954" w:rsidRPr="0076713F" w:rsidRDefault="003A4954" w:rsidP="003A4954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364" w:type="dxa"/>
            <w:vMerge/>
            <w:tcBorders>
              <w:left w:val="single" w:sz="4" w:space="0" w:color="auto"/>
            </w:tcBorders>
          </w:tcPr>
          <w:p w14:paraId="6A896666" w14:textId="77777777" w:rsidR="003A4954" w:rsidRPr="0076713F" w:rsidRDefault="003A4954" w:rsidP="003A4954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500D5" w:rsidRPr="0076713F" w14:paraId="4521B1F7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5320E1A9" w14:textId="77777777" w:rsidR="00D500D5" w:rsidRPr="0076713F" w:rsidRDefault="00D500D5" w:rsidP="00D50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2F7E0522" w14:textId="77777777" w:rsidR="00D500D5" w:rsidRPr="0076713F" w:rsidRDefault="00D500D5" w:rsidP="00D50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1097C30B" w14:textId="77777777" w:rsidR="00D500D5" w:rsidRPr="0076713F" w:rsidRDefault="00D500D5" w:rsidP="00D50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292240BC" w14:textId="77777777" w:rsidR="00D500D5" w:rsidRPr="0076713F" w:rsidRDefault="00D500D5" w:rsidP="00D500D5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21A2791" w14:textId="77777777" w:rsidR="00D500D5" w:rsidRPr="0076713F" w:rsidRDefault="00D500D5" w:rsidP="00D500D5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9"/>
            <w:vAlign w:val="center"/>
          </w:tcPr>
          <w:p w14:paraId="606CB326" w14:textId="178361EB" w:rsidR="00D500D5" w:rsidRPr="0076713F" w:rsidRDefault="00D500D5" w:rsidP="00D500D5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A614B4" w:rsidRPr="0076713F" w14:paraId="56DB2AEC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8B51F8E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78867B9" w14:textId="77777777" w:rsidR="00A614B4" w:rsidRPr="0076713F" w:rsidRDefault="00A614B4" w:rsidP="00A614B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FFF594" w14:textId="77777777" w:rsidR="00A614B4" w:rsidRPr="0076713F" w:rsidRDefault="00A614B4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12A6" w14:textId="77777777" w:rsidR="00A614B4" w:rsidRPr="0076713F" w:rsidRDefault="00A614B4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4122A6" w14:textId="77777777" w:rsidR="00A614B4" w:rsidRPr="0076713F" w:rsidRDefault="00A614B4" w:rsidP="00A614B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267285" w:rsidRPr="0076713F" w14:paraId="43761EAF" w14:textId="77777777" w:rsidTr="00267285">
        <w:trPr>
          <w:trHeight w:val="26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10A79CD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9EF6DAF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14FC5F6" w14:textId="77777777" w:rsidR="00267285" w:rsidRPr="0076713F" w:rsidRDefault="00267285" w:rsidP="0026728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A6415" w14:textId="00A2221C" w:rsidR="00267285" w:rsidRPr="0076713F" w:rsidRDefault="00267285" w:rsidP="00267285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 xml:space="preserve">제주 </w:t>
            </w:r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388E3AE4" w14:textId="26503CFA" w:rsidR="00267285" w:rsidRPr="0076713F" w:rsidRDefault="00267285" w:rsidP="00267285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267285" w:rsidRPr="0076713F" w14:paraId="314F3F37" w14:textId="77777777" w:rsidTr="00267285">
        <w:trPr>
          <w:trHeight w:val="344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58401F5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44BDA70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D07CAA2" w14:textId="77777777" w:rsidR="00267285" w:rsidRPr="0076713F" w:rsidRDefault="00267285" w:rsidP="0026728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5A1CA" w14:textId="7D244CBE" w:rsidR="00267285" w:rsidRPr="0076713F" w:rsidRDefault="00267285" w:rsidP="00267285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제주</w:t>
            </w:r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204C7C74" w14:textId="6F401D08" w:rsidR="00267285" w:rsidRPr="0076713F" w:rsidRDefault="00267285" w:rsidP="00267285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267285" w:rsidRPr="0076713F" w14:paraId="3EFD81FE" w14:textId="77777777" w:rsidTr="0027342D">
        <w:trPr>
          <w:trHeight w:val="36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838E8FD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4EFABD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52F613C7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A171" w14:textId="52968951" w:rsidR="00267285" w:rsidRPr="0076713F" w:rsidRDefault="00267285" w:rsidP="00267285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공통</w:t>
            </w:r>
          </w:p>
        </w:tc>
        <w:tc>
          <w:tcPr>
            <w:tcW w:w="1190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82DB0" w14:textId="09A6B06C" w:rsidR="00267285" w:rsidRPr="0076713F" w:rsidRDefault="00267285" w:rsidP="00267285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267285" w:rsidRPr="0076713F" w14:paraId="78E783B4" w14:textId="77777777" w:rsidTr="004522DA">
        <w:trPr>
          <w:trHeight w:val="149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9BE2A9C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75656F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2718" w14:textId="47B073B1" w:rsidR="00267285" w:rsidRPr="0076713F" w:rsidRDefault="00267285" w:rsidP="00267285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제주 사옥</w:t>
            </w:r>
          </w:p>
        </w:tc>
        <w:tc>
          <w:tcPr>
            <w:tcW w:w="1190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5A068" w14:textId="5ACAE418" w:rsidR="00267285" w:rsidRPr="0076713F" w:rsidRDefault="00267285" w:rsidP="00D500D5">
            <w:pPr>
              <w:spacing w:line="300" w:lineRule="auto"/>
              <w:rPr>
                <w:rFonts w:ascii="가는각진제목체" w:eastAsia="가는각진제목체" w:hAnsi="뫼비우스 Regular" w:cs="굴림"/>
                <w:color w:val="000000"/>
                <w:kern w:val="0"/>
                <w:szCs w:val="20"/>
              </w:rPr>
            </w:pPr>
          </w:p>
        </w:tc>
      </w:tr>
      <w:tr w:rsidR="00267285" w:rsidRPr="0076713F" w14:paraId="62153106" w14:textId="77777777" w:rsidTr="00267285">
        <w:trPr>
          <w:trHeight w:val="38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4B48CFF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D91EF2B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15156" w14:textId="0817FE5D" w:rsidR="00267285" w:rsidRPr="0076713F" w:rsidRDefault="00267285" w:rsidP="00267285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오리온 제주 </w:t>
            </w: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용암수</w:t>
            </w:r>
            <w:proofErr w:type="spellEnd"/>
          </w:p>
        </w:tc>
        <w:tc>
          <w:tcPr>
            <w:tcW w:w="1190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A2EE0" w14:textId="349D43C9" w:rsidR="00267285" w:rsidRPr="0076713F" w:rsidRDefault="00267285" w:rsidP="001646D3">
            <w:pPr>
              <w:spacing w:line="24" w:lineRule="atLeast"/>
              <w:rPr>
                <w:rFonts w:ascii="가는각진제목체" w:eastAsia="가는각진제목체"/>
                <w:szCs w:val="20"/>
              </w:rPr>
            </w:pPr>
          </w:p>
        </w:tc>
      </w:tr>
      <w:tr w:rsidR="00267285" w:rsidRPr="0076713F" w14:paraId="733CECEB" w14:textId="77777777" w:rsidTr="00267285">
        <w:trPr>
          <w:trHeight w:val="39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2069183" w14:textId="77777777" w:rsidR="00267285" w:rsidRPr="0076713F" w:rsidRDefault="00267285" w:rsidP="0026728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0942BB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1C83D" w14:textId="3ABD9F15" w:rsidR="00267285" w:rsidRPr="0076713F" w:rsidRDefault="00267285" w:rsidP="00267285">
            <w:pPr>
              <w:spacing w:before="100" w:beforeAutospacing="1" w:after="100" w:afterAutospacing="1"/>
              <w:contextualSpacing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제주 </w:t>
            </w: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쉬멍</w:t>
            </w:r>
            <w:proofErr w:type="spellEnd"/>
          </w:p>
        </w:tc>
        <w:tc>
          <w:tcPr>
            <w:tcW w:w="1190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BB0DE" w14:textId="103E5269" w:rsidR="00267285" w:rsidRPr="0076713F" w:rsidRDefault="00267285" w:rsidP="00267285">
            <w:pPr>
              <w:spacing w:line="24" w:lineRule="atLeast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267285" w:rsidRPr="0076713F" w14:paraId="59D151F4" w14:textId="77777777" w:rsidTr="002C23F6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E70CAF0" w14:textId="77777777" w:rsidR="00267285" w:rsidRPr="0076713F" w:rsidRDefault="00267285" w:rsidP="0026728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68260E9C" w14:textId="77777777" w:rsidR="00267285" w:rsidRPr="0076713F" w:rsidRDefault="00267285" w:rsidP="0026728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170B6412" w14:textId="77777777" w:rsidR="00267285" w:rsidRPr="0076713F" w:rsidRDefault="00267285" w:rsidP="0026728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0AC182" w14:textId="77777777" w:rsidR="00267285" w:rsidRPr="0076713F" w:rsidRDefault="00267285" w:rsidP="00267285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56AE7031" w14:textId="77777777" w:rsidR="00267285" w:rsidRPr="0076713F" w:rsidRDefault="00267285" w:rsidP="00267285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</w:tcBorders>
            <w:vAlign w:val="center"/>
          </w:tcPr>
          <w:p w14:paraId="7D12EB14" w14:textId="41EC3832" w:rsidR="00267285" w:rsidRPr="0076713F" w:rsidRDefault="00267285" w:rsidP="00267285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267285" w:rsidRPr="0076713F" w14:paraId="2958380C" w14:textId="77777777" w:rsidTr="00050093">
        <w:trPr>
          <w:trHeight w:val="41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E41E8DD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18F3D5A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9"/>
            <w:vAlign w:val="center"/>
          </w:tcPr>
          <w:p w14:paraId="7F318214" w14:textId="1E34BCE5" w:rsidR="00267285" w:rsidRPr="0076713F" w:rsidRDefault="00267285" w:rsidP="00267285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267285" w:rsidRPr="0076713F" w14:paraId="510A2717" w14:textId="77777777" w:rsidTr="00A85D24">
        <w:trPr>
          <w:trHeight w:val="1525"/>
        </w:trPr>
        <w:tc>
          <w:tcPr>
            <w:tcW w:w="1560" w:type="dxa"/>
            <w:gridSpan w:val="2"/>
            <w:vAlign w:val="center"/>
          </w:tcPr>
          <w:p w14:paraId="386AE4B9" w14:textId="77777777" w:rsidR="00267285" w:rsidRPr="0076713F" w:rsidRDefault="00267285" w:rsidP="0026728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9"/>
            <w:vAlign w:val="center"/>
          </w:tcPr>
          <w:p w14:paraId="77D5682B" w14:textId="683F51CA" w:rsidR="00267285" w:rsidRPr="0076713F" w:rsidRDefault="00267285" w:rsidP="00267285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4BB58233" w14:textId="4DD20AB8" w:rsidR="00B91B0E" w:rsidRPr="0076713F" w:rsidRDefault="007739B2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 w:rsidRPr="0076713F">
        <w:rPr>
          <w:rFonts w:ascii="가는각진제목체" w:eastAsia="가는각진제목체" w:hAnsi="뫼비우스 Regular" w:hint="eastAsia"/>
          <w:color w:val="000000" w:themeColor="text1"/>
          <w:szCs w:val="20"/>
        </w:rPr>
        <w:br w:type="page"/>
      </w: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8"/>
        <w:gridCol w:w="833"/>
        <w:gridCol w:w="35"/>
        <w:gridCol w:w="868"/>
        <w:gridCol w:w="868"/>
        <w:gridCol w:w="1631"/>
        <w:gridCol w:w="973"/>
        <w:gridCol w:w="869"/>
        <w:gridCol w:w="6663"/>
      </w:tblGrid>
      <w:tr w:rsidR="00A14EA5" w:rsidRPr="0076713F" w14:paraId="643480FE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19B8DE4A" w14:textId="164B9068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서린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3E51D8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3E51D8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B62D5C" w:rsidRPr="0076713F" w14:paraId="2A067406" w14:textId="77777777" w:rsidTr="002E027A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D456E62" w14:textId="77777777" w:rsidR="00B62D5C" w:rsidRPr="0076713F" w:rsidRDefault="00B62D5C" w:rsidP="00B62D5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7BA884D5" w14:textId="77777777" w:rsidR="00B62D5C" w:rsidRPr="0076713F" w:rsidRDefault="00B62D5C" w:rsidP="00B62D5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0AFCDA6A" w14:textId="77777777" w:rsidR="00B62D5C" w:rsidRPr="0076713F" w:rsidRDefault="00B62D5C" w:rsidP="00B62D5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153D1E0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A74F26" w14:textId="0A2E7444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894374D" w14:textId="30144A78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491A5E49" w14:textId="764E93B9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13A00425" w14:textId="14B08F43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GRO</w:t>
            </w:r>
          </w:p>
        </w:tc>
        <w:tc>
          <w:tcPr>
            <w:tcW w:w="1631" w:type="dxa"/>
            <w:shd w:val="clear" w:color="auto" w:fill="D9D9D9"/>
            <w:vAlign w:val="center"/>
          </w:tcPr>
          <w:p w14:paraId="56798ED3" w14:textId="443E00ED" w:rsidR="00B62D5C" w:rsidRPr="0076713F" w:rsidRDefault="00B62D5C" w:rsidP="00B62D5C">
            <w:pPr>
              <w:spacing w:line="180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차량실</w:t>
            </w:r>
            <w:proofErr w:type="spellEnd"/>
          </w:p>
          <w:p w14:paraId="0A38D022" w14:textId="0B32BE4A" w:rsidR="00B62D5C" w:rsidRPr="0076713F" w:rsidRDefault="00B62D5C" w:rsidP="00B62D5C">
            <w:pPr>
              <w:spacing w:line="180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</w:t>
            </w:r>
            <w:proofErr w:type="gram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주차,세차</w:t>
            </w:r>
            <w:proofErr w:type="gramEnd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,관제)</w:t>
            </w:r>
          </w:p>
        </w:tc>
        <w:tc>
          <w:tcPr>
            <w:tcW w:w="97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C1D643F" w14:textId="4EB9B703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9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E9B8300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6663" w:type="dxa"/>
            <w:vMerge w:val="restart"/>
            <w:tcBorders>
              <w:left w:val="single" w:sz="4" w:space="0" w:color="auto"/>
            </w:tcBorders>
            <w:vAlign w:val="center"/>
          </w:tcPr>
          <w:p w14:paraId="612A150F" w14:textId="77777777" w:rsidR="005666B8" w:rsidRPr="005666B8" w:rsidRDefault="00B62D5C" w:rsidP="005666B8">
            <w:pPr>
              <w:pStyle w:val="a6"/>
              <w:numPr>
                <w:ilvl w:val="0"/>
                <w:numId w:val="34"/>
              </w:numPr>
              <w:tabs>
                <w:tab w:val="left" w:pos="306"/>
              </w:tabs>
              <w:adjustRightInd w:val="0"/>
              <w:spacing w:line="276" w:lineRule="auto"/>
              <w:ind w:leftChars="0" w:hanging="766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int="eastAsia"/>
                <w:szCs w:val="20"/>
              </w:rPr>
              <w:t xml:space="preserve">결원: </w:t>
            </w:r>
          </w:p>
          <w:p w14:paraId="2A3ABA36" w14:textId="2676D830" w:rsidR="00B62D5C" w:rsidRPr="0076713F" w:rsidRDefault="00B62D5C" w:rsidP="005666B8">
            <w:pPr>
              <w:pStyle w:val="a6"/>
              <w:numPr>
                <w:ilvl w:val="0"/>
                <w:numId w:val="34"/>
              </w:numPr>
              <w:tabs>
                <w:tab w:val="left" w:pos="306"/>
              </w:tabs>
              <w:adjustRightInd w:val="0"/>
              <w:spacing w:line="276" w:lineRule="auto"/>
              <w:ind w:leftChars="0" w:hanging="766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int="eastAsia"/>
                <w:szCs w:val="20"/>
              </w:rPr>
              <w:t xml:space="preserve">대책: </w:t>
            </w:r>
          </w:p>
        </w:tc>
      </w:tr>
      <w:tr w:rsidR="00B62D5C" w:rsidRPr="0076713F" w14:paraId="6C1A030E" w14:textId="77777777" w:rsidTr="002E027A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49DCBD1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A0EF43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AB1D" w14:textId="12BE027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3C6634" w14:textId="1CE18528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5A29BDAB" w14:textId="5C7202C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E5E2EBA" w14:textId="0BC695EB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  <w:vAlign w:val="center"/>
          </w:tcPr>
          <w:p w14:paraId="12C0EFF5" w14:textId="08D919F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9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468EDC" w14:textId="6ACE567E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E34A3E" w14:textId="60319FDA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bCs/>
                <w:color w:val="000000" w:themeColor="text1"/>
                <w:szCs w:val="20"/>
              </w:rPr>
            </w:pPr>
          </w:p>
        </w:tc>
        <w:tc>
          <w:tcPr>
            <w:tcW w:w="6663" w:type="dxa"/>
            <w:vMerge/>
            <w:tcBorders>
              <w:left w:val="single" w:sz="4" w:space="0" w:color="auto"/>
            </w:tcBorders>
          </w:tcPr>
          <w:p w14:paraId="35A3E878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62D5C" w:rsidRPr="0076713F" w14:paraId="5CC318B6" w14:textId="77777777" w:rsidTr="002E027A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CF42A85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E1002A9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42FF23" w14:textId="4C06501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42B15C" w14:textId="2D4BB25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8" w:type="dxa"/>
            <w:tcBorders>
              <w:top w:val="single" w:sz="4" w:space="0" w:color="auto"/>
            </w:tcBorders>
            <w:vAlign w:val="center"/>
          </w:tcPr>
          <w:p w14:paraId="499B19D9" w14:textId="540A6183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8" w:type="dxa"/>
            <w:tcBorders>
              <w:top w:val="single" w:sz="4" w:space="0" w:color="auto"/>
            </w:tcBorders>
            <w:vAlign w:val="center"/>
          </w:tcPr>
          <w:p w14:paraId="5E3B6462" w14:textId="4384ADBF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  <w:vAlign w:val="center"/>
          </w:tcPr>
          <w:p w14:paraId="7F91D45B" w14:textId="21CCA939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1FF93B" w14:textId="19CE7E36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A8F498" w14:textId="1E72164E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bCs/>
                <w:color w:val="000000" w:themeColor="text1"/>
                <w:szCs w:val="20"/>
              </w:rPr>
            </w:pPr>
          </w:p>
        </w:tc>
        <w:tc>
          <w:tcPr>
            <w:tcW w:w="6663" w:type="dxa"/>
            <w:vMerge/>
            <w:tcBorders>
              <w:left w:val="single" w:sz="4" w:space="0" w:color="auto"/>
            </w:tcBorders>
          </w:tcPr>
          <w:p w14:paraId="1DBC52D9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62D5C" w:rsidRPr="0076713F" w14:paraId="32914FF1" w14:textId="77777777" w:rsidTr="002E027A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397DBB4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33D45D36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8ABC4" w14:textId="225E647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8" w:type="dxa"/>
            <w:gridSpan w:val="2"/>
            <w:tcBorders>
              <w:left w:val="single" w:sz="4" w:space="0" w:color="auto"/>
            </w:tcBorders>
            <w:vAlign w:val="center"/>
          </w:tcPr>
          <w:p w14:paraId="68B28585" w14:textId="0641B8E2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8" w:type="dxa"/>
            <w:vAlign w:val="center"/>
          </w:tcPr>
          <w:p w14:paraId="23B94152" w14:textId="25A6ACD9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8" w:type="dxa"/>
            <w:vAlign w:val="center"/>
          </w:tcPr>
          <w:p w14:paraId="150B9FE3" w14:textId="484F4F6C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631" w:type="dxa"/>
            <w:vAlign w:val="center"/>
          </w:tcPr>
          <w:p w14:paraId="6FF39006" w14:textId="0E35FD9E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973" w:type="dxa"/>
            <w:tcBorders>
              <w:left w:val="single" w:sz="4" w:space="0" w:color="auto"/>
            </w:tcBorders>
            <w:vAlign w:val="center"/>
          </w:tcPr>
          <w:p w14:paraId="2831E611" w14:textId="00426554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9" w:type="dxa"/>
            <w:tcBorders>
              <w:right w:val="single" w:sz="4" w:space="0" w:color="auto"/>
            </w:tcBorders>
            <w:vAlign w:val="center"/>
          </w:tcPr>
          <w:p w14:paraId="1D53DE23" w14:textId="293C1019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bCs/>
                <w:color w:val="000000" w:themeColor="text1"/>
                <w:szCs w:val="20"/>
              </w:rPr>
            </w:pPr>
          </w:p>
        </w:tc>
        <w:tc>
          <w:tcPr>
            <w:tcW w:w="6663" w:type="dxa"/>
            <w:vMerge/>
            <w:tcBorders>
              <w:left w:val="single" w:sz="4" w:space="0" w:color="auto"/>
            </w:tcBorders>
          </w:tcPr>
          <w:p w14:paraId="357DB4E4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62D5C" w:rsidRPr="0076713F" w14:paraId="43BC09B3" w14:textId="77777777" w:rsidTr="00D00E9E">
        <w:trPr>
          <w:trHeight w:val="797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0BB4A479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2C167A38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755B7C06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51B1EF89" w14:textId="77777777" w:rsidR="00B62D5C" w:rsidRPr="0076713F" w:rsidRDefault="00B62D5C" w:rsidP="00B62D5C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23F3044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3D2B5DD8" w14:textId="385066F4" w:rsidR="00B62D5C" w:rsidRPr="0076713F" w:rsidRDefault="00B62D5C" w:rsidP="00B62D5C">
            <w:pPr>
              <w:tabs>
                <w:tab w:val="left" w:pos="185"/>
              </w:tabs>
              <w:adjustRightInd w:val="0"/>
              <w:spacing w:line="260" w:lineRule="exact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B62D5C" w:rsidRPr="0076713F" w14:paraId="055E6A43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FCCF6E4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5283AA9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5F10DA" w14:textId="77777777" w:rsidR="00B62D5C" w:rsidRPr="0076713F" w:rsidRDefault="00B62D5C" w:rsidP="00B62D5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6286" w14:textId="77777777" w:rsidR="00B62D5C" w:rsidRPr="0076713F" w:rsidRDefault="00B62D5C" w:rsidP="00B62D5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CE74AA" w14:textId="77777777" w:rsidR="00B62D5C" w:rsidRPr="0076713F" w:rsidRDefault="00B62D5C" w:rsidP="00B62D5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B62D5C" w:rsidRPr="0076713F" w14:paraId="6D486AB1" w14:textId="77777777" w:rsidTr="002C23F6">
        <w:trPr>
          <w:trHeight w:val="109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21F5147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67DC877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280557F" w14:textId="77777777" w:rsidR="00B62D5C" w:rsidRPr="0076713F" w:rsidRDefault="00B62D5C" w:rsidP="00B62D5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CC1EE" w14:textId="69FC083B" w:rsidR="00B62D5C" w:rsidRPr="0076713F" w:rsidRDefault="00B62D5C" w:rsidP="00B62D5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서린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0188844F" w14:textId="5C09C9BC" w:rsidR="00B62D5C" w:rsidRPr="0076713F" w:rsidRDefault="00B62D5C" w:rsidP="00B62D5C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B62D5C" w:rsidRPr="0076713F" w14:paraId="4C246843" w14:textId="77777777" w:rsidTr="002C23F6">
        <w:trPr>
          <w:trHeight w:val="1374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E320605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01DB47A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EA16ACF" w14:textId="77777777" w:rsidR="00B62D5C" w:rsidRPr="0076713F" w:rsidRDefault="00B62D5C" w:rsidP="00B62D5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B73C6" w14:textId="667ED9F1" w:rsidR="00B62D5C" w:rsidRPr="0076713F" w:rsidRDefault="00B62D5C" w:rsidP="00B62D5C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서린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DE52E0D" w14:textId="7E8D188B" w:rsidR="00B62D5C" w:rsidRPr="0076713F" w:rsidRDefault="00B62D5C" w:rsidP="00B62D5C">
            <w:pPr>
              <w:tabs>
                <w:tab w:val="left" w:pos="185"/>
              </w:tabs>
              <w:adjustRightInd w:val="0"/>
              <w:spacing w:line="260" w:lineRule="exact"/>
              <w:jc w:val="both"/>
              <w:rPr>
                <w:rFonts w:ascii="가는각진제목체" w:eastAsia="가는각진제목체" w:cs="맑은 고딕"/>
                <w:bCs/>
                <w:color w:val="000000" w:themeColor="text1"/>
                <w:szCs w:val="20"/>
              </w:rPr>
            </w:pPr>
          </w:p>
        </w:tc>
      </w:tr>
      <w:tr w:rsidR="00B62D5C" w:rsidRPr="0076713F" w14:paraId="4ABE1B14" w14:textId="77777777" w:rsidTr="00ED0767">
        <w:trPr>
          <w:trHeight w:val="88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BC0AD61" w14:textId="77777777" w:rsidR="00B62D5C" w:rsidRPr="0076713F" w:rsidRDefault="00B62D5C" w:rsidP="00B62D5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C83051" w14:textId="77777777" w:rsidR="00B62D5C" w:rsidRPr="0076713F" w:rsidRDefault="00B62D5C" w:rsidP="00B62D5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2FF2513E" w14:textId="77777777" w:rsidR="00B62D5C" w:rsidRPr="0076713F" w:rsidRDefault="00B62D5C" w:rsidP="00B62D5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522C" w14:textId="05F3983E" w:rsidR="00B62D5C" w:rsidRPr="0076713F" w:rsidRDefault="00B62D5C" w:rsidP="00B62D5C">
            <w:pPr>
              <w:pStyle w:val="a6"/>
              <w:numPr>
                <w:ilvl w:val="0"/>
                <w:numId w:val="26"/>
              </w:numPr>
              <w:tabs>
                <w:tab w:val="left" w:pos="284"/>
              </w:tabs>
              <w:adjustRightInd w:val="0"/>
              <w:spacing w:line="260" w:lineRule="exact"/>
              <w:ind w:leftChars="0" w:left="426" w:hanging="142"/>
              <w:jc w:val="both"/>
              <w:rPr>
                <w:rFonts w:ascii="가는각진제목체" w:eastAsia="가는각진제목체"/>
                <w:szCs w:val="20"/>
              </w:rPr>
            </w:pPr>
          </w:p>
        </w:tc>
      </w:tr>
      <w:tr w:rsidR="00B62D5C" w:rsidRPr="0076713F" w14:paraId="3451BD6A" w14:textId="77777777" w:rsidTr="00C55361">
        <w:trPr>
          <w:trHeight w:val="467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A21B7D6" w14:textId="77777777" w:rsidR="00B62D5C" w:rsidRPr="0076713F" w:rsidRDefault="00B62D5C" w:rsidP="00B62D5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7A968A52" w14:textId="77777777" w:rsidR="00B62D5C" w:rsidRPr="0076713F" w:rsidRDefault="00B62D5C" w:rsidP="00B62D5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7C45561C" w14:textId="77777777" w:rsidR="00B62D5C" w:rsidRPr="0076713F" w:rsidRDefault="00B62D5C" w:rsidP="00B62D5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B0566C9" w14:textId="77777777" w:rsidR="00B62D5C" w:rsidRPr="0076713F" w:rsidRDefault="00B62D5C" w:rsidP="00B62D5C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6944F52C" w14:textId="77777777" w:rsidR="00B62D5C" w:rsidRPr="0076713F" w:rsidRDefault="00B62D5C" w:rsidP="00B62D5C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157E961E" w14:textId="6D242CDB" w:rsidR="00B62D5C" w:rsidRPr="0076713F" w:rsidRDefault="00B62D5C" w:rsidP="00B62D5C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62D5C" w:rsidRPr="0076713F" w14:paraId="724E4F46" w14:textId="77777777" w:rsidTr="00C55361">
        <w:trPr>
          <w:trHeight w:val="87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EDC4E0B" w14:textId="77777777" w:rsidR="00B62D5C" w:rsidRPr="0076713F" w:rsidRDefault="00B62D5C" w:rsidP="00B62D5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4AAE13A" w14:textId="77777777" w:rsidR="00B62D5C" w:rsidRPr="0076713F" w:rsidRDefault="00B62D5C" w:rsidP="00B62D5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4A8F30C2" w14:textId="1FD9BF74" w:rsidR="00B62D5C" w:rsidRPr="0076713F" w:rsidRDefault="00B62D5C" w:rsidP="00B62D5C">
            <w:pPr>
              <w:widowControl w:val="0"/>
              <w:wordWrap w:val="0"/>
              <w:autoSpaceDE w:val="0"/>
              <w:autoSpaceDN w:val="0"/>
              <w:jc w:val="both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B62D5C" w:rsidRPr="0076713F" w14:paraId="6EB8CDE6" w14:textId="77777777" w:rsidTr="00D00E9E">
        <w:trPr>
          <w:trHeight w:val="1594"/>
        </w:trPr>
        <w:tc>
          <w:tcPr>
            <w:tcW w:w="1560" w:type="dxa"/>
            <w:gridSpan w:val="2"/>
            <w:vAlign w:val="center"/>
          </w:tcPr>
          <w:p w14:paraId="4144379A" w14:textId="77777777" w:rsidR="00B62D5C" w:rsidRPr="0076713F" w:rsidRDefault="00B62D5C" w:rsidP="00B62D5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7115DC7E" w14:textId="7F927C36" w:rsidR="00B62D5C" w:rsidRPr="0076713F" w:rsidRDefault="00B62D5C" w:rsidP="00B62D5C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6CB93F28" w14:textId="77777777" w:rsidR="00B91B0E" w:rsidRPr="0076713F" w:rsidRDefault="00B91B0E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A14EA5" w:rsidRPr="0076713F" w14:paraId="60AA39DD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513E5E08" w14:textId="5B89B73A" w:rsidR="00B91B0E" w:rsidRPr="0076713F" w:rsidRDefault="00E04E94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>SK-P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타워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A14EA5" w:rsidRPr="0076713F" w14:paraId="4526DE7E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D7AAEC5" w14:textId="77777777" w:rsidR="00B91B0E" w:rsidRPr="0076713F" w:rsidRDefault="00B91B0E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668FB373" w14:textId="77777777" w:rsidR="00B91B0E" w:rsidRPr="0076713F" w:rsidRDefault="00B91B0E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31E43498" w14:textId="77777777" w:rsidR="00B91B0E" w:rsidRPr="0076713F" w:rsidRDefault="00B91B0E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AC281B0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F607F1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39B7B93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1EE073C5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23C61D57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260651B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7136FC2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FB35319" w14:textId="77777777" w:rsidR="00B91B0E" w:rsidRPr="0076713F" w:rsidRDefault="00B91B0E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2D4A4DD6" w14:textId="199D8311" w:rsidR="009E3D7E" w:rsidRPr="0076713F" w:rsidRDefault="004E1CB5" w:rsidP="009E3D7E">
            <w:pPr>
              <w:widowControl w:val="0"/>
              <w:numPr>
                <w:ilvl w:val="0"/>
                <w:numId w:val="1"/>
              </w:numPr>
              <w:wordWrap w:val="0"/>
              <w:autoSpaceDE w:val="0"/>
              <w:autoSpaceDN w:val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결원: </w:t>
            </w:r>
          </w:p>
          <w:p w14:paraId="657D9551" w14:textId="4AB9DDEB" w:rsidR="004E1CB5" w:rsidRPr="0076713F" w:rsidRDefault="004E1CB5" w:rsidP="004E1CB5">
            <w:pPr>
              <w:widowControl w:val="0"/>
              <w:numPr>
                <w:ilvl w:val="0"/>
                <w:numId w:val="1"/>
              </w:numPr>
              <w:wordWrap w:val="0"/>
              <w:autoSpaceDE w:val="0"/>
              <w:autoSpaceDN w:val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대책:</w:t>
            </w:r>
            <w:r w:rsidR="00DF56A3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0F0B7226" w14:textId="1DD6295B" w:rsidR="00B91B0E" w:rsidRPr="0076713F" w:rsidRDefault="004E1CB5" w:rsidP="004E1CB5">
            <w:pPr>
              <w:pStyle w:val="a6"/>
              <w:numPr>
                <w:ilvl w:val="0"/>
                <w:numId w:val="1"/>
              </w:numPr>
              <w:spacing w:line="276" w:lineRule="auto"/>
              <w:ind w:leftChars="0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기타:</w:t>
            </w:r>
          </w:p>
        </w:tc>
      </w:tr>
      <w:tr w:rsidR="00DF56A3" w:rsidRPr="0076713F" w14:paraId="6646DC29" w14:textId="77777777" w:rsidTr="002C23F6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F325492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E36C36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212B" w14:textId="546940D0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F44863" w14:textId="581262E8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7689C8AA" w14:textId="6D43AB60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1EE425A2" w14:textId="3E58BC7C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18485B4" w14:textId="063F1D6E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0A19AA" w14:textId="67FD94B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876F57" w14:textId="5238CC2C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0C73B9E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F56A3" w:rsidRPr="0076713F" w14:paraId="521E0F09" w14:textId="77777777" w:rsidTr="002C23F6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77900D6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21F9D2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9AC3B" w14:textId="487DB40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11D17" w14:textId="0934C532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1955C40A" w14:textId="1A63FEDB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0A4E6E75" w14:textId="5C112FCF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F0222B" w14:textId="6434E3BA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5BB726" w14:textId="3CE97B88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8DD318" w14:textId="64E83FEE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0E81298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F56A3" w:rsidRPr="0076713F" w14:paraId="7713ECDB" w14:textId="77777777" w:rsidTr="002C23F6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633A07D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65A0BB8B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79F0F" w14:textId="046108DC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70ADDAF0" w14:textId="7CA5EC24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8B516E2" w14:textId="1E4CA014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363BB2F2" w14:textId="624C25A2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2B4CB566" w14:textId="1ABD1144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38D7C879" w14:textId="05FECAF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9328932" w14:textId="19705879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2C628B1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DF56A3" w:rsidRPr="0076713F" w14:paraId="5A77257F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5272969A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11087454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0C6380F4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6056BA39" w14:textId="77777777" w:rsidR="00DF56A3" w:rsidRPr="0076713F" w:rsidRDefault="00DF56A3" w:rsidP="00DF56A3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3315A3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14D214DD" w14:textId="3B24A0D0" w:rsidR="00DF56A3" w:rsidRPr="0076713F" w:rsidRDefault="00DF56A3" w:rsidP="00DF56A3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DF56A3" w:rsidRPr="0076713F" w14:paraId="6C7A1898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7E6505B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A57705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D3CAFD" w14:textId="77777777" w:rsidR="00DF56A3" w:rsidRPr="0076713F" w:rsidRDefault="00DF56A3" w:rsidP="00DF56A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3363" w14:textId="77777777" w:rsidR="00DF56A3" w:rsidRPr="0076713F" w:rsidRDefault="00DF56A3" w:rsidP="00DF56A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0330F6" w14:textId="77777777" w:rsidR="00DF56A3" w:rsidRPr="0076713F" w:rsidRDefault="00DF56A3" w:rsidP="00DF56A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E04E94" w:rsidRPr="0076713F" w14:paraId="40843974" w14:textId="77777777" w:rsidTr="00883648">
        <w:trPr>
          <w:trHeight w:val="974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30E6725" w14:textId="77777777" w:rsidR="00E04E94" w:rsidRPr="0076713F" w:rsidRDefault="00E04E94" w:rsidP="00E04E9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97CDE1" w14:textId="77777777" w:rsidR="00E04E94" w:rsidRPr="0076713F" w:rsidRDefault="00E04E94" w:rsidP="00E04E94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CC22FF8" w14:textId="77777777" w:rsidR="00E04E94" w:rsidRPr="0076713F" w:rsidRDefault="00E04E94" w:rsidP="00E04E94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7010E" w14:textId="74A5F735" w:rsidR="00E04E94" w:rsidRPr="0076713F" w:rsidRDefault="00E04E94" w:rsidP="00E04E94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판교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77B04642" w14:textId="578369CB" w:rsidR="00E04E94" w:rsidRPr="0076713F" w:rsidRDefault="00E04E94" w:rsidP="00E04E94">
            <w:pPr>
              <w:tabs>
                <w:tab w:val="left" w:pos="2475"/>
              </w:tabs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DF56A3" w:rsidRPr="0076713F" w14:paraId="7510FEAC" w14:textId="77777777" w:rsidTr="00883648">
        <w:trPr>
          <w:trHeight w:val="107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B9CEB23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DF568F1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AC7CD7B" w14:textId="77777777" w:rsidR="00DF56A3" w:rsidRPr="0076713F" w:rsidRDefault="00DF56A3" w:rsidP="00DF56A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298B0" w14:textId="7CF8150A" w:rsidR="00DF56A3" w:rsidRPr="0076713F" w:rsidRDefault="00DF56A3" w:rsidP="00DF56A3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판교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004869D7" w14:textId="589E1EDE" w:rsidR="00DF56A3" w:rsidRPr="0076713F" w:rsidRDefault="00DF56A3" w:rsidP="00DF56A3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DF56A3" w:rsidRPr="0076713F" w14:paraId="616A84F3" w14:textId="77777777" w:rsidTr="00883648">
        <w:trPr>
          <w:trHeight w:val="121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806F4B6" w14:textId="77777777" w:rsidR="00DF56A3" w:rsidRPr="0076713F" w:rsidRDefault="00DF56A3" w:rsidP="00DF56A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E6C575" w14:textId="77777777" w:rsidR="00DF56A3" w:rsidRPr="0076713F" w:rsidRDefault="00DF56A3" w:rsidP="00DF56A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0931DD18" w14:textId="77777777" w:rsidR="00DF56A3" w:rsidRPr="0076713F" w:rsidRDefault="00DF56A3" w:rsidP="00DF56A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B018" w14:textId="677E8063" w:rsidR="00DF56A3" w:rsidRPr="0076713F" w:rsidRDefault="00DF56A3" w:rsidP="00DF56A3">
            <w:pPr>
              <w:tabs>
                <w:tab w:val="left" w:pos="2475"/>
              </w:tabs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DF56A3" w:rsidRPr="0076713F" w14:paraId="6FAF6FD7" w14:textId="77777777" w:rsidTr="00C13819">
        <w:trPr>
          <w:trHeight w:val="730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E7B3E43" w14:textId="77777777" w:rsidR="00DF56A3" w:rsidRPr="0076713F" w:rsidRDefault="00DF56A3" w:rsidP="00DF56A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69105DF7" w14:textId="77777777" w:rsidR="00DF56A3" w:rsidRPr="0076713F" w:rsidRDefault="00DF56A3" w:rsidP="00DF56A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33F1AD77" w14:textId="77777777" w:rsidR="00DF56A3" w:rsidRPr="0076713F" w:rsidRDefault="00DF56A3" w:rsidP="00DF56A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9874D0" w14:textId="77777777" w:rsidR="00DF56A3" w:rsidRPr="0076713F" w:rsidRDefault="00DF56A3" w:rsidP="00DF56A3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48C62D73" w14:textId="77777777" w:rsidR="00DF56A3" w:rsidRPr="0076713F" w:rsidRDefault="00DF56A3" w:rsidP="00DF56A3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75CA5F1A" w14:textId="7B104887" w:rsidR="00DF56A3" w:rsidRPr="0076713F" w:rsidRDefault="00DF56A3" w:rsidP="00DF56A3">
            <w:pPr>
              <w:autoSpaceDE w:val="0"/>
              <w:spacing w:line="240" w:lineRule="exac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E04E94" w:rsidRPr="0076713F" w14:paraId="474705BD" w14:textId="77777777" w:rsidTr="00C13819">
        <w:trPr>
          <w:trHeight w:val="1224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8626DA3" w14:textId="77777777" w:rsidR="00E04E94" w:rsidRPr="0076713F" w:rsidRDefault="00E04E94" w:rsidP="00E04E94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314DAA9" w14:textId="77777777" w:rsidR="00E04E94" w:rsidRPr="0076713F" w:rsidRDefault="00E04E94" w:rsidP="00E04E94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42155412" w14:textId="3ABB58D5" w:rsidR="00E04E94" w:rsidRPr="0076713F" w:rsidRDefault="00E04E94" w:rsidP="00E04E94">
            <w:pPr>
              <w:tabs>
                <w:tab w:val="left" w:pos="2475"/>
              </w:tabs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DF56A3" w:rsidRPr="0076713F" w14:paraId="76FAD8B3" w14:textId="77777777" w:rsidTr="00164550">
        <w:trPr>
          <w:trHeight w:val="1662"/>
        </w:trPr>
        <w:tc>
          <w:tcPr>
            <w:tcW w:w="1560" w:type="dxa"/>
            <w:gridSpan w:val="2"/>
            <w:vAlign w:val="center"/>
          </w:tcPr>
          <w:p w14:paraId="0AB3FD47" w14:textId="77777777" w:rsidR="00DF56A3" w:rsidRPr="0076713F" w:rsidRDefault="00DF56A3" w:rsidP="00DF56A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36084990" w14:textId="404BAB89" w:rsidR="00DF56A3" w:rsidRPr="0076713F" w:rsidRDefault="00DF56A3" w:rsidP="00DF56A3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33FECE55" w14:textId="77777777" w:rsidR="00B91B0E" w:rsidRPr="0076713F" w:rsidRDefault="00B91B0E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6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A14EA5" w:rsidRPr="0076713F" w14:paraId="203D042D" w14:textId="77777777" w:rsidTr="002C23F6">
        <w:trPr>
          <w:trHeight w:val="671"/>
        </w:trPr>
        <w:tc>
          <w:tcPr>
            <w:tcW w:w="15168" w:type="dxa"/>
            <w:gridSpan w:val="11"/>
            <w:vAlign w:val="center"/>
          </w:tcPr>
          <w:p w14:paraId="5E709625" w14:textId="7B5B0661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MICE고딕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디지털 </w:t>
            </w:r>
            <w:proofErr w:type="spellStart"/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 w:val="24"/>
                <w:szCs w:val="24"/>
                <w:u w:val="single"/>
              </w:rPr>
              <w:t>리얼티</w:t>
            </w:r>
            <w:proofErr w:type="spellEnd"/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 ICN</w:t>
            </w:r>
            <w:proofErr w:type="gramStart"/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 w:val="24"/>
                <w:szCs w:val="24"/>
                <w:u w:val="single"/>
              </w:rPr>
              <w:t>10</w:t>
            </w:r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MICE고딕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3D06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3D068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A14EA5" w:rsidRPr="0076713F" w14:paraId="7EBFB6E2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5FD5FA0D" w14:textId="77777777" w:rsidR="003A5435" w:rsidRPr="0076713F" w:rsidRDefault="003A5435" w:rsidP="003A5435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2EE6BE68" w14:textId="77777777" w:rsidR="003A5435" w:rsidRPr="0076713F" w:rsidRDefault="003A5435" w:rsidP="003A5435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65237505" w14:textId="77777777" w:rsidR="003A5435" w:rsidRPr="0076713F" w:rsidRDefault="003A5435" w:rsidP="003A5435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C4D2778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EFFA96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F6D3E15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2CF3938E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177085F5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2CFB389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5277D11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6F5B709" w14:textId="77777777" w:rsidR="003A5435" w:rsidRPr="0076713F" w:rsidRDefault="003A5435" w:rsidP="003A5435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MICE고딕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67FF57F0" w14:textId="49DD7A0A" w:rsidR="005666B8" w:rsidRPr="005666B8" w:rsidRDefault="00C03B1F" w:rsidP="00FE6C4D">
            <w:pPr>
              <w:tabs>
                <w:tab w:val="left" w:pos="306"/>
              </w:tabs>
              <w:spacing w:line="276" w:lineRule="auto"/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1717E2ED" w14:textId="77777777" w:rsidR="005666B8" w:rsidRDefault="00C03B1F" w:rsidP="005666B8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  <w:p w14:paraId="439D25CB" w14:textId="509FA208" w:rsidR="003A5435" w:rsidRPr="0076713F" w:rsidRDefault="00C03B1F" w:rsidP="005666B8">
            <w:pPr>
              <w:spacing w:line="276" w:lineRule="auto"/>
              <w:rPr>
                <w:rFonts w:ascii="가는각진제목체" w:eastAsia="가는각진제목체" w:hAnsi="MICE고딕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3.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비고 :</w:t>
            </w:r>
            <w:proofErr w:type="gramEnd"/>
            <w:r w:rsidR="00482206"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D0680" w:rsidRPr="0076713F" w14:paraId="72144123" w14:textId="77777777" w:rsidTr="002C23F6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BD7E9A6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2B4E5C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FD15" w14:textId="611D50E3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1EEA6A" w14:textId="73ECDE69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5713D1E7" w14:textId="183993EE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2E686C40" w14:textId="7E04C655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0DAB36" w14:textId="4E49BDD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6E4042" w14:textId="57DCD7A5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A417BE" w14:textId="32007D8A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442F9FDA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4D9AB76A" w14:textId="77777777" w:rsidTr="002C23F6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E13DED8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58B327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DD98DE" w14:textId="7517D314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3E2AE1" w14:textId="16C094C4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1FFFD65A" w14:textId="737626EF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34CF01A7" w14:textId="09B803CB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7F3E09" w14:textId="480883E0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7B94FF" w14:textId="06D8D8F9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0FB72E" w14:textId="3CB5004A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5F3308F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3B8FE778" w14:textId="77777777" w:rsidTr="002C23F6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37B32B4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6854EB05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91189" w14:textId="03009530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68B26BC4" w14:textId="23580690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1FDD247C" w14:textId="51C590FC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/>
                <w:bCs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01CD5A34" w14:textId="6B4F06D2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3E0A365C" w14:textId="3A7D1302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28D44D7A" w14:textId="43A8B6E4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73AD1AEF" w14:textId="2E09A918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MICE고딕" w:cs="바탕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2EF25F4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7BC9F6EE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AAFBAAA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6298DDF4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1D87BD73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7B7B9627" w14:textId="77777777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F3C4AE8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9"/>
            <w:vAlign w:val="center"/>
          </w:tcPr>
          <w:p w14:paraId="0AB52402" w14:textId="3463839A" w:rsidR="005666B8" w:rsidRPr="0076713F" w:rsidRDefault="005666B8" w:rsidP="005666B8">
            <w:pPr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  <w:p w14:paraId="5712801F" w14:textId="0A6965A8" w:rsidR="003D0680" w:rsidRPr="0076713F" w:rsidRDefault="003D0680" w:rsidP="003D0680">
            <w:pPr>
              <w:adjustRightInd w:val="0"/>
              <w:spacing w:line="276" w:lineRule="auto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411F1878" w14:textId="77777777" w:rsidTr="00620115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E130838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B2EF449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EBBF97" w14:textId="3069696E" w:rsidR="003D0680" w:rsidRPr="0076713F" w:rsidRDefault="003D0680" w:rsidP="003D06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MICE고딕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220B79" w14:textId="77777777" w:rsidR="003D0680" w:rsidRPr="0076713F" w:rsidRDefault="003D0680" w:rsidP="003D0680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MICE고딕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3D0680" w:rsidRPr="0076713F" w14:paraId="3C1AC63D" w14:textId="77777777" w:rsidTr="00D52F43">
        <w:trPr>
          <w:trHeight w:val="42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0FA82A4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572BF9F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vAlign w:val="center"/>
          </w:tcPr>
          <w:p w14:paraId="65209991" w14:textId="69054DEC" w:rsidR="003D0680" w:rsidRPr="0076713F" w:rsidRDefault="003D0680" w:rsidP="003D06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MICE고딕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EB04A2F" w14:textId="68BC7905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</w:tr>
      <w:tr w:rsidR="003D0680" w:rsidRPr="0076713F" w14:paraId="47E5D3C8" w14:textId="77777777" w:rsidTr="00815D74">
        <w:trPr>
          <w:trHeight w:val="55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A33F1D7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D1C395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vAlign w:val="center"/>
          </w:tcPr>
          <w:p w14:paraId="7ED1476A" w14:textId="78CF4D5B" w:rsidR="003D0680" w:rsidRPr="0076713F" w:rsidRDefault="003D0680" w:rsidP="003D0680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="MICE고딕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MICE고딕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3DAD997B" w14:textId="70FCC7E8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 w:cs="바탕"/>
                <w:color w:val="000000" w:themeColor="text1"/>
                <w:szCs w:val="20"/>
              </w:rPr>
            </w:pPr>
          </w:p>
        </w:tc>
      </w:tr>
      <w:tr w:rsidR="003D0680" w:rsidRPr="0076713F" w14:paraId="4A31E365" w14:textId="77777777" w:rsidTr="00DF56A3">
        <w:trPr>
          <w:trHeight w:val="141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6FA802A" w14:textId="77777777" w:rsidR="003D0680" w:rsidRPr="0076713F" w:rsidRDefault="003D0680" w:rsidP="003D068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13A34C" w14:textId="77777777" w:rsidR="003D0680" w:rsidRPr="0076713F" w:rsidRDefault="003D0680" w:rsidP="003D06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036C84DD" w14:textId="77777777" w:rsidR="003D0680" w:rsidRPr="0076713F" w:rsidRDefault="003D0680" w:rsidP="003D06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F640" w14:textId="217B98FF" w:rsidR="003D0680" w:rsidRPr="0076713F" w:rsidRDefault="003D0680" w:rsidP="003D0680">
            <w:pPr>
              <w:spacing w:line="360" w:lineRule="auto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5B93253C" w14:textId="77777777" w:rsidTr="00DF56A3">
        <w:trPr>
          <w:trHeight w:val="22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6ED73FA" w14:textId="77777777" w:rsidR="003D0680" w:rsidRPr="0076713F" w:rsidRDefault="003D0680" w:rsidP="003D068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74AE25FF" w14:textId="186E36E8" w:rsidR="003D0680" w:rsidRPr="0076713F" w:rsidRDefault="003D0680" w:rsidP="003D0680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7F49E79" w14:textId="77777777" w:rsidR="003D0680" w:rsidRPr="0076713F" w:rsidRDefault="003D0680" w:rsidP="003D068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5E706517" w14:textId="77777777" w:rsidR="003D0680" w:rsidRPr="0076713F" w:rsidRDefault="003D0680" w:rsidP="003D0680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</w:tcBorders>
            <w:vAlign w:val="center"/>
          </w:tcPr>
          <w:p w14:paraId="18E31B18" w14:textId="1DA942DC" w:rsidR="003D0680" w:rsidRPr="0076713F" w:rsidRDefault="003D0680" w:rsidP="003D0680">
            <w:pPr>
              <w:tabs>
                <w:tab w:val="left" w:pos="400"/>
              </w:tabs>
              <w:spacing w:line="360" w:lineRule="auto"/>
              <w:jc w:val="both"/>
              <w:rPr>
                <w:rFonts w:ascii="가는각진제목체" w:eastAsia="가는각진제목체" w:hAnsi="MICE고딕"/>
                <w:color w:val="000000" w:themeColor="text1"/>
                <w:szCs w:val="20"/>
              </w:rPr>
            </w:pPr>
          </w:p>
        </w:tc>
      </w:tr>
      <w:tr w:rsidR="003D0680" w:rsidRPr="0076713F" w14:paraId="3ACF5BF7" w14:textId="77777777" w:rsidTr="00211118">
        <w:trPr>
          <w:trHeight w:val="260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7084D82" w14:textId="77777777" w:rsidR="003D0680" w:rsidRPr="0076713F" w:rsidRDefault="003D0680" w:rsidP="003D06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4923E7B" w14:textId="176A34CE" w:rsidR="003D0680" w:rsidRPr="0076713F" w:rsidRDefault="003D0680" w:rsidP="003D06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기타</w:t>
            </w:r>
          </w:p>
        </w:tc>
        <w:tc>
          <w:tcPr>
            <w:tcW w:w="13608" w:type="dxa"/>
            <w:gridSpan w:val="9"/>
            <w:vAlign w:val="center"/>
          </w:tcPr>
          <w:p w14:paraId="0973CEC0" w14:textId="0176ABB2" w:rsidR="003D0680" w:rsidRPr="0076713F" w:rsidRDefault="003D0680" w:rsidP="003D0680">
            <w:pPr>
              <w:spacing w:line="360" w:lineRule="auto"/>
              <w:rPr>
                <w:rFonts w:ascii="가는각진제목체" w:eastAsia="가는각진제목체" w:hAnsi="MICE고딕" w:cs="굴림"/>
                <w:color w:val="000000" w:themeColor="text1"/>
                <w:kern w:val="0"/>
                <w:szCs w:val="20"/>
              </w:rPr>
            </w:pPr>
          </w:p>
        </w:tc>
      </w:tr>
      <w:tr w:rsidR="003D0680" w:rsidRPr="0076713F" w14:paraId="279A5A34" w14:textId="77777777" w:rsidTr="00C13819">
        <w:trPr>
          <w:trHeight w:val="1008"/>
        </w:trPr>
        <w:tc>
          <w:tcPr>
            <w:tcW w:w="1560" w:type="dxa"/>
            <w:gridSpan w:val="2"/>
            <w:vAlign w:val="center"/>
          </w:tcPr>
          <w:p w14:paraId="4007DFC2" w14:textId="77777777" w:rsidR="003D0680" w:rsidRPr="0076713F" w:rsidRDefault="003D0680" w:rsidP="003D0680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9"/>
            <w:vAlign w:val="center"/>
          </w:tcPr>
          <w:p w14:paraId="091FE4D4" w14:textId="40A580DD" w:rsidR="003D0680" w:rsidRPr="0076713F" w:rsidRDefault="003D0680" w:rsidP="003D0680">
            <w:pPr>
              <w:spacing w:line="276" w:lineRule="auto"/>
              <w:rPr>
                <w:rFonts w:ascii="가는각진제목체" w:eastAsia="가는각진제목체" w:hAnsi="MICE고딕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8584C37" w14:textId="77777777" w:rsidR="00B91B0E" w:rsidRPr="0076713F" w:rsidRDefault="00B91B0E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39"/>
        <w:gridCol w:w="24"/>
        <w:gridCol w:w="863"/>
        <w:gridCol w:w="862"/>
        <w:gridCol w:w="863"/>
        <w:gridCol w:w="863"/>
        <w:gridCol w:w="863"/>
        <w:gridCol w:w="7569"/>
      </w:tblGrid>
      <w:tr w:rsidR="00A14EA5" w:rsidRPr="0076713F" w14:paraId="6B9B5305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1E3B7F9C" w14:textId="0FBE1453" w:rsidR="00B91B0E" w:rsidRPr="0076713F" w:rsidRDefault="00B91B0E" w:rsidP="002C23F6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종로타워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사업부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C02FB2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C02FB2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A14EA5" w:rsidRPr="0076713F" w14:paraId="4916F408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0CCCE5E" w14:textId="77777777" w:rsidR="005F234E" w:rsidRPr="0076713F" w:rsidRDefault="005F234E" w:rsidP="005F234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0C15C731" w14:textId="77777777" w:rsidR="005F234E" w:rsidRPr="0076713F" w:rsidRDefault="005F234E" w:rsidP="005F234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3A874A83" w14:textId="77777777" w:rsidR="005F234E" w:rsidRPr="0076713F" w:rsidRDefault="005F234E" w:rsidP="005F234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34267C4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93C4C9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0F13328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60443ABB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348DF06D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44D4CEE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8D1D4D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4AA00D2" w14:textId="77777777" w:rsidR="005F234E" w:rsidRPr="0076713F" w:rsidRDefault="005F234E" w:rsidP="005F234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46ACD091" w14:textId="0D6652D5" w:rsidR="002500B0" w:rsidRPr="0076713F" w:rsidRDefault="002500B0" w:rsidP="002500B0">
            <w:pPr>
              <w:rPr>
                <w:rFonts w:ascii="가는각진제목체" w:eastAsia="가는각진제목체" w:hAnsi="뫼비우스 Regular"/>
                <w:bCs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 xml:space="preserve">■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 xml:space="preserve"> </w:t>
            </w:r>
          </w:p>
          <w:p w14:paraId="5E8901CD" w14:textId="29846556" w:rsidR="005F234E" w:rsidRPr="0076713F" w:rsidRDefault="002500B0" w:rsidP="002500B0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 xml:space="preserve">■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bCs/>
                <w:szCs w:val="20"/>
              </w:rPr>
              <w:t xml:space="preserve"> </w:t>
            </w:r>
          </w:p>
        </w:tc>
      </w:tr>
      <w:tr w:rsidR="001C6D05" w:rsidRPr="0076713F" w14:paraId="6AE99D5C" w14:textId="77777777" w:rsidTr="002C23F6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09CB997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8891CC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24EF" w14:textId="13463D4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EBDF42" w14:textId="35FBADC5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28E0B953" w14:textId="48350B34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50327088" w14:textId="54A139D9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13E0E8" w14:textId="2CFBD82E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A7F368" w14:textId="3ED2831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31AF6D" w14:textId="284D76C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1A23CFDA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1C6D05" w:rsidRPr="0076713F" w14:paraId="0731EB51" w14:textId="77777777" w:rsidTr="002C23F6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F46B0FC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07003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61356" w14:textId="08621E25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0819C" w14:textId="78163E54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326946CB" w14:textId="67746A13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0BCD9CCF" w14:textId="4D30E2AA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057A7A" w14:textId="46B5F2D0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88CE2" w14:textId="6D14816C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81AFE3" w14:textId="08A9970D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754585FB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1C6D05" w:rsidRPr="0076713F" w14:paraId="0AAE99F3" w14:textId="77777777" w:rsidTr="002C23F6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11D4317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7AA399D3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13700" w14:textId="3B35212A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</w:tcBorders>
            <w:vAlign w:val="center"/>
          </w:tcPr>
          <w:p w14:paraId="53B7E4DF" w14:textId="004611C4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0D4322D" w14:textId="0E988D03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7795C927" w14:textId="48B0722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852D115" w14:textId="161EB4D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2C2BEC78" w14:textId="44C5D2FF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2C1B8944" w14:textId="372B2E36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76DCF18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1C6D05" w:rsidRPr="0076713F" w14:paraId="5B600FED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754A4AA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353E0019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26969FF7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7B839B3F" w14:textId="77777777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2E7BBE6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0F200B59" w14:textId="5730514F" w:rsidR="001C6D05" w:rsidRPr="0076713F" w:rsidRDefault="001C6D05" w:rsidP="001C6D05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1C6D05" w:rsidRPr="0076713F" w14:paraId="263C9F6A" w14:textId="77777777" w:rsidTr="002C23F6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F4FE997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7C10E51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4EDF58" w14:textId="77777777" w:rsidR="001C6D05" w:rsidRPr="0076713F" w:rsidRDefault="001C6D05" w:rsidP="001C6D0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E300" w14:textId="77777777" w:rsidR="001C6D05" w:rsidRPr="0076713F" w:rsidRDefault="001C6D05" w:rsidP="001C6D0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433B09" w14:textId="77777777" w:rsidR="001C6D05" w:rsidRPr="0076713F" w:rsidRDefault="001C6D05" w:rsidP="001C6D0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1C6D05" w:rsidRPr="0076713F" w14:paraId="6862E79F" w14:textId="77777777" w:rsidTr="004522DA">
        <w:trPr>
          <w:trHeight w:val="69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EBC627F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C1B9CCC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6A5AFEEC" w14:textId="77777777" w:rsidR="001C6D05" w:rsidRPr="0076713F" w:rsidRDefault="001C6D05" w:rsidP="001C6D0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28225" w14:textId="0E0044CC" w:rsidR="001C6D05" w:rsidRPr="0076713F" w:rsidRDefault="001C6D05" w:rsidP="001C6D05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종로타워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55779A2F" w14:textId="73AC1EF6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 w:hAnsi="뫼비우스 Regular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1C6D05" w:rsidRPr="0076713F" w14:paraId="02BD878C" w14:textId="77777777" w:rsidTr="002D409F">
        <w:trPr>
          <w:trHeight w:val="64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55CA3D7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064A38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125A1B64" w14:textId="77777777" w:rsidR="001C6D05" w:rsidRPr="0076713F" w:rsidRDefault="001C6D05" w:rsidP="001C6D05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98506" w14:textId="5A651176" w:rsidR="001C6D05" w:rsidRPr="0076713F" w:rsidRDefault="001C6D05" w:rsidP="001C6D05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종로타워</w:t>
            </w:r>
          </w:p>
        </w:tc>
        <w:tc>
          <w:tcPr>
            <w:tcW w:w="11907" w:type="dxa"/>
            <w:gridSpan w:val="7"/>
            <w:tcBorders>
              <w:left w:val="single" w:sz="4" w:space="0" w:color="auto"/>
            </w:tcBorders>
            <w:vAlign w:val="center"/>
          </w:tcPr>
          <w:p w14:paraId="24D10BC7" w14:textId="2D2CA659" w:rsidR="001C6D05" w:rsidRPr="0076713F" w:rsidRDefault="001C6D05" w:rsidP="001C6D05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  <w:tr w:rsidR="001C6D05" w:rsidRPr="0076713F" w14:paraId="4B1B2101" w14:textId="77777777" w:rsidTr="00DF56A3">
        <w:trPr>
          <w:trHeight w:val="6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C05A674" w14:textId="77777777" w:rsidR="001C6D05" w:rsidRPr="0076713F" w:rsidRDefault="001C6D05" w:rsidP="001C6D0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CF8A82" w14:textId="77777777" w:rsidR="001C6D05" w:rsidRPr="0076713F" w:rsidRDefault="001C6D05" w:rsidP="001C6D0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180169F5" w14:textId="77777777" w:rsidR="001C6D05" w:rsidRPr="0076713F" w:rsidRDefault="001C6D05" w:rsidP="001C6D0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0373" w14:textId="24F67C3A" w:rsidR="001C6D05" w:rsidRPr="0076713F" w:rsidRDefault="001C6D05" w:rsidP="001C6D05">
            <w:pPr>
              <w:rPr>
                <w:rFonts w:ascii="가는각진제목체" w:eastAsia="가는각진제목체" w:hAnsi="뫼비우스 Regular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1C6D05" w:rsidRPr="0076713F" w14:paraId="20FFE43B" w14:textId="77777777" w:rsidTr="002500B0">
        <w:trPr>
          <w:trHeight w:val="571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ACDEF1D" w14:textId="77777777" w:rsidR="001C6D05" w:rsidRPr="0076713F" w:rsidRDefault="001C6D05" w:rsidP="001C6D0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795B1DDF" w14:textId="77777777" w:rsidR="001C6D05" w:rsidRPr="0076713F" w:rsidRDefault="001C6D05" w:rsidP="001C6D0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3795FB68" w14:textId="77777777" w:rsidR="001C6D05" w:rsidRPr="0076713F" w:rsidRDefault="001C6D05" w:rsidP="001C6D05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3C3DB28" w14:textId="77777777" w:rsidR="001C6D05" w:rsidRPr="0076713F" w:rsidRDefault="001C6D05" w:rsidP="001C6D05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52517C6E" w14:textId="390C9BDA" w:rsidR="001C6D05" w:rsidRPr="0076713F" w:rsidRDefault="001C6D05" w:rsidP="001C6D05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1B1F7608" w14:textId="1F087305" w:rsidR="001C6D05" w:rsidRPr="0076713F" w:rsidRDefault="001C6D05" w:rsidP="001C6D05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1C6D05" w:rsidRPr="0076713F" w14:paraId="676C9C87" w14:textId="77777777" w:rsidTr="00D81AD6">
        <w:trPr>
          <w:trHeight w:val="74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3E35E50" w14:textId="77777777" w:rsidR="001C6D05" w:rsidRPr="0076713F" w:rsidRDefault="001C6D05" w:rsidP="001C6D0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4A5E35B" w14:textId="77777777" w:rsidR="001C6D05" w:rsidRPr="0076713F" w:rsidRDefault="001C6D05" w:rsidP="001C6D0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3B0FC7B1" w14:textId="22315844" w:rsidR="001C6D05" w:rsidRPr="0076713F" w:rsidRDefault="001C6D05" w:rsidP="001C6D05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1C6D05" w:rsidRPr="0076713F" w14:paraId="7C8B9BC3" w14:textId="77777777" w:rsidTr="002500B0">
        <w:trPr>
          <w:trHeight w:val="1841"/>
        </w:trPr>
        <w:tc>
          <w:tcPr>
            <w:tcW w:w="1560" w:type="dxa"/>
            <w:gridSpan w:val="2"/>
            <w:vAlign w:val="center"/>
          </w:tcPr>
          <w:p w14:paraId="4CBDCEF8" w14:textId="77777777" w:rsidR="001C6D05" w:rsidRPr="0076713F" w:rsidRDefault="001C6D05" w:rsidP="001C6D05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28B9D776" w14:textId="5A13ED30" w:rsidR="001C6D05" w:rsidRPr="0076713F" w:rsidRDefault="001C6D05" w:rsidP="001C6D05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5BFDDBAF" w14:textId="77777777" w:rsidR="0084640C" w:rsidRPr="0076713F" w:rsidRDefault="0084640C">
      <w:pPr>
        <w:rPr>
          <w:rFonts w:ascii="가는각진제목체" w:eastAsia="가는각진제목체"/>
          <w:color w:val="000000" w:themeColor="text1"/>
        </w:rPr>
      </w:pPr>
      <w:r w:rsidRPr="0076713F">
        <w:rPr>
          <w:rFonts w:ascii="가는각진제목체" w:eastAsia="가는각진제목체" w:hint="eastAsia"/>
          <w:color w:val="000000" w:themeColor="text1"/>
        </w:rPr>
        <w:br w:type="page"/>
      </w: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56"/>
        <w:gridCol w:w="695"/>
        <w:gridCol w:w="312"/>
        <w:gridCol w:w="1006"/>
        <w:gridCol w:w="1007"/>
        <w:gridCol w:w="1006"/>
        <w:gridCol w:w="1007"/>
        <w:gridCol w:w="7569"/>
      </w:tblGrid>
      <w:tr w:rsidR="00B969F9" w:rsidRPr="0076713F" w14:paraId="5AD832F7" w14:textId="77777777" w:rsidTr="00E27025">
        <w:trPr>
          <w:trHeight w:val="671"/>
        </w:trPr>
        <w:tc>
          <w:tcPr>
            <w:tcW w:w="15168" w:type="dxa"/>
            <w:gridSpan w:val="11"/>
            <w:vAlign w:val="center"/>
          </w:tcPr>
          <w:p w14:paraId="255C23DA" w14:textId="1CEC2787" w:rsidR="00B969F9" w:rsidRPr="0076713F" w:rsidRDefault="00B969F9" w:rsidP="00B969F9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proofErr w:type="spellStart"/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>삼화타워</w:t>
            </w:r>
            <w:proofErr w:type="spellEnd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2026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44232B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44232B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5666B8" w:rsidRPr="0076713F" w14:paraId="5F059EF8" w14:textId="77777777" w:rsidTr="005666B8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3282697" w14:textId="77777777" w:rsidR="005666B8" w:rsidRPr="0076713F" w:rsidRDefault="005666B8" w:rsidP="0084640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265D482C" w14:textId="77777777" w:rsidR="005666B8" w:rsidRPr="0076713F" w:rsidRDefault="005666B8" w:rsidP="0084640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63A6873D" w14:textId="77777777" w:rsidR="005666B8" w:rsidRPr="0076713F" w:rsidRDefault="005666B8" w:rsidP="0084640C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69F2567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1006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B96626F" w14:textId="52E96781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1007" w:type="dxa"/>
            <w:gridSpan w:val="2"/>
            <w:shd w:val="clear" w:color="auto" w:fill="D9D9D9"/>
            <w:vAlign w:val="center"/>
          </w:tcPr>
          <w:p w14:paraId="034B2574" w14:textId="0188EE1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74E8809F" w14:textId="3414684D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1007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69B376C" w14:textId="1F8A5099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1006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BA9E4C1" w14:textId="5366C8E9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1007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FB994A2" w14:textId="2A0ECA26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50BC3337" w14:textId="1DA242C0" w:rsidR="005666B8" w:rsidRPr="0076713F" w:rsidRDefault="005666B8" w:rsidP="0084640C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>결원 :</w:t>
            </w:r>
            <w:proofErr w:type="gramEnd"/>
            <w:r w:rsidRPr="0076713F">
              <w:rPr>
                <w:rFonts w:ascii="가는각진제목체" w:eastAsia="가는각진제목체" w:hAnsi="Courier New" w:cs="Courier New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5666B8" w:rsidRPr="0076713F" w14:paraId="00AF48C9" w14:textId="77777777" w:rsidTr="005666B8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5B06FB3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BA1D8B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100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5604C0" w14:textId="49F54BE0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7" w:type="dxa"/>
            <w:gridSpan w:val="2"/>
            <w:tcBorders>
              <w:bottom w:val="single" w:sz="4" w:space="0" w:color="auto"/>
            </w:tcBorders>
            <w:vAlign w:val="center"/>
          </w:tcPr>
          <w:p w14:paraId="3A01251F" w14:textId="5F61E75A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  <w:vAlign w:val="center"/>
          </w:tcPr>
          <w:p w14:paraId="58F9FB57" w14:textId="75808B03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2C13B9" w14:textId="2B29968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FD4EE2" w14:textId="2DBC482C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C83A85" w14:textId="497F250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679FB6D" w14:textId="77777777" w:rsidR="005666B8" w:rsidRPr="0076713F" w:rsidRDefault="005666B8" w:rsidP="0084640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5666B8" w:rsidRPr="0076713F" w14:paraId="79C8F14F" w14:textId="77777777" w:rsidTr="005666B8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F8805BC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50D86A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A422B6" w14:textId="4CD3AC70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auto"/>
            </w:tcBorders>
            <w:vAlign w:val="center"/>
          </w:tcPr>
          <w:p w14:paraId="15D47264" w14:textId="17EF27B9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</w:tcBorders>
            <w:vAlign w:val="center"/>
          </w:tcPr>
          <w:p w14:paraId="12352ABE" w14:textId="4CCE0DAB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B56848" w14:textId="0F41079F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E60E7" w14:textId="1A38C743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887A74" w14:textId="7CF33B59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25CE636C" w14:textId="77777777" w:rsidR="005666B8" w:rsidRPr="0076713F" w:rsidRDefault="005666B8" w:rsidP="0084640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5666B8" w:rsidRPr="0076713F" w14:paraId="2F5F721D" w14:textId="77777777" w:rsidTr="005666B8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CDE640E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6AB12667" w14:textId="77777777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1006" w:type="dxa"/>
            <w:gridSpan w:val="2"/>
            <w:tcBorders>
              <w:left w:val="single" w:sz="4" w:space="0" w:color="auto"/>
            </w:tcBorders>
            <w:vAlign w:val="center"/>
          </w:tcPr>
          <w:p w14:paraId="14D5B169" w14:textId="735F3DFA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gridSpan w:val="2"/>
            <w:vAlign w:val="center"/>
          </w:tcPr>
          <w:p w14:paraId="6503CE3A" w14:textId="0DB85345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1006" w:type="dxa"/>
            <w:vAlign w:val="center"/>
          </w:tcPr>
          <w:p w14:paraId="5E0B730A" w14:textId="1BC91F09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right w:val="single" w:sz="4" w:space="0" w:color="auto"/>
            </w:tcBorders>
            <w:vAlign w:val="center"/>
          </w:tcPr>
          <w:p w14:paraId="78493D04" w14:textId="5C895685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6" w:type="dxa"/>
            <w:tcBorders>
              <w:left w:val="single" w:sz="4" w:space="0" w:color="auto"/>
            </w:tcBorders>
            <w:vAlign w:val="center"/>
          </w:tcPr>
          <w:p w14:paraId="2CB6C25B" w14:textId="6F9FB255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1007" w:type="dxa"/>
            <w:tcBorders>
              <w:right w:val="single" w:sz="4" w:space="0" w:color="auto"/>
            </w:tcBorders>
            <w:vAlign w:val="center"/>
          </w:tcPr>
          <w:p w14:paraId="7A4AF94B" w14:textId="47B46BFD" w:rsidR="005666B8" w:rsidRPr="0076713F" w:rsidRDefault="005666B8" w:rsidP="0084640C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294AA317" w14:textId="77777777" w:rsidR="005666B8" w:rsidRPr="0076713F" w:rsidRDefault="005666B8" w:rsidP="0084640C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232B" w:rsidRPr="0076713F" w14:paraId="7DED4A69" w14:textId="77777777" w:rsidTr="00E27025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BA98452" w14:textId="77777777" w:rsidR="0044232B" w:rsidRPr="0076713F" w:rsidRDefault="0044232B" w:rsidP="0044232B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31462A10" w14:textId="77777777" w:rsidR="0044232B" w:rsidRPr="0076713F" w:rsidRDefault="0044232B" w:rsidP="0044232B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6BC86D6B" w14:textId="77777777" w:rsidR="0044232B" w:rsidRPr="0076713F" w:rsidRDefault="0044232B" w:rsidP="0044232B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031A9843" w14:textId="77777777" w:rsidR="0044232B" w:rsidRPr="0076713F" w:rsidRDefault="0044232B" w:rsidP="0044232B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E4FF584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9"/>
            <w:vAlign w:val="center"/>
          </w:tcPr>
          <w:p w14:paraId="4C8AA51E" w14:textId="74E77FE3" w:rsidR="0044232B" w:rsidRPr="0076713F" w:rsidRDefault="0044232B" w:rsidP="0044232B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84640C" w:rsidRPr="0076713F" w14:paraId="6605181D" w14:textId="77777777" w:rsidTr="00E27025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34C882C" w14:textId="77777777" w:rsidR="0084640C" w:rsidRPr="0076713F" w:rsidRDefault="0084640C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10B45B" w14:textId="77777777" w:rsidR="0084640C" w:rsidRPr="0076713F" w:rsidRDefault="0084640C" w:rsidP="0084640C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E405FC" w14:textId="77777777" w:rsidR="0084640C" w:rsidRPr="0076713F" w:rsidRDefault="0084640C" w:rsidP="0084640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895C" w14:textId="77777777" w:rsidR="0084640C" w:rsidRPr="0076713F" w:rsidRDefault="0084640C" w:rsidP="0084640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907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906F27" w14:textId="77777777" w:rsidR="0084640C" w:rsidRPr="0076713F" w:rsidRDefault="0084640C" w:rsidP="0084640C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44232B" w:rsidRPr="0076713F" w14:paraId="479CEF72" w14:textId="77777777" w:rsidTr="00126BBE">
        <w:trPr>
          <w:trHeight w:val="83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C7AEE6B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3196F90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1D9C858" w14:textId="77777777" w:rsidR="0044232B" w:rsidRPr="0076713F" w:rsidRDefault="0044232B" w:rsidP="0044232B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7BA6C" w14:textId="42667B6F" w:rsidR="0044232B" w:rsidRPr="0076713F" w:rsidRDefault="0044232B" w:rsidP="0044232B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삼화타워</w:t>
            </w:r>
            <w:proofErr w:type="spellEnd"/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5FFEA8C1" w14:textId="702213E2" w:rsidR="0044232B" w:rsidRPr="0076713F" w:rsidRDefault="0044232B" w:rsidP="0044232B">
            <w:pPr>
              <w:tabs>
                <w:tab w:val="left" w:pos="2475"/>
              </w:tabs>
              <w:rPr>
                <w:rFonts w:ascii="가는각진제목체" w:eastAsia="가는각진제목체" w:cs="Courier New"/>
                <w:color w:val="000000" w:themeColor="text1"/>
                <w:kern w:val="0"/>
                <w:szCs w:val="20"/>
              </w:rPr>
            </w:pPr>
          </w:p>
        </w:tc>
      </w:tr>
      <w:tr w:rsidR="0044232B" w:rsidRPr="0076713F" w14:paraId="6A78EA1D" w14:textId="77777777" w:rsidTr="00E27025">
        <w:trPr>
          <w:trHeight w:val="64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A9AC180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FE4A94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F7FEC01" w14:textId="77777777" w:rsidR="0044232B" w:rsidRPr="0076713F" w:rsidRDefault="0044232B" w:rsidP="0044232B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DACD7" w14:textId="757401AE" w:rsidR="0044232B" w:rsidRPr="0076713F" w:rsidRDefault="0044232B" w:rsidP="0044232B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삼화타워</w:t>
            </w:r>
            <w:proofErr w:type="spellEnd"/>
          </w:p>
        </w:tc>
        <w:tc>
          <w:tcPr>
            <w:tcW w:w="11907" w:type="dxa"/>
            <w:gridSpan w:val="6"/>
            <w:tcBorders>
              <w:left w:val="single" w:sz="4" w:space="0" w:color="auto"/>
            </w:tcBorders>
            <w:vAlign w:val="center"/>
          </w:tcPr>
          <w:p w14:paraId="2B2CA313" w14:textId="6661BF02" w:rsidR="0044232B" w:rsidRPr="0076713F" w:rsidRDefault="0044232B" w:rsidP="0044232B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  <w:tr w:rsidR="0044232B" w:rsidRPr="0076713F" w14:paraId="421A104F" w14:textId="77777777" w:rsidTr="00DF56A3">
        <w:trPr>
          <w:trHeight w:val="257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BBA4F0D" w14:textId="77777777" w:rsidR="0044232B" w:rsidRPr="0076713F" w:rsidRDefault="0044232B" w:rsidP="0044232B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776A81" w14:textId="77777777" w:rsidR="0044232B" w:rsidRPr="0076713F" w:rsidRDefault="0044232B" w:rsidP="0044232B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013DCD54" w14:textId="77777777" w:rsidR="0044232B" w:rsidRPr="0076713F" w:rsidRDefault="0044232B" w:rsidP="0044232B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AC9BC" w14:textId="4EE99DF2" w:rsidR="0044232B" w:rsidRPr="0076713F" w:rsidRDefault="0044232B" w:rsidP="0044232B">
            <w:pPr>
              <w:tabs>
                <w:tab w:val="left" w:pos="2475"/>
              </w:tabs>
              <w:spacing w:line="276" w:lineRule="auto"/>
              <w:rPr>
                <w:rFonts w:ascii="가는각진제목체" w:eastAsia="가는각진제목체" w:cs="Courier New"/>
                <w:color w:val="000000" w:themeColor="text1"/>
                <w:kern w:val="0"/>
                <w:szCs w:val="20"/>
              </w:rPr>
            </w:pPr>
          </w:p>
        </w:tc>
      </w:tr>
      <w:tr w:rsidR="005D61AC" w:rsidRPr="0076713F" w14:paraId="400EA0AA" w14:textId="77777777" w:rsidTr="0044232B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CF071ED" w14:textId="77777777" w:rsidR="005D61AC" w:rsidRPr="0076713F" w:rsidRDefault="005D61AC" w:rsidP="005D61A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2F4F7906" w14:textId="77777777" w:rsidR="005D61AC" w:rsidRPr="0076713F" w:rsidRDefault="005D61AC" w:rsidP="005D61A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16E2B2A0" w14:textId="77777777" w:rsidR="005D61AC" w:rsidRPr="0076713F" w:rsidRDefault="005D61AC" w:rsidP="005D61AC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1EB56A1" w14:textId="77777777" w:rsidR="005D61AC" w:rsidRPr="0076713F" w:rsidRDefault="005D61AC" w:rsidP="005D61AC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0C67224D" w14:textId="77777777" w:rsidR="005D61AC" w:rsidRPr="0076713F" w:rsidRDefault="005D61AC" w:rsidP="005D61AC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9"/>
            <w:tcBorders>
              <w:top w:val="single" w:sz="4" w:space="0" w:color="auto"/>
            </w:tcBorders>
            <w:vAlign w:val="center"/>
          </w:tcPr>
          <w:p w14:paraId="4BCAD9B4" w14:textId="7DFA2C6E" w:rsidR="005D61AC" w:rsidRPr="0076713F" w:rsidRDefault="005D61AC" w:rsidP="005D61AC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5D61AC" w:rsidRPr="0076713F" w14:paraId="61666B98" w14:textId="77777777" w:rsidTr="0044232B">
        <w:trPr>
          <w:trHeight w:val="49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C365E2C" w14:textId="77777777" w:rsidR="005D61AC" w:rsidRPr="0076713F" w:rsidRDefault="005D61AC" w:rsidP="005D61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CC76B3E" w14:textId="77777777" w:rsidR="005D61AC" w:rsidRPr="0076713F" w:rsidRDefault="005D61AC" w:rsidP="005D61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9"/>
            <w:vAlign w:val="center"/>
          </w:tcPr>
          <w:p w14:paraId="2969F846" w14:textId="735D2E2B" w:rsidR="005D61AC" w:rsidRPr="0076713F" w:rsidRDefault="005D61AC" w:rsidP="005D61AC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5D61AC" w:rsidRPr="0076713F" w14:paraId="0D3AD579" w14:textId="77777777" w:rsidTr="000C210B">
        <w:trPr>
          <w:trHeight w:val="1106"/>
        </w:trPr>
        <w:tc>
          <w:tcPr>
            <w:tcW w:w="1560" w:type="dxa"/>
            <w:gridSpan w:val="2"/>
            <w:vAlign w:val="center"/>
          </w:tcPr>
          <w:p w14:paraId="313AA214" w14:textId="77777777" w:rsidR="005D61AC" w:rsidRPr="0076713F" w:rsidRDefault="005D61AC" w:rsidP="005D61AC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9"/>
            <w:vAlign w:val="center"/>
          </w:tcPr>
          <w:p w14:paraId="1A10AFF4" w14:textId="58C11EFB" w:rsidR="005D61AC" w:rsidRPr="0076713F" w:rsidRDefault="005D61AC" w:rsidP="005D61AC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307220AC" w14:textId="07F619B8" w:rsidR="0044232B" w:rsidRPr="0076713F" w:rsidRDefault="0044232B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p w14:paraId="0745557B" w14:textId="77777777" w:rsidR="0044232B" w:rsidRPr="0076713F" w:rsidRDefault="0044232B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 w:rsidRPr="0076713F">
        <w:rPr>
          <w:rFonts w:ascii="가는각진제목체" w:eastAsia="가는각진제목체" w:hAnsi="뫼비우스 Regular" w:hint="eastAsia"/>
          <w:color w:val="000000" w:themeColor="text1"/>
          <w:szCs w:val="20"/>
        </w:rPr>
        <w:br w:type="page"/>
      </w:r>
    </w:p>
    <w:p w14:paraId="1D52AE51" w14:textId="77777777" w:rsidR="00430E67" w:rsidRPr="0076713F" w:rsidRDefault="00430E67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7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3"/>
        <w:gridCol w:w="863"/>
        <w:gridCol w:w="400"/>
        <w:gridCol w:w="463"/>
        <w:gridCol w:w="862"/>
        <w:gridCol w:w="863"/>
        <w:gridCol w:w="863"/>
        <w:gridCol w:w="863"/>
        <w:gridCol w:w="863"/>
        <w:gridCol w:w="6711"/>
      </w:tblGrid>
      <w:tr w:rsidR="000D28EF" w:rsidRPr="0076713F" w14:paraId="6F7277BD" w14:textId="77777777" w:rsidTr="000D28EF">
        <w:trPr>
          <w:trHeight w:val="671"/>
        </w:trPr>
        <w:tc>
          <w:tcPr>
            <w:tcW w:w="15174" w:type="dxa"/>
            <w:gridSpan w:val="13"/>
            <w:vAlign w:val="center"/>
          </w:tcPr>
          <w:p w14:paraId="4C22D5D7" w14:textId="7229FB0C" w:rsidR="000D28EF" w:rsidRPr="0076713F" w:rsidRDefault="000D28EF" w:rsidP="000D28EF">
            <w:pPr>
              <w:jc w:val="both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광명 U-</w:t>
            </w:r>
            <w:proofErr w:type="spell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플래닛</w:t>
            </w:r>
            <w:proofErr w:type="spellEnd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 타워 &amp; L7광명 &amp; </w:t>
            </w:r>
            <w:proofErr w:type="spell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아이벡스</w:t>
            </w:r>
            <w:proofErr w:type="spellEnd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컨벤션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2026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04. 10.</w:t>
            </w:r>
          </w:p>
        </w:tc>
      </w:tr>
      <w:tr w:rsidR="000D28EF" w:rsidRPr="0076713F" w14:paraId="45902222" w14:textId="77777777" w:rsidTr="00637BB4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905C136" w14:textId="77777777" w:rsidR="000D28EF" w:rsidRPr="0076713F" w:rsidRDefault="000D28EF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2CD1FEDF" w14:textId="77777777" w:rsidR="000D28EF" w:rsidRPr="0076713F" w:rsidRDefault="000D28EF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0A2F7770" w14:textId="0F2B8B14" w:rsidR="000D28EF" w:rsidRPr="0076713F" w:rsidRDefault="000D28EF" w:rsidP="002C23F6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A05A99A" w14:textId="7544C93F" w:rsidR="000D28EF" w:rsidRPr="0076713F" w:rsidRDefault="000D28EF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6903" w:type="dxa"/>
            <w:gridSpan w:val="10"/>
            <w:tcBorders>
              <w:right w:val="single" w:sz="4" w:space="0" w:color="auto"/>
            </w:tcBorders>
            <w:shd w:val="clear" w:color="auto" w:fill="D9D9D9"/>
          </w:tcPr>
          <w:p w14:paraId="3CD8E6C5" w14:textId="6759F529" w:rsidR="000D28EF" w:rsidRPr="0076713F" w:rsidRDefault="000D28EF" w:rsidP="002C23F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유타워</w:t>
            </w:r>
            <w:proofErr w:type="spellEnd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/L7광명/</w:t>
            </w:r>
            <w:proofErr w:type="spellStart"/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아이벡스컨벤션</w:t>
            </w:r>
            <w:proofErr w:type="spellEnd"/>
          </w:p>
        </w:tc>
        <w:tc>
          <w:tcPr>
            <w:tcW w:w="6711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19EC6E" w14:textId="408307C3" w:rsidR="000D28EF" w:rsidRPr="0076713F" w:rsidRDefault="000D28EF" w:rsidP="00FB7650">
            <w:pPr>
              <w:spacing w:line="276" w:lineRule="auto"/>
              <w:ind w:left="1441" w:hangingChars="900" w:hanging="1441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비고</w:t>
            </w:r>
          </w:p>
        </w:tc>
      </w:tr>
      <w:tr w:rsidR="000D28EF" w:rsidRPr="0076713F" w14:paraId="17345E54" w14:textId="77777777" w:rsidTr="00E5173C">
        <w:trPr>
          <w:trHeight w:val="19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5C6570B" w14:textId="7A0F5390" w:rsidR="000D28EF" w:rsidRPr="0076713F" w:rsidRDefault="000D28EF" w:rsidP="000D28EF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5062FAB" w14:textId="319326D0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5F7176" w14:textId="28D5EF3B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관리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D909A80" w14:textId="79D8CF10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사무지원</w:t>
            </w:r>
          </w:p>
        </w:tc>
        <w:tc>
          <w:tcPr>
            <w:tcW w:w="863" w:type="dxa"/>
            <w:gridSpan w:val="2"/>
            <w:shd w:val="clear" w:color="auto" w:fill="D9D9D9"/>
            <w:vAlign w:val="center"/>
          </w:tcPr>
          <w:p w14:paraId="5F840A26" w14:textId="62015C53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67863223" w14:textId="50999061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관제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3E5CDB" w14:textId="1C82B8D8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7D05DD" w14:textId="5BD22992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미화</w:t>
            </w:r>
          </w:p>
        </w:tc>
        <w:tc>
          <w:tcPr>
            <w:tcW w:w="863" w:type="dxa"/>
            <w:shd w:val="clear" w:color="auto" w:fill="D9D9D9"/>
            <w:vAlign w:val="center"/>
          </w:tcPr>
          <w:p w14:paraId="6DC3F618" w14:textId="2891AA72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056D3FD" w14:textId="1DDB841F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굴림체" w:hint="eastAsia"/>
                <w:szCs w:val="20"/>
              </w:rPr>
              <w:t>계</w:t>
            </w:r>
          </w:p>
        </w:tc>
        <w:tc>
          <w:tcPr>
            <w:tcW w:w="6711" w:type="dxa"/>
            <w:vMerge w:val="restart"/>
            <w:tcBorders>
              <w:left w:val="single" w:sz="4" w:space="0" w:color="auto"/>
            </w:tcBorders>
            <w:vAlign w:val="center"/>
          </w:tcPr>
          <w:p w14:paraId="33345BB8" w14:textId="2CFC99CE" w:rsidR="000D28EF" w:rsidRPr="0076713F" w:rsidRDefault="000D28EF" w:rsidP="005666B8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 w:val="19"/>
                <w:szCs w:val="19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 w:val="19"/>
                <w:szCs w:val="19"/>
              </w:rPr>
              <w:t xml:space="preserve">- 결원: </w:t>
            </w:r>
          </w:p>
          <w:p w14:paraId="7AAF76F6" w14:textId="71A54AAD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 w:val="19"/>
                <w:szCs w:val="19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 w:val="19"/>
                <w:szCs w:val="19"/>
              </w:rPr>
              <w:t xml:space="preserve">- </w:t>
            </w:r>
            <w:proofErr w:type="gramStart"/>
            <w:r w:rsidRPr="0076713F">
              <w:rPr>
                <w:rFonts w:ascii="가는각진제목체" w:eastAsia="가는각진제목체" w:hint="eastAsia"/>
                <w:color w:val="000000" w:themeColor="text1"/>
                <w:sz w:val="19"/>
                <w:szCs w:val="19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int="eastAsia"/>
                <w:color w:val="000000" w:themeColor="text1"/>
                <w:sz w:val="19"/>
                <w:szCs w:val="19"/>
              </w:rPr>
              <w:t xml:space="preserve"> </w:t>
            </w:r>
          </w:p>
          <w:p w14:paraId="589996A0" w14:textId="6D2EBCB1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 w:val="19"/>
                <w:szCs w:val="19"/>
              </w:rPr>
              <w:t xml:space="preserve">         </w:t>
            </w:r>
          </w:p>
        </w:tc>
      </w:tr>
      <w:tr w:rsidR="000D28EF" w:rsidRPr="0076713F" w14:paraId="398D3A66" w14:textId="77777777" w:rsidTr="00E5173C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F138D10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1782C4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7EE1" w14:textId="1CFE02CC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106A3C" w14:textId="537079D0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bottom w:val="single" w:sz="4" w:space="0" w:color="auto"/>
            </w:tcBorders>
            <w:vAlign w:val="center"/>
          </w:tcPr>
          <w:p w14:paraId="5BC85A3C" w14:textId="28800C9C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303A92DA" w14:textId="2D54C7C1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2093FB" w14:textId="6E14C19E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D9D568" w14:textId="19124CB0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483B0BE2" w14:textId="20DEA951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DCCCBA" w14:textId="03CE6AAA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711" w:type="dxa"/>
            <w:vMerge/>
            <w:tcBorders>
              <w:left w:val="single" w:sz="4" w:space="0" w:color="auto"/>
            </w:tcBorders>
            <w:vAlign w:val="center"/>
          </w:tcPr>
          <w:p w14:paraId="0AA6BC29" w14:textId="1043C81C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0D28EF" w:rsidRPr="0076713F" w14:paraId="54A3CBAB" w14:textId="77777777" w:rsidTr="00E5173C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A063C29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3EDA51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A4524" w14:textId="27CC00C3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B6F9D" w14:textId="12AD9223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</w:tcBorders>
            <w:vAlign w:val="center"/>
          </w:tcPr>
          <w:p w14:paraId="3705A57D" w14:textId="60AE1D79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6EAA82E0" w14:textId="3E1FAFF5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6BBCBE" w14:textId="0A2B671E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4981F" w14:textId="7B0BAE52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6B7DBC5A" w14:textId="2FC38680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BCA199" w14:textId="57BE049B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6711" w:type="dxa"/>
            <w:vMerge/>
            <w:tcBorders>
              <w:left w:val="single" w:sz="4" w:space="0" w:color="auto"/>
            </w:tcBorders>
            <w:vAlign w:val="center"/>
          </w:tcPr>
          <w:p w14:paraId="4190373C" w14:textId="302ADA06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0D28EF" w:rsidRPr="0076713F" w14:paraId="5331888C" w14:textId="77777777" w:rsidTr="00E5173C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AC934EA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03FFCE07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F8DEE" w14:textId="6A8FE2CC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29449D75" w14:textId="64BE109A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vAlign w:val="center"/>
          </w:tcPr>
          <w:p w14:paraId="48595B9C" w14:textId="310D428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271C3BCD" w14:textId="1D145BAA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012EEFEF" w14:textId="7B483B35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00B749BE" w14:textId="6BC18CEC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D2E6E95" w14:textId="1283F7AE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1294AE0F" w14:textId="58460D95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6711" w:type="dxa"/>
            <w:vMerge/>
            <w:tcBorders>
              <w:left w:val="single" w:sz="4" w:space="0" w:color="auto"/>
            </w:tcBorders>
            <w:vAlign w:val="center"/>
          </w:tcPr>
          <w:p w14:paraId="6CE61E9E" w14:textId="07E28136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0D28EF" w:rsidRPr="0076713F" w14:paraId="2E900CF6" w14:textId="77777777" w:rsidTr="00EE0BFB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2E504FBB" w14:textId="77777777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5A0F8FD9" w14:textId="77777777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220E6CA6" w14:textId="77777777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1E6AD69A" w14:textId="77777777" w:rsidR="000D28EF" w:rsidRPr="0076713F" w:rsidRDefault="000D28EF" w:rsidP="000D28EF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3B79190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14" w:type="dxa"/>
            <w:gridSpan w:val="11"/>
          </w:tcPr>
          <w:p w14:paraId="3457FCF5" w14:textId="3509B73B" w:rsidR="000D28EF" w:rsidRPr="0076713F" w:rsidRDefault="000D28EF" w:rsidP="000D28EF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0D28EF" w:rsidRPr="0076713F" w14:paraId="7E5E46FA" w14:textId="77777777" w:rsidTr="00E30884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74DF78E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51EF9A6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5C20D6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468D0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488" w:type="dxa"/>
            <w:gridSpan w:val="7"/>
            <w:tcBorders>
              <w:left w:val="single" w:sz="4" w:space="0" w:color="auto"/>
              <w:bottom w:val="single" w:sz="4" w:space="0" w:color="auto"/>
            </w:tcBorders>
          </w:tcPr>
          <w:p w14:paraId="4C15E0CF" w14:textId="49CCE3B5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0D28EF" w:rsidRPr="0076713F" w14:paraId="75AFFBD6" w14:textId="77777777" w:rsidTr="00FD7035">
        <w:trPr>
          <w:trHeight w:val="2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1D5E69A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5FC4624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3A1B7C4B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C0FF8" w14:textId="08D03411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유타워</w:t>
            </w:r>
            <w:proofErr w:type="spellEnd"/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</w:tcPr>
          <w:p w14:paraId="717D79A1" w14:textId="50C71FAF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704E4389" w14:textId="77777777" w:rsidTr="00047E7D">
        <w:trPr>
          <w:trHeight w:val="9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C236232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7AE08B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5905202B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FEC23" w14:textId="4F9DDAC2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L7광명</w:t>
            </w:r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</w:tcPr>
          <w:p w14:paraId="5C02BE60" w14:textId="021760D5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07445530" w14:textId="77777777" w:rsidTr="00FB4293">
        <w:trPr>
          <w:trHeight w:val="2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581D6BC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117966E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0F2D346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0120C" w14:textId="1E952778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아이벡스</w:t>
            </w:r>
            <w:proofErr w:type="spellEnd"/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</w:tcPr>
          <w:p w14:paraId="3DE14C99" w14:textId="55EA8034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485CAEA1" w14:textId="77777777" w:rsidTr="002359A2">
        <w:trPr>
          <w:trHeight w:val="2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B5D45BD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4494D62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4B2A8DD4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FE711" w14:textId="3DF30C41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유타워</w:t>
            </w:r>
            <w:proofErr w:type="spellEnd"/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  <w:vAlign w:val="center"/>
          </w:tcPr>
          <w:p w14:paraId="3DA043FA" w14:textId="204526E8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5AA73F94" w14:textId="77777777" w:rsidTr="0036601E">
        <w:trPr>
          <w:trHeight w:val="42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2ED4AD2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5C0C6A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3A552C35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DB4BC" w14:textId="6D6B6EF9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L7광명</w:t>
            </w:r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  <w:vAlign w:val="center"/>
          </w:tcPr>
          <w:p w14:paraId="075B7514" w14:textId="17F25EDC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20B60E35" w14:textId="77777777" w:rsidTr="0036601E">
        <w:trPr>
          <w:trHeight w:val="25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D3EFD43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486CDC7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52912E59" w14:textId="77777777" w:rsidR="000D28EF" w:rsidRPr="0076713F" w:rsidRDefault="000D28EF" w:rsidP="000D28E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BEB1E" w14:textId="2DE7A1F6" w:rsidR="000D28EF" w:rsidRPr="0076713F" w:rsidRDefault="000D28EF" w:rsidP="000D28E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아이벡스</w:t>
            </w:r>
            <w:proofErr w:type="spellEnd"/>
          </w:p>
        </w:tc>
        <w:tc>
          <w:tcPr>
            <w:tcW w:w="11488" w:type="dxa"/>
            <w:gridSpan w:val="7"/>
            <w:tcBorders>
              <w:left w:val="single" w:sz="4" w:space="0" w:color="auto"/>
            </w:tcBorders>
            <w:vAlign w:val="center"/>
          </w:tcPr>
          <w:p w14:paraId="2C67AF1F" w14:textId="482DE9D3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38304D71" w14:textId="77777777" w:rsidTr="000D28EF">
        <w:trPr>
          <w:trHeight w:val="67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6A4240A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76D67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71FCACC1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3873" w14:textId="1C797DD0" w:rsidR="000D28EF" w:rsidRPr="0076713F" w:rsidRDefault="000D28EF" w:rsidP="000D28EF">
            <w:pPr>
              <w:jc w:val="center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유타워</w:t>
            </w:r>
            <w:proofErr w:type="spellEnd"/>
          </w:p>
        </w:tc>
        <w:tc>
          <w:tcPr>
            <w:tcW w:w="11488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E4DE49" w14:textId="24701D91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3BE13410" w14:textId="77777777" w:rsidTr="000D28EF">
        <w:trPr>
          <w:trHeight w:val="66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EE46030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4AF8B0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5D77" w14:textId="113F89C6" w:rsidR="000D28EF" w:rsidRPr="0076713F" w:rsidRDefault="000D28EF" w:rsidP="000D28EF">
            <w:pPr>
              <w:jc w:val="center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L7광명</w:t>
            </w:r>
          </w:p>
        </w:tc>
        <w:tc>
          <w:tcPr>
            <w:tcW w:w="11488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02957CCB" w14:textId="7C2B1C50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55F3D9FC" w14:textId="77777777" w:rsidTr="00611C7A">
        <w:trPr>
          <w:trHeight w:val="55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9972C1F" w14:textId="77777777" w:rsidR="000D28EF" w:rsidRPr="0076713F" w:rsidRDefault="000D28EF" w:rsidP="000D28E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8477BB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0BF0" w14:textId="1A24918D" w:rsidR="000D28EF" w:rsidRPr="0076713F" w:rsidRDefault="000D28EF" w:rsidP="000D28EF">
            <w:pPr>
              <w:jc w:val="center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아이벡스</w:t>
            </w:r>
            <w:proofErr w:type="spellEnd"/>
          </w:p>
        </w:tc>
        <w:tc>
          <w:tcPr>
            <w:tcW w:w="11488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C935" w14:textId="1CEA24B2" w:rsidR="000D28EF" w:rsidRPr="0076713F" w:rsidRDefault="000D28EF" w:rsidP="000D28E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0D28EF" w:rsidRPr="0076713F" w14:paraId="300D02CA" w14:textId="77777777" w:rsidTr="00563004">
        <w:trPr>
          <w:trHeight w:val="481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3017C75C" w14:textId="77777777" w:rsidR="000D28EF" w:rsidRPr="0076713F" w:rsidRDefault="000D28EF" w:rsidP="000D28E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1B47F010" w14:textId="77777777" w:rsidR="000D28EF" w:rsidRPr="0076713F" w:rsidRDefault="000D28EF" w:rsidP="000D28E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31D14EE9" w14:textId="77777777" w:rsidR="000D28EF" w:rsidRPr="0076713F" w:rsidRDefault="000D28EF" w:rsidP="000D28E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5CD03DB" w14:textId="77777777" w:rsidR="000D28EF" w:rsidRPr="0076713F" w:rsidRDefault="000D28EF" w:rsidP="000D28EF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6519BFC6" w14:textId="77777777" w:rsidR="000D28EF" w:rsidRPr="0076713F" w:rsidRDefault="000D28EF" w:rsidP="000D28EF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14" w:type="dxa"/>
            <w:gridSpan w:val="11"/>
          </w:tcPr>
          <w:p w14:paraId="27DEF941" w14:textId="5D8E8F6A" w:rsidR="000D28EF" w:rsidRPr="0076713F" w:rsidRDefault="000D28EF" w:rsidP="000D28EF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0D28EF" w:rsidRPr="0076713F" w14:paraId="6C719ECC" w14:textId="77777777" w:rsidTr="00F32465">
        <w:trPr>
          <w:trHeight w:val="3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E30C07E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F559C0F" w14:textId="77777777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14" w:type="dxa"/>
            <w:gridSpan w:val="11"/>
          </w:tcPr>
          <w:p w14:paraId="0250AFB7" w14:textId="4120ABAD" w:rsidR="000D28EF" w:rsidRPr="0076713F" w:rsidRDefault="000D28EF" w:rsidP="000D28EF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0D28EF" w:rsidRPr="0076713F" w14:paraId="50665423" w14:textId="76CBC659" w:rsidTr="005A77C3">
        <w:trPr>
          <w:trHeight w:val="1006"/>
        </w:trPr>
        <w:tc>
          <w:tcPr>
            <w:tcW w:w="1560" w:type="dxa"/>
            <w:gridSpan w:val="2"/>
            <w:vAlign w:val="center"/>
          </w:tcPr>
          <w:p w14:paraId="5DE5F577" w14:textId="71C3E7C4" w:rsidR="000D28EF" w:rsidRPr="0076713F" w:rsidRDefault="000D28EF" w:rsidP="000D28E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안전문화활동</w:t>
            </w:r>
          </w:p>
        </w:tc>
        <w:tc>
          <w:tcPr>
            <w:tcW w:w="13614" w:type="dxa"/>
            <w:gridSpan w:val="11"/>
          </w:tcPr>
          <w:p w14:paraId="5A06C2A7" w14:textId="1D66E158" w:rsidR="000D28EF" w:rsidRPr="0076713F" w:rsidRDefault="000D28EF" w:rsidP="000D28EF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6D9A1BA1" w14:textId="77777777" w:rsidR="00B91B0E" w:rsidRPr="0076713F" w:rsidRDefault="00B91B0E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63"/>
        <w:gridCol w:w="117"/>
        <w:gridCol w:w="746"/>
        <w:gridCol w:w="862"/>
        <w:gridCol w:w="863"/>
        <w:gridCol w:w="863"/>
        <w:gridCol w:w="863"/>
        <w:gridCol w:w="7569"/>
      </w:tblGrid>
      <w:tr w:rsidR="00A14EA5" w:rsidRPr="0076713F" w14:paraId="5AF46827" w14:textId="77777777" w:rsidTr="00B32A4F">
        <w:trPr>
          <w:trHeight w:val="671"/>
        </w:trPr>
        <w:tc>
          <w:tcPr>
            <w:tcW w:w="15168" w:type="dxa"/>
            <w:gridSpan w:val="12"/>
            <w:vAlign w:val="center"/>
          </w:tcPr>
          <w:p w14:paraId="31992385" w14:textId="073A894C" w:rsidR="00161B27" w:rsidRPr="0076713F" w:rsidRDefault="00161B27" w:rsidP="00B32A4F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KT&amp;G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세종공장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5A741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5A7410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5A7410" w:rsidRPr="0076713F" w14:paraId="3A70AFC9" w14:textId="77777777" w:rsidTr="00B32A4F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6D4C7AE7" w14:textId="77777777" w:rsidR="005A7410" w:rsidRPr="0076713F" w:rsidRDefault="005A7410" w:rsidP="005A7410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2A13EED9" w14:textId="77777777" w:rsidR="005A7410" w:rsidRPr="0076713F" w:rsidRDefault="005A7410" w:rsidP="005A7410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59BEC948" w14:textId="77777777" w:rsidR="005A7410" w:rsidRPr="0076713F" w:rsidRDefault="005A7410" w:rsidP="005A7410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73CAFD1" w14:textId="77777777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31A48A" w14:textId="77777777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1822424" w14:textId="51C22C78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3" w:type="dxa"/>
            <w:gridSpan w:val="2"/>
            <w:shd w:val="clear" w:color="auto" w:fill="D9D9D9"/>
            <w:vAlign w:val="center"/>
          </w:tcPr>
          <w:p w14:paraId="48B14308" w14:textId="6B77631F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53656E76" w14:textId="25F5498F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54B7590" w14:textId="4E60D8A3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EA0734" w14:textId="7463B8AF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F233354" w14:textId="77777777" w:rsidR="005A7410" w:rsidRPr="0076713F" w:rsidRDefault="005A7410" w:rsidP="005A7410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3A38259D" w14:textId="1197C0EB" w:rsidR="005A7410" w:rsidRPr="0076713F" w:rsidRDefault="005A7410" w:rsidP="005A7410">
            <w:pPr>
              <w:rPr>
                <w:rFonts w:ascii="가는각진제목체" w:eastAsia="가는각진제목체" w:hAnsi="뫼비우스 Regular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szCs w:val="20"/>
              </w:rPr>
              <w:t xml:space="preserve">가. </w:t>
            </w:r>
            <w:r w:rsidRPr="0076713F">
              <w:rPr>
                <w:rFonts w:ascii="가는각진제목체" w:eastAsia="가는각진제목체" w:hint="eastAsia"/>
                <w:szCs w:val="20"/>
              </w:rPr>
              <w:t xml:space="preserve">결원:  </w:t>
            </w:r>
          </w:p>
          <w:p w14:paraId="629CF505" w14:textId="6FBBC594" w:rsidR="005A7410" w:rsidRPr="0076713F" w:rsidRDefault="005A7410" w:rsidP="005A7410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뫼비우스 Regular" w:hint="eastAsia"/>
                <w:szCs w:val="20"/>
              </w:rPr>
              <w:t xml:space="preserve">나. </w:t>
            </w:r>
            <w:proofErr w:type="gramStart"/>
            <w:r w:rsidRPr="0076713F">
              <w:rPr>
                <w:rFonts w:ascii="가는각진제목체" w:eastAsia="가는각진제목체" w:hAnsi="뫼비우스 Regular" w:hint="eastAsia"/>
                <w:szCs w:val="20"/>
              </w:rPr>
              <w:t>대책 :</w:t>
            </w:r>
            <w:proofErr w:type="gramEnd"/>
            <w:r w:rsidRPr="0076713F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</w:p>
        </w:tc>
      </w:tr>
      <w:tr w:rsidR="00443976" w:rsidRPr="0076713F" w14:paraId="19A7531B" w14:textId="77777777" w:rsidTr="00B32A4F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0148C3D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54A7F2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DA0F" w14:textId="0CC0B05F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A9680F" w14:textId="154ED7FD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bottom w:val="single" w:sz="4" w:space="0" w:color="auto"/>
            </w:tcBorders>
            <w:vAlign w:val="center"/>
          </w:tcPr>
          <w:p w14:paraId="3009F5F8" w14:textId="1D670C48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092E01DD" w14:textId="358DD66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0A3BCC" w14:textId="601DCB1D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A4EA03" w14:textId="72060B12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B233F5" w14:textId="0EDFAA1D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108000B1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3976" w:rsidRPr="0076713F" w14:paraId="2B81E052" w14:textId="77777777" w:rsidTr="00B32A4F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32BED41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39A42B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5BB906" w14:textId="66BB65AA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D5E5E2" w14:textId="5480A80A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</w:tcBorders>
            <w:vAlign w:val="center"/>
          </w:tcPr>
          <w:p w14:paraId="4EE0EC9D" w14:textId="62B1A7D6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25E210E3" w14:textId="0AB5274F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AEA3BD" w14:textId="03575324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CC6A3F" w14:textId="481D35E3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14AB9B" w14:textId="573AED79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6F084667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3976" w:rsidRPr="0076713F" w14:paraId="77C280C2" w14:textId="77777777" w:rsidTr="00B32A4F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08769DB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55F4B5A6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978E6" w14:textId="6406B0DC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42CFCFFE" w14:textId="1A55AE26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vAlign w:val="center"/>
          </w:tcPr>
          <w:p w14:paraId="396B2535" w14:textId="77693651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5E7F253D" w14:textId="0B9893C2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EC47DD6" w14:textId="7B193629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631C4B10" w14:textId="113FAD5F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F789A39" w14:textId="3E382963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60C16EBF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3976" w:rsidRPr="0076713F" w14:paraId="13B7EE79" w14:textId="77777777" w:rsidTr="00B32A4F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BD2777A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543E7DD4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7C6E0740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24192F44" w14:textId="77777777" w:rsidR="00443976" w:rsidRPr="0076713F" w:rsidRDefault="00443976" w:rsidP="00443976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53717D8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5D9AB8FF" w14:textId="05D0BE7B" w:rsidR="00443976" w:rsidRPr="0076713F" w:rsidRDefault="00443976" w:rsidP="00443976">
            <w:pPr>
              <w:tabs>
                <w:tab w:val="left" w:pos="306"/>
              </w:tabs>
              <w:adjustRightInd w:val="0"/>
              <w:jc w:val="both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3976" w:rsidRPr="0076713F" w14:paraId="7B89E883" w14:textId="77777777" w:rsidTr="00B32A4F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24457A6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2E33DEA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CB2634" w14:textId="77777777" w:rsidR="00443976" w:rsidRPr="0076713F" w:rsidRDefault="00443976" w:rsidP="00443976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7DD3" w14:textId="77777777" w:rsidR="00443976" w:rsidRPr="0076713F" w:rsidRDefault="00443976" w:rsidP="00443976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38AE77" w14:textId="77777777" w:rsidR="00443976" w:rsidRPr="0076713F" w:rsidRDefault="00443976" w:rsidP="00443976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443976" w:rsidRPr="0076713F" w14:paraId="41C9DE50" w14:textId="77777777" w:rsidTr="00F43DCE">
        <w:trPr>
          <w:trHeight w:val="133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4A9EF42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4CB8FA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8612E5B" w14:textId="77777777" w:rsidR="00443976" w:rsidRPr="0076713F" w:rsidRDefault="00443976" w:rsidP="00443976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C233E" w14:textId="1BE66B40" w:rsidR="00443976" w:rsidRPr="0076713F" w:rsidRDefault="00443976" w:rsidP="00443976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KT&amp;G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3520AE42" w14:textId="3428369F" w:rsidR="00443976" w:rsidRPr="0076713F" w:rsidRDefault="00443976" w:rsidP="00443976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443976" w:rsidRPr="0076713F" w14:paraId="2E2C31B3" w14:textId="77777777" w:rsidTr="00D81AD6">
        <w:trPr>
          <w:trHeight w:val="227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86286B7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6D70AA5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2C058FF" w14:textId="04D2CA2D" w:rsidR="00443976" w:rsidRPr="0076713F" w:rsidRDefault="00443976" w:rsidP="00443976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우리회사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0E9F" w14:textId="3B96FD8E" w:rsidR="00443976" w:rsidRPr="0076713F" w:rsidRDefault="00443976" w:rsidP="00443976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KT&amp;G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13F4B764" w14:textId="05C4459C" w:rsidR="00443976" w:rsidRPr="0076713F" w:rsidRDefault="00443976" w:rsidP="00443976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443976" w:rsidRPr="0076713F" w14:paraId="2085C728" w14:textId="77777777" w:rsidTr="00126BBE">
        <w:trPr>
          <w:trHeight w:val="71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07B669B" w14:textId="77777777" w:rsidR="00443976" w:rsidRPr="0076713F" w:rsidRDefault="00443976" w:rsidP="00443976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1C4C8F" w14:textId="77777777" w:rsidR="00443976" w:rsidRPr="0076713F" w:rsidRDefault="00443976" w:rsidP="00443976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5DB1D45A" w14:textId="77777777" w:rsidR="00443976" w:rsidRPr="0076713F" w:rsidRDefault="00443976" w:rsidP="00443976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584A" w14:textId="55AF2EF6" w:rsidR="00443976" w:rsidRPr="0076713F" w:rsidRDefault="00443976" w:rsidP="00443976">
            <w:pPr>
              <w:widowControl w:val="0"/>
              <w:wordWrap w:val="0"/>
              <w:autoSpaceDE w:val="0"/>
              <w:autoSpaceDN w:val="0"/>
              <w:jc w:val="both"/>
              <w:rPr>
                <w:rFonts w:ascii="가는각진제목체" w:eastAsia="가는각진제목체" w:hAnsi="굴림" w:cs="바탕"/>
                <w:color w:val="000000" w:themeColor="text1"/>
                <w:spacing w:val="-6"/>
                <w:kern w:val="0"/>
                <w:szCs w:val="20"/>
              </w:rPr>
            </w:pPr>
          </w:p>
        </w:tc>
      </w:tr>
      <w:tr w:rsidR="00443976" w:rsidRPr="0076713F" w14:paraId="79CEBE07" w14:textId="77777777" w:rsidTr="00B32A4F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47360CD1" w14:textId="77777777" w:rsidR="00443976" w:rsidRPr="0076713F" w:rsidRDefault="00443976" w:rsidP="00443976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7F968C1B" w14:textId="77777777" w:rsidR="00443976" w:rsidRPr="0076713F" w:rsidRDefault="00443976" w:rsidP="00443976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4D89F460" w14:textId="77777777" w:rsidR="00443976" w:rsidRPr="0076713F" w:rsidRDefault="00443976" w:rsidP="00443976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070D76C" w14:textId="77777777" w:rsidR="00443976" w:rsidRPr="0076713F" w:rsidRDefault="00443976" w:rsidP="00443976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44052E30" w14:textId="77777777" w:rsidR="00443976" w:rsidRPr="0076713F" w:rsidRDefault="00443976" w:rsidP="00443976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15C9CD1E" w14:textId="3CA98389" w:rsidR="00443976" w:rsidRPr="0076713F" w:rsidRDefault="00443976" w:rsidP="00443976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443976" w:rsidRPr="0076713F" w14:paraId="42EF8273" w14:textId="77777777" w:rsidTr="008639C0">
        <w:trPr>
          <w:trHeight w:val="90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B5D1359" w14:textId="77777777" w:rsidR="00443976" w:rsidRPr="0076713F" w:rsidRDefault="00443976" w:rsidP="00443976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CBBFA1A" w14:textId="77777777" w:rsidR="00443976" w:rsidRPr="0076713F" w:rsidRDefault="00443976" w:rsidP="00443976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318E80CA" w14:textId="4E27F563" w:rsidR="00443976" w:rsidRPr="0076713F" w:rsidRDefault="00443976" w:rsidP="00443976">
            <w:pPr>
              <w:widowControl w:val="0"/>
              <w:tabs>
                <w:tab w:val="left" w:pos="3057"/>
              </w:tabs>
              <w:autoSpaceDE w:val="0"/>
              <w:autoSpaceDN w:val="0"/>
              <w:spacing w:line="276" w:lineRule="auto"/>
              <w:jc w:val="both"/>
              <w:rPr>
                <w:rFonts w:ascii="가는각진제목체" w:eastAsia="가는각진제목체"/>
                <w:color w:val="000000" w:themeColor="text1"/>
              </w:rPr>
            </w:pPr>
          </w:p>
        </w:tc>
      </w:tr>
      <w:tr w:rsidR="00443976" w:rsidRPr="0076713F" w14:paraId="4EC291ED" w14:textId="77777777" w:rsidTr="005600E9">
        <w:trPr>
          <w:trHeight w:val="784"/>
        </w:trPr>
        <w:tc>
          <w:tcPr>
            <w:tcW w:w="1560" w:type="dxa"/>
            <w:gridSpan w:val="2"/>
            <w:vAlign w:val="center"/>
          </w:tcPr>
          <w:p w14:paraId="796C5109" w14:textId="77777777" w:rsidR="00443976" w:rsidRPr="0076713F" w:rsidRDefault="00443976" w:rsidP="00443976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4B6DCF9D" w14:textId="1C7BAC2C" w:rsidR="00443976" w:rsidRPr="0076713F" w:rsidRDefault="00443976" w:rsidP="00443976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3C6DC396" w14:textId="77777777" w:rsidR="00194A3C" w:rsidRPr="0076713F" w:rsidRDefault="00194A3C">
      <w:pPr>
        <w:rPr>
          <w:rFonts w:ascii="가는각진제목체" w:eastAsia="가는각진제목체"/>
          <w:color w:val="000000" w:themeColor="text1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63"/>
        <w:gridCol w:w="117"/>
        <w:gridCol w:w="746"/>
        <w:gridCol w:w="862"/>
        <w:gridCol w:w="863"/>
        <w:gridCol w:w="863"/>
        <w:gridCol w:w="863"/>
        <w:gridCol w:w="7569"/>
      </w:tblGrid>
      <w:tr w:rsidR="00126BBE" w:rsidRPr="0076713F" w14:paraId="525E0C7F" w14:textId="77777777" w:rsidTr="002C23F6">
        <w:trPr>
          <w:trHeight w:val="671"/>
        </w:trPr>
        <w:tc>
          <w:tcPr>
            <w:tcW w:w="15168" w:type="dxa"/>
            <w:gridSpan w:val="12"/>
            <w:vAlign w:val="center"/>
          </w:tcPr>
          <w:p w14:paraId="67D0DA92" w14:textId="4A6FEDF5" w:rsidR="00126BBE" w:rsidRPr="0076713F" w:rsidRDefault="00126BBE" w:rsidP="00126BBE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판교 </w:t>
            </w:r>
            <w:proofErr w:type="spellStart"/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테크원</w:t>
            </w:r>
            <w:proofErr w:type="spellEnd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E07B4A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E07B4A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126BBE" w:rsidRPr="0076713F" w14:paraId="68B95432" w14:textId="77777777" w:rsidTr="002C23F6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D124ED5" w14:textId="77777777" w:rsidR="00126BBE" w:rsidRPr="0076713F" w:rsidRDefault="00126BBE" w:rsidP="00126BB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42673465" w14:textId="77777777" w:rsidR="00126BBE" w:rsidRPr="0076713F" w:rsidRDefault="00126BBE" w:rsidP="00126BB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0C51D9A4" w14:textId="77777777" w:rsidR="00126BBE" w:rsidRPr="0076713F" w:rsidRDefault="00126BBE" w:rsidP="00126BBE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B171EFA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0C31B8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BDC0B9A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gridSpan w:val="2"/>
            <w:shd w:val="clear" w:color="auto" w:fill="D9D9D9"/>
            <w:vAlign w:val="center"/>
          </w:tcPr>
          <w:p w14:paraId="53B5EFC8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05BCB2FC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32B3388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B64B4E9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17D1395" w14:textId="77777777" w:rsidR="00126BBE" w:rsidRPr="0076713F" w:rsidRDefault="00126BBE" w:rsidP="00126BBE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6A80D279" w14:textId="5C93EC69" w:rsidR="00E07B4A" w:rsidRPr="0076713F" w:rsidRDefault="00E07B4A" w:rsidP="00E07B4A">
            <w:pPr>
              <w:rPr>
                <w:rFonts w:ascii="가는각진제목체" w:eastAsia="가는각진제목체" w:hAnsiTheme="majorHAnsi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ajorHAnsi" w:hint="eastAsia"/>
                <w:color w:val="000000" w:themeColor="text1"/>
                <w:szCs w:val="20"/>
              </w:rPr>
              <w:t xml:space="preserve">1. 결원: </w:t>
            </w:r>
          </w:p>
          <w:p w14:paraId="3B4888EA" w14:textId="45760B15" w:rsidR="00126BBE" w:rsidRPr="0076713F" w:rsidRDefault="00E07B4A" w:rsidP="00E07B4A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AnsiTheme="majorHAnsi" w:hint="eastAsia"/>
                <w:color w:val="000000" w:themeColor="text1"/>
                <w:szCs w:val="20"/>
              </w:rPr>
              <w:t xml:space="preserve">2. 대책: </w:t>
            </w:r>
          </w:p>
        </w:tc>
      </w:tr>
      <w:tr w:rsidR="00C840D5" w:rsidRPr="0076713F" w14:paraId="66B28F6C" w14:textId="77777777" w:rsidTr="002D1225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8DFDE2E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5B4049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057D" w14:textId="1AE1693F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E56580" w14:textId="5BB699B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bottom w:val="single" w:sz="4" w:space="0" w:color="auto"/>
            </w:tcBorders>
            <w:vAlign w:val="center"/>
          </w:tcPr>
          <w:p w14:paraId="6973B837" w14:textId="5C57443B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176EF238" w14:textId="687E9CEE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4F18D3" w14:textId="41F17E14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781F41" w14:textId="3852220F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540130" w14:textId="6DFDAFE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4BBE82F3" w14:textId="77777777" w:rsidR="00C840D5" w:rsidRPr="0076713F" w:rsidRDefault="00C840D5" w:rsidP="00C84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C840D5" w:rsidRPr="0076713F" w14:paraId="18E19ECB" w14:textId="77777777" w:rsidTr="002D1225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B3518B2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01452B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78107" w14:textId="4EC89458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ADAD80" w14:textId="78C6886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</w:tcBorders>
            <w:vAlign w:val="center"/>
          </w:tcPr>
          <w:p w14:paraId="2FE5FE0A" w14:textId="5F25F8D9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254F86BF" w14:textId="7D23BD66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F1214E" w14:textId="633180B6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9797F6" w14:textId="1A5FAB0B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AD7E21" w14:textId="548F593F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17CC6F96" w14:textId="77777777" w:rsidR="00C840D5" w:rsidRPr="0076713F" w:rsidRDefault="00C840D5" w:rsidP="00C84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C840D5" w:rsidRPr="0076713F" w14:paraId="197D4B8B" w14:textId="77777777" w:rsidTr="002D1225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295884C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5D9A8813" w14:textId="77777777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33126" w14:textId="260C6B1D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54613607" w14:textId="19039DA5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vAlign w:val="center"/>
          </w:tcPr>
          <w:p w14:paraId="30627F5D" w14:textId="769DFD54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4DBCDDF0" w14:textId="7B0F7F76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619B2125" w14:textId="1C99DDC3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175363EF" w14:textId="2C1682A0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752D72FB" w14:textId="7FEFC2F1" w:rsidR="00C840D5" w:rsidRPr="0076713F" w:rsidRDefault="00C840D5" w:rsidP="00C840D5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6BA0F8FF" w14:textId="77777777" w:rsidR="00C840D5" w:rsidRPr="0076713F" w:rsidRDefault="00C840D5" w:rsidP="00C840D5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E07B4A" w:rsidRPr="0076713F" w14:paraId="1BFD0486" w14:textId="77777777" w:rsidTr="002C23F6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76C7E58A" w14:textId="77777777" w:rsidR="00E07B4A" w:rsidRPr="0076713F" w:rsidRDefault="00E07B4A" w:rsidP="00E07B4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6DBDDB5D" w14:textId="77777777" w:rsidR="00E07B4A" w:rsidRPr="0076713F" w:rsidRDefault="00E07B4A" w:rsidP="00E07B4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27955EEC" w14:textId="77777777" w:rsidR="00E07B4A" w:rsidRPr="0076713F" w:rsidRDefault="00E07B4A" w:rsidP="00E07B4A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28673903" w14:textId="77777777" w:rsidR="00E07B4A" w:rsidRPr="0076713F" w:rsidRDefault="00E07B4A" w:rsidP="00E07B4A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B02E130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5885B1A6" w14:textId="31E1526F" w:rsidR="00E07B4A" w:rsidRPr="0076713F" w:rsidRDefault="00E07B4A" w:rsidP="00E07B4A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E07B4A" w:rsidRPr="0076713F" w14:paraId="5BB98574" w14:textId="77777777" w:rsidTr="00BE38B4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4A34CA4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7BFFFC1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C3503A" w14:textId="77777777" w:rsidR="00E07B4A" w:rsidRPr="0076713F" w:rsidRDefault="00E07B4A" w:rsidP="00E07B4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94FD" w14:textId="77777777" w:rsidR="00E07B4A" w:rsidRPr="0076713F" w:rsidRDefault="00E07B4A" w:rsidP="00E07B4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059888" w14:textId="77777777" w:rsidR="00E07B4A" w:rsidRPr="0076713F" w:rsidRDefault="00E07B4A" w:rsidP="00E07B4A">
            <w:pPr>
              <w:tabs>
                <w:tab w:val="left" w:pos="306"/>
              </w:tabs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E07B4A" w:rsidRPr="0076713F" w14:paraId="4E6AC4E4" w14:textId="77777777" w:rsidTr="0096141B">
        <w:trPr>
          <w:trHeight w:val="407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7418A47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862CF83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71BFA908" w14:textId="77777777" w:rsidR="00E07B4A" w:rsidRPr="0076713F" w:rsidRDefault="00E07B4A" w:rsidP="00E07B4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48CF1" w14:textId="101BBDD1" w:rsidR="00E07B4A" w:rsidRPr="0076713F" w:rsidRDefault="00E07B4A" w:rsidP="00E07B4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ajorHAnsi" w:cs="바탕" w:hint="eastAsia"/>
                <w:color w:val="000000" w:themeColor="text1"/>
                <w:spacing w:val="-4"/>
                <w:kern w:val="0"/>
                <w:szCs w:val="20"/>
              </w:rPr>
              <w:t>현대차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6F5FEF43" w14:textId="2C244172" w:rsidR="00E07B4A" w:rsidRPr="0076713F" w:rsidRDefault="00E07B4A" w:rsidP="00E07B4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ajorHAnsi" w:hint="eastAsia"/>
                <w:szCs w:val="20"/>
              </w:rPr>
              <w:t xml:space="preserve"> </w:t>
            </w:r>
          </w:p>
        </w:tc>
      </w:tr>
      <w:tr w:rsidR="00E07B4A" w:rsidRPr="0076713F" w14:paraId="6F34CE38" w14:textId="77777777" w:rsidTr="0096141B">
        <w:trPr>
          <w:trHeight w:val="23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11039DD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688C7BA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1862E88A" w14:textId="26D5BCA6" w:rsidR="00E07B4A" w:rsidRPr="0076713F" w:rsidRDefault="00E07B4A" w:rsidP="00E07B4A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FB1ED" w14:textId="14399D3D" w:rsidR="00E07B4A" w:rsidRPr="0076713F" w:rsidRDefault="00E07B4A" w:rsidP="00E07B4A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proofErr w:type="spellStart"/>
            <w:r w:rsidRPr="0076713F">
              <w:rPr>
                <w:rFonts w:ascii="가는각진제목체" w:eastAsia="가는각진제목체" w:hAnsiTheme="majorHAnsi" w:cs="바탕" w:hint="eastAsia"/>
                <w:color w:val="000000" w:themeColor="text1"/>
                <w:spacing w:val="-4"/>
                <w:kern w:val="0"/>
                <w:szCs w:val="20"/>
              </w:rPr>
              <w:t>씨에이치엠</w:t>
            </w:r>
            <w:proofErr w:type="spellEnd"/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2ED9A8FD" w14:textId="59A86645" w:rsidR="00E07B4A" w:rsidRPr="0076713F" w:rsidRDefault="00E07B4A" w:rsidP="00E07B4A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E07B4A" w:rsidRPr="0076713F" w14:paraId="5990B186" w14:textId="77777777" w:rsidTr="0098333A">
        <w:trPr>
          <w:trHeight w:val="2503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7D83227" w14:textId="77777777" w:rsidR="00E07B4A" w:rsidRPr="0076713F" w:rsidRDefault="00E07B4A" w:rsidP="00E07B4A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08ED18" w14:textId="77777777" w:rsidR="00E07B4A" w:rsidRPr="0076713F" w:rsidRDefault="00E07B4A" w:rsidP="00E07B4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1D7C6CEA" w14:textId="77777777" w:rsidR="00E07B4A" w:rsidRPr="0076713F" w:rsidRDefault="00E07B4A" w:rsidP="00E07B4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8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E029" w14:textId="0238C420" w:rsidR="00E07B4A" w:rsidRPr="0076713F" w:rsidRDefault="00E07B4A" w:rsidP="00E07B4A">
            <w:pPr>
              <w:pStyle w:val="a6"/>
              <w:widowControl w:val="0"/>
              <w:wordWrap w:val="0"/>
              <w:autoSpaceDE w:val="0"/>
              <w:autoSpaceDN w:val="0"/>
              <w:spacing w:line="276" w:lineRule="auto"/>
              <w:ind w:leftChars="0" w:left="564"/>
              <w:jc w:val="both"/>
              <w:rPr>
                <w:rFonts w:ascii="가는각진제목체" w:eastAsia="가는각진제목체" w:hAnsiTheme="majorHAnsi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Theme="majorHAnsi" w:hint="eastAsia"/>
                <w:color w:val="000000" w:themeColor="text1"/>
                <w:szCs w:val="20"/>
              </w:rPr>
              <w:t>공통</w:t>
            </w:r>
          </w:p>
        </w:tc>
        <w:tc>
          <w:tcPr>
            <w:tcW w:w="117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48A77" w14:textId="05EF7315" w:rsidR="00E07B4A" w:rsidRPr="0076713F" w:rsidRDefault="00E07B4A" w:rsidP="00E07B4A">
            <w:pPr>
              <w:widowControl w:val="0"/>
              <w:wordWrap w:val="0"/>
              <w:autoSpaceDE w:val="0"/>
              <w:autoSpaceDN w:val="0"/>
              <w:ind w:firstLineChars="200" w:firstLine="320"/>
              <w:jc w:val="both"/>
              <w:rPr>
                <w:rFonts w:ascii="가는각진제목체" w:eastAsia="가는각진제목체" w:hAnsiTheme="majorHAnsi"/>
                <w:color w:val="000000" w:themeColor="text1"/>
                <w:szCs w:val="20"/>
              </w:rPr>
            </w:pPr>
          </w:p>
        </w:tc>
      </w:tr>
      <w:tr w:rsidR="00E07B4A" w:rsidRPr="0076713F" w14:paraId="3A1E34E9" w14:textId="77777777" w:rsidTr="004B16DE">
        <w:trPr>
          <w:trHeight w:val="43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EF747A9" w14:textId="77777777" w:rsidR="00E07B4A" w:rsidRPr="0076713F" w:rsidRDefault="00E07B4A" w:rsidP="00E07B4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0F84DA0A" w14:textId="77777777" w:rsidR="00E07B4A" w:rsidRPr="0076713F" w:rsidRDefault="00E07B4A" w:rsidP="00E07B4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76AD7B96" w14:textId="77777777" w:rsidR="00E07B4A" w:rsidRPr="0076713F" w:rsidRDefault="00E07B4A" w:rsidP="00E07B4A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86B0E0B" w14:textId="77777777" w:rsidR="00E07B4A" w:rsidRPr="0076713F" w:rsidRDefault="00E07B4A" w:rsidP="00E07B4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3E06B335" w14:textId="77777777" w:rsidR="00E07B4A" w:rsidRPr="0076713F" w:rsidRDefault="00E07B4A" w:rsidP="00E07B4A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2215D1CC" w14:textId="4E1E96BD" w:rsidR="00E07B4A" w:rsidRPr="0076713F" w:rsidRDefault="00E07B4A" w:rsidP="00E07B4A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E07B4A" w:rsidRPr="0076713F" w14:paraId="34900999" w14:textId="77777777" w:rsidTr="000C210B">
        <w:trPr>
          <w:trHeight w:val="274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3E09228" w14:textId="77777777" w:rsidR="00E07B4A" w:rsidRPr="0076713F" w:rsidRDefault="00E07B4A" w:rsidP="00E07B4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53D542" w14:textId="77777777" w:rsidR="00E07B4A" w:rsidRPr="0076713F" w:rsidRDefault="00E07B4A" w:rsidP="00E07B4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30291ED1" w14:textId="0689ADA6" w:rsidR="00E07B4A" w:rsidRPr="0076713F" w:rsidRDefault="00E07B4A" w:rsidP="00E07B4A">
            <w:pPr>
              <w:widowControl w:val="0"/>
              <w:wordWrap w:val="0"/>
              <w:autoSpaceDE w:val="0"/>
              <w:autoSpaceDN w:val="0"/>
              <w:spacing w:line="276" w:lineRule="auto"/>
              <w:ind w:firstLineChars="100" w:firstLine="160"/>
              <w:jc w:val="both"/>
              <w:rPr>
                <w:rFonts w:ascii="가는각진제목체" w:eastAsia="가는각진제목체" w:hAnsiTheme="majorHAnsi"/>
                <w:color w:val="000000" w:themeColor="text1"/>
                <w:szCs w:val="20"/>
              </w:rPr>
            </w:pPr>
          </w:p>
        </w:tc>
      </w:tr>
      <w:tr w:rsidR="00E07B4A" w:rsidRPr="0076713F" w14:paraId="57EC8E53" w14:textId="77777777" w:rsidTr="00A738EE">
        <w:trPr>
          <w:trHeight w:val="530"/>
        </w:trPr>
        <w:tc>
          <w:tcPr>
            <w:tcW w:w="1560" w:type="dxa"/>
            <w:gridSpan w:val="2"/>
            <w:vAlign w:val="center"/>
          </w:tcPr>
          <w:p w14:paraId="14CD0BF9" w14:textId="77777777" w:rsidR="00E07B4A" w:rsidRPr="0076713F" w:rsidRDefault="00E07B4A" w:rsidP="00E07B4A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19511DAF" w14:textId="6AD77CBD" w:rsidR="00E07B4A" w:rsidRPr="0076713F" w:rsidRDefault="00E07B4A" w:rsidP="00E07B4A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5E1D372F" w14:textId="21DAF160" w:rsidR="00B91B0E" w:rsidRPr="0076713F" w:rsidRDefault="00990A35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  <w:r w:rsidRPr="0076713F">
        <w:rPr>
          <w:rFonts w:ascii="가는각진제목체" w:eastAsia="가는각진제목체" w:hAnsi="뫼비우스 Regular" w:hint="eastAsia"/>
          <w:color w:val="000000" w:themeColor="text1"/>
          <w:szCs w:val="20"/>
        </w:rPr>
        <w:br w:type="page"/>
      </w: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63"/>
        <w:gridCol w:w="117"/>
        <w:gridCol w:w="746"/>
        <w:gridCol w:w="862"/>
        <w:gridCol w:w="863"/>
        <w:gridCol w:w="863"/>
        <w:gridCol w:w="863"/>
        <w:gridCol w:w="7569"/>
      </w:tblGrid>
      <w:tr w:rsidR="00A14EA5" w:rsidRPr="0076713F" w14:paraId="5D319542" w14:textId="77777777" w:rsidTr="00F674C3">
        <w:trPr>
          <w:trHeight w:val="671"/>
        </w:trPr>
        <w:tc>
          <w:tcPr>
            <w:tcW w:w="15168" w:type="dxa"/>
            <w:gridSpan w:val="12"/>
            <w:vAlign w:val="center"/>
          </w:tcPr>
          <w:p w14:paraId="0E9DF7A1" w14:textId="7EDD87A8" w:rsidR="00255B67" w:rsidRPr="0076713F" w:rsidRDefault="00255B67" w:rsidP="00F674C3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lastRenderedPageBreak/>
              <w:t xml:space="preserve">SK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무의연수원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76713F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76713F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A14EA5" w:rsidRPr="0076713F" w14:paraId="6A70DFEB" w14:textId="77777777" w:rsidTr="00F674C3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5237E08A" w14:textId="77777777" w:rsidR="00255B67" w:rsidRPr="0076713F" w:rsidRDefault="00255B67" w:rsidP="00F674C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44ADE6A0" w14:textId="77777777" w:rsidR="00255B67" w:rsidRPr="0076713F" w:rsidRDefault="00255B67" w:rsidP="00F674C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5E754F75" w14:textId="77777777" w:rsidR="00255B67" w:rsidRPr="0076713F" w:rsidRDefault="00255B67" w:rsidP="00F674C3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5761258" w14:textId="77777777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AAA7D1" w14:textId="77777777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6F4BB58" w14:textId="074ECA4D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3" w:type="dxa"/>
            <w:gridSpan w:val="2"/>
            <w:shd w:val="clear" w:color="auto" w:fill="D9D9D9"/>
            <w:vAlign w:val="center"/>
          </w:tcPr>
          <w:p w14:paraId="75C3DE35" w14:textId="6E0E532B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76307CC7" w14:textId="32312E7C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D2FE34B" w14:textId="4B74BB74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12F779B" w14:textId="5848225D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0C5A76" w14:textId="77777777" w:rsidR="00255B67" w:rsidRPr="0076713F" w:rsidRDefault="00255B67" w:rsidP="00F674C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202299BE" w14:textId="749A70BA" w:rsidR="00255B67" w:rsidRPr="0076713F" w:rsidRDefault="00255B67" w:rsidP="00F674C3">
            <w:pPr>
              <w:spacing w:line="276" w:lineRule="auto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1) 결원: 없음</w:t>
            </w:r>
          </w:p>
        </w:tc>
      </w:tr>
      <w:tr w:rsidR="00A14EA5" w:rsidRPr="0076713F" w14:paraId="066FC1AA" w14:textId="77777777" w:rsidTr="00F674C3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74B28AB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63E9FB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356D" w14:textId="531FD396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525802" w14:textId="3FAFB782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bottom w:val="single" w:sz="4" w:space="0" w:color="auto"/>
            </w:tcBorders>
            <w:vAlign w:val="center"/>
          </w:tcPr>
          <w:p w14:paraId="0D073486" w14:textId="5B14954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6876AC74" w14:textId="71BC2CEE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C2CBB0" w14:textId="568C7E45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0CE7D7" w14:textId="7523994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271931" w14:textId="1BD5D39B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1BFE50D5" w14:textId="77777777" w:rsidR="00255B67" w:rsidRPr="0076713F" w:rsidRDefault="00255B67" w:rsidP="00255B67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14EA5" w:rsidRPr="0076713F" w14:paraId="7CBBF86A" w14:textId="77777777" w:rsidTr="00F674C3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86558C6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0B5861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4A60C5" w14:textId="60A0712A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6F561C" w14:textId="35F05959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</w:tcBorders>
            <w:vAlign w:val="center"/>
          </w:tcPr>
          <w:p w14:paraId="47474344" w14:textId="242B8DEC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13EC7267" w14:textId="355F4D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EDA611" w14:textId="0383DE1D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08D368" w14:textId="6707E815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A33917" w14:textId="070507C6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1D1E7F1" w14:textId="77777777" w:rsidR="00255B67" w:rsidRPr="0076713F" w:rsidRDefault="00255B67" w:rsidP="00255B67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14EA5" w:rsidRPr="0076713F" w14:paraId="3A1DC124" w14:textId="77777777" w:rsidTr="00F674C3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523601FA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7CF6BD3E" w14:textId="77777777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6E32B" w14:textId="28DA538C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0905B4FA" w14:textId="68EB604D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gridSpan w:val="2"/>
            <w:vAlign w:val="center"/>
          </w:tcPr>
          <w:p w14:paraId="3AFC91D1" w14:textId="6103C6B8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0672E535" w14:textId="0AB51C1A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00CFD369" w14:textId="04068F53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3FEE1C9D" w14:textId="6A92279D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color w:val="000000" w:themeColor="text1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2CCC9917" w14:textId="06223D31" w:rsidR="00255B67" w:rsidRPr="0076713F" w:rsidRDefault="00255B67" w:rsidP="00255B67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bCs/>
                <w:color w:val="000000" w:themeColor="text1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4019D56E" w14:textId="77777777" w:rsidR="00255B67" w:rsidRPr="0076713F" w:rsidRDefault="00255B67" w:rsidP="00255B67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713F" w:rsidRPr="0076713F" w14:paraId="7BBCA69B" w14:textId="77777777" w:rsidTr="00F674C3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2287564D" w14:textId="77777777" w:rsidR="0076713F" w:rsidRPr="0076713F" w:rsidRDefault="0076713F" w:rsidP="0076713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3D0681BE" w14:textId="77777777" w:rsidR="0076713F" w:rsidRPr="0076713F" w:rsidRDefault="0076713F" w:rsidP="0076713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3DAC3196" w14:textId="77777777" w:rsidR="0076713F" w:rsidRPr="0076713F" w:rsidRDefault="0076713F" w:rsidP="0076713F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11F71FFC" w14:textId="77777777" w:rsidR="0076713F" w:rsidRPr="0076713F" w:rsidRDefault="0076713F" w:rsidP="0076713F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092CDE1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2AF10795" w14:textId="5AC3F913" w:rsidR="0076713F" w:rsidRPr="0076713F" w:rsidRDefault="0076713F" w:rsidP="0076713F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76713F" w:rsidRPr="0076713F" w14:paraId="0C2789FF" w14:textId="77777777" w:rsidTr="00F674C3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F509374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1358875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C0B6A4" w14:textId="77777777" w:rsidR="0076713F" w:rsidRPr="0076713F" w:rsidRDefault="0076713F" w:rsidP="0076713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65A8" w14:textId="77777777" w:rsidR="0076713F" w:rsidRPr="0076713F" w:rsidRDefault="0076713F" w:rsidP="0076713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E79AB9" w14:textId="77777777" w:rsidR="0076713F" w:rsidRPr="0076713F" w:rsidRDefault="0076713F" w:rsidP="0076713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76713F" w:rsidRPr="0076713F" w14:paraId="190DDD5B" w14:textId="77777777" w:rsidTr="002D409F">
        <w:trPr>
          <w:trHeight w:val="113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3E5A692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340BF2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73BB4C1B" w14:textId="77777777" w:rsidR="0076713F" w:rsidRPr="0076713F" w:rsidRDefault="0076713F" w:rsidP="0076713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39820" w14:textId="5DCA885A" w:rsidR="0076713F" w:rsidRPr="0076713F" w:rsidRDefault="0076713F" w:rsidP="0076713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4ECFE841" w14:textId="2B37383A" w:rsidR="0076713F" w:rsidRPr="0076713F" w:rsidRDefault="0076713F" w:rsidP="0076713F">
            <w:pPr>
              <w:tabs>
                <w:tab w:val="left" w:pos="1064"/>
              </w:tabs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</w:p>
        </w:tc>
      </w:tr>
      <w:tr w:rsidR="0076713F" w:rsidRPr="0076713F" w14:paraId="74BB1665" w14:textId="77777777" w:rsidTr="00F674C3">
        <w:trPr>
          <w:trHeight w:val="77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3F1BA6F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8A0E04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A487330" w14:textId="77777777" w:rsidR="0076713F" w:rsidRPr="0076713F" w:rsidRDefault="0076713F" w:rsidP="0076713F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4C407" w14:textId="77777777" w:rsidR="0076713F" w:rsidRPr="0076713F" w:rsidRDefault="0076713F" w:rsidP="0076713F">
            <w:pPr>
              <w:tabs>
                <w:tab w:val="left" w:pos="306"/>
              </w:tabs>
              <w:jc w:val="center"/>
              <w:rPr>
                <w:rFonts w:ascii="가는각진제목체" w:eastAsia="가는각진제목체" w:hAnsiTheme="minorEastAsia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pacing w:val="-4"/>
                <w:kern w:val="0"/>
                <w:szCs w:val="20"/>
              </w:rPr>
              <w:t>FM</w:t>
            </w:r>
          </w:p>
          <w:p w14:paraId="7877DA11" w14:textId="4620FC43" w:rsidR="0076713F" w:rsidRPr="0076713F" w:rsidRDefault="0076713F" w:rsidP="0076713F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EastAsia" w:cs="바탕" w:hint="eastAsia"/>
                <w:color w:val="000000" w:themeColor="text1"/>
                <w:spacing w:val="-4"/>
                <w:kern w:val="0"/>
                <w:szCs w:val="20"/>
              </w:rPr>
              <w:t>(CHM)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28F5B204" w14:textId="55B6A9ED" w:rsidR="0076713F" w:rsidRPr="0076713F" w:rsidRDefault="0076713F" w:rsidP="0076713F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76713F" w:rsidRPr="0076713F" w14:paraId="76012E7F" w14:textId="77777777" w:rsidTr="002D409F">
        <w:trPr>
          <w:trHeight w:val="164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85723D1" w14:textId="77777777" w:rsidR="0076713F" w:rsidRPr="0076713F" w:rsidRDefault="0076713F" w:rsidP="0076713F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05DDF8" w14:textId="77777777" w:rsidR="0076713F" w:rsidRPr="0076713F" w:rsidRDefault="0076713F" w:rsidP="0076713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46215327" w14:textId="77777777" w:rsidR="0076713F" w:rsidRPr="0076713F" w:rsidRDefault="0076713F" w:rsidP="0076713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B087A" w14:textId="76DE9C56" w:rsidR="0076713F" w:rsidRPr="0076713F" w:rsidRDefault="0076713F" w:rsidP="0076713F">
            <w:pPr>
              <w:widowControl w:val="0"/>
              <w:wordWrap w:val="0"/>
              <w:autoSpaceDE w:val="0"/>
              <w:autoSpaceDN w:val="0"/>
              <w:rPr>
                <w:rFonts w:ascii="가는각진제목체" w:eastAsia="가는각진제목체" w:hAnsiTheme="minorEastAsia"/>
                <w:szCs w:val="20"/>
              </w:rPr>
            </w:pPr>
          </w:p>
        </w:tc>
      </w:tr>
      <w:tr w:rsidR="0076713F" w:rsidRPr="0076713F" w14:paraId="6B07F245" w14:textId="77777777" w:rsidTr="00F674C3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2661B9D8" w14:textId="77777777" w:rsidR="0076713F" w:rsidRPr="0076713F" w:rsidRDefault="0076713F" w:rsidP="0076713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0E23691D" w14:textId="77777777" w:rsidR="0076713F" w:rsidRPr="0076713F" w:rsidRDefault="0076713F" w:rsidP="0076713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7F84489C" w14:textId="77777777" w:rsidR="0076713F" w:rsidRPr="0076713F" w:rsidRDefault="0076713F" w:rsidP="0076713F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0E28907" w14:textId="77777777" w:rsidR="0076713F" w:rsidRPr="0076713F" w:rsidRDefault="0076713F" w:rsidP="0076713F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5DAF8ADD" w14:textId="77777777" w:rsidR="0076713F" w:rsidRPr="0076713F" w:rsidRDefault="0076713F" w:rsidP="0076713F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326F1867" w14:textId="0074D93F" w:rsidR="0076713F" w:rsidRPr="0076713F" w:rsidRDefault="0076713F" w:rsidP="0076713F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76713F" w:rsidRPr="0076713F" w14:paraId="62837590" w14:textId="77777777" w:rsidTr="00F674C3">
        <w:trPr>
          <w:trHeight w:val="1008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2AE62C84" w14:textId="77777777" w:rsidR="0076713F" w:rsidRPr="0076713F" w:rsidRDefault="0076713F" w:rsidP="0076713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B4689B6" w14:textId="77777777" w:rsidR="0076713F" w:rsidRPr="0076713F" w:rsidRDefault="0076713F" w:rsidP="0076713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3C1DE914" w14:textId="1DBF0700" w:rsidR="0076713F" w:rsidRPr="0076713F" w:rsidRDefault="0076713F" w:rsidP="0076713F">
            <w:pP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76713F" w:rsidRPr="0076713F" w14:paraId="39891303" w14:textId="77777777" w:rsidTr="00A53168">
        <w:trPr>
          <w:trHeight w:val="1651"/>
        </w:trPr>
        <w:tc>
          <w:tcPr>
            <w:tcW w:w="1560" w:type="dxa"/>
            <w:gridSpan w:val="2"/>
            <w:vAlign w:val="center"/>
          </w:tcPr>
          <w:p w14:paraId="6841F239" w14:textId="77777777" w:rsidR="0076713F" w:rsidRPr="0076713F" w:rsidRDefault="0076713F" w:rsidP="0076713F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44F6578A" w14:textId="6F36DFC5" w:rsidR="0076713F" w:rsidRPr="0076713F" w:rsidRDefault="0076713F" w:rsidP="0076713F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758BC8A9" w14:textId="77777777" w:rsidR="00255B67" w:rsidRPr="0076713F" w:rsidRDefault="00255B67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tbl>
      <w:tblPr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850"/>
        <w:gridCol w:w="12"/>
        <w:gridCol w:w="863"/>
        <w:gridCol w:w="117"/>
        <w:gridCol w:w="746"/>
        <w:gridCol w:w="862"/>
        <w:gridCol w:w="863"/>
        <w:gridCol w:w="863"/>
        <w:gridCol w:w="863"/>
        <w:gridCol w:w="7569"/>
      </w:tblGrid>
      <w:tr w:rsidR="00A14EA5" w:rsidRPr="0076713F" w14:paraId="7628D975" w14:textId="77777777" w:rsidTr="00F674C3">
        <w:trPr>
          <w:trHeight w:val="671"/>
        </w:trPr>
        <w:tc>
          <w:tcPr>
            <w:tcW w:w="15168" w:type="dxa"/>
            <w:gridSpan w:val="12"/>
            <w:vAlign w:val="center"/>
          </w:tcPr>
          <w:p w14:paraId="59E9B746" w14:textId="305CFC12" w:rsidR="00255B67" w:rsidRPr="0076713F" w:rsidRDefault="00255B67" w:rsidP="00F674C3">
            <w:pPr>
              <w:ind w:leftChars="100" w:left="200"/>
              <w:rPr>
                <w:rFonts w:ascii="가는각진제목체" w:eastAsia="가는각진제목체" w:hAnsi="뫼비우스 Regular"/>
                <w:b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lastRenderedPageBreak/>
              <w:t xml:space="preserve">인재개발원 </w:t>
            </w:r>
            <w:proofErr w:type="gramStart"/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  <w:u w:val="single"/>
              </w:rPr>
              <w:t>사옥</w:t>
            </w:r>
            <w:r w:rsidRPr="0076713F">
              <w:rPr>
                <w:rFonts w:ascii="가는각진제목체" w:eastAsia="가는각진제목체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 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2026</w:t>
            </w:r>
            <w:proofErr w:type="gramEnd"/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 0</w:t>
            </w:r>
            <w:r w:rsidR="00F42C43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4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 xml:space="preserve">. </w:t>
            </w:r>
            <w:r w:rsidR="00F42C43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10</w:t>
            </w:r>
            <w:r w:rsidR="00A671DD" w:rsidRPr="0076713F">
              <w:rPr>
                <w:rFonts w:ascii="가는각진제목체" w:eastAsia="가는각진제목체" w:hAnsi="뫼비우스 Regular" w:hint="eastAsia"/>
                <w:b/>
                <w:color w:val="000000" w:themeColor="text1"/>
                <w:szCs w:val="20"/>
              </w:rPr>
              <w:t>.</w:t>
            </w:r>
          </w:p>
        </w:tc>
      </w:tr>
      <w:tr w:rsidR="003519D1" w:rsidRPr="0076713F" w14:paraId="00047DFF" w14:textId="77777777" w:rsidTr="00F674C3">
        <w:trPr>
          <w:trHeight w:val="199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82B6653" w14:textId="77777777" w:rsidR="003519D1" w:rsidRPr="0076713F" w:rsidRDefault="003519D1" w:rsidP="003519D1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1.</w:t>
            </w:r>
          </w:p>
          <w:p w14:paraId="54014BB4" w14:textId="77777777" w:rsidR="003519D1" w:rsidRPr="0076713F" w:rsidRDefault="003519D1" w:rsidP="003519D1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인력</w:t>
            </w:r>
          </w:p>
          <w:p w14:paraId="50C21227" w14:textId="77777777" w:rsidR="003519D1" w:rsidRPr="0076713F" w:rsidRDefault="003519D1" w:rsidP="003519D1">
            <w:pPr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현황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03F533C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구 분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69024E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F8A5E8D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사무지원</w:t>
            </w:r>
          </w:p>
        </w:tc>
        <w:tc>
          <w:tcPr>
            <w:tcW w:w="863" w:type="dxa"/>
            <w:gridSpan w:val="2"/>
            <w:shd w:val="clear" w:color="auto" w:fill="D9D9D9"/>
            <w:vAlign w:val="center"/>
          </w:tcPr>
          <w:p w14:paraId="0A5A1680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3D1DE6B8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보안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28FFDA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CS</w:t>
            </w:r>
          </w:p>
        </w:tc>
        <w:tc>
          <w:tcPr>
            <w:tcW w:w="86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2EC3453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AA01DBB" w14:textId="77777777" w:rsidR="003519D1" w:rsidRPr="0076713F" w:rsidRDefault="003519D1" w:rsidP="003519D1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569" w:type="dxa"/>
            <w:vMerge w:val="restart"/>
            <w:tcBorders>
              <w:left w:val="single" w:sz="4" w:space="0" w:color="auto"/>
            </w:tcBorders>
            <w:vAlign w:val="center"/>
          </w:tcPr>
          <w:p w14:paraId="7E0A288B" w14:textId="77777777" w:rsidR="005666B8" w:rsidRDefault="00F42C43" w:rsidP="005666B8">
            <w:pPr>
              <w:spacing w:line="240" w:lineRule="exact"/>
              <w:rPr>
                <w:rFonts w:ascii="가는각진제목체" w:eastAsia="가는각진제목체"/>
                <w:szCs w:val="20"/>
              </w:rPr>
            </w:pPr>
            <w:r w:rsidRPr="00FE627E">
              <w:rPr>
                <w:rFonts w:ascii="가는각진제목체" w:eastAsia="가는각진제목체" w:hint="eastAsia"/>
                <w:szCs w:val="20"/>
              </w:rPr>
              <w:t>1</w:t>
            </w:r>
            <w:r w:rsidRPr="004C5D10">
              <w:rPr>
                <w:rFonts w:ascii="가는각진제목체" w:eastAsia="가는각진제목체" w:hint="eastAsia"/>
                <w:szCs w:val="20"/>
              </w:rPr>
              <w:t>) 결원: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</w:p>
          <w:p w14:paraId="43E69590" w14:textId="252E589C" w:rsidR="003519D1" w:rsidRPr="0076713F" w:rsidRDefault="00F42C43" w:rsidP="005666B8">
            <w:pPr>
              <w:spacing w:line="240" w:lineRule="exact"/>
              <w:rPr>
                <w:rFonts w:ascii="가는각진제목체" w:eastAsia="가는각진제목체" w:hAnsi="뫼비우스 Regular"/>
                <w:color w:val="000000" w:themeColor="text1"/>
                <w:sz w:val="18"/>
              </w:rPr>
            </w:pPr>
            <w:r w:rsidRPr="00FE627E">
              <w:rPr>
                <w:rFonts w:ascii="가는각진제목체" w:eastAsia="가는각진제목체" w:hint="eastAsia"/>
                <w:szCs w:val="20"/>
              </w:rPr>
              <w:t xml:space="preserve">2) 대책: </w:t>
            </w:r>
          </w:p>
        </w:tc>
      </w:tr>
      <w:tr w:rsidR="00F42C43" w:rsidRPr="0076713F" w14:paraId="29DE0C02" w14:textId="77777777" w:rsidTr="00F674C3">
        <w:trPr>
          <w:trHeight w:val="320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7625A75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350489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정 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BCECA" w14:textId="1D6D6F45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38FF1D" w14:textId="7FCAAD75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gridSpan w:val="2"/>
            <w:tcBorders>
              <w:bottom w:val="single" w:sz="4" w:space="0" w:color="auto"/>
            </w:tcBorders>
            <w:vAlign w:val="center"/>
          </w:tcPr>
          <w:p w14:paraId="5B9FCC4E" w14:textId="2A9DB8E3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2" w:type="dxa"/>
            <w:tcBorders>
              <w:bottom w:val="single" w:sz="4" w:space="0" w:color="auto"/>
            </w:tcBorders>
            <w:vAlign w:val="center"/>
          </w:tcPr>
          <w:p w14:paraId="1C6DC533" w14:textId="27455A16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32E87B" w14:textId="5B5A0381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0D7DF1" w14:textId="7252537E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6A5566C" w14:textId="447C5EEC" w:rsidR="00F42C43" w:rsidRPr="00F42C43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3FF15F33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42C43" w:rsidRPr="0076713F" w14:paraId="5452BE0C" w14:textId="77777777" w:rsidTr="00F674C3">
        <w:trPr>
          <w:trHeight w:val="162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67F7275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256C228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현 원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32F3A" w14:textId="6EA54F7C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7B4D6" w14:textId="6F997EE0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gridSpan w:val="2"/>
            <w:tcBorders>
              <w:top w:val="single" w:sz="4" w:space="0" w:color="auto"/>
            </w:tcBorders>
            <w:vAlign w:val="center"/>
          </w:tcPr>
          <w:p w14:paraId="1D815DD2" w14:textId="7DB3A3A2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</w:tcBorders>
            <w:vAlign w:val="center"/>
          </w:tcPr>
          <w:p w14:paraId="06F9004F" w14:textId="61C92C41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8D80F6" w14:textId="36C940D6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921ED" w14:textId="18ACC333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B762A7" w14:textId="0A527705" w:rsidR="00F42C43" w:rsidRPr="00F42C43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53508D8A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42C43" w:rsidRPr="0076713F" w14:paraId="65147F1D" w14:textId="77777777" w:rsidTr="00F674C3">
        <w:trPr>
          <w:trHeight w:val="256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551C72D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2D52C3A5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증 감</w:t>
            </w:r>
          </w:p>
        </w:tc>
        <w:tc>
          <w:tcPr>
            <w:tcW w:w="86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8508E" w14:textId="10FDB852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34A73998" w14:textId="7FD7B312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gridSpan w:val="2"/>
            <w:vAlign w:val="center"/>
          </w:tcPr>
          <w:p w14:paraId="0E59462D" w14:textId="52256670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11E5EA8B" w14:textId="3DC538EB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3C6380D5" w14:textId="54E7055A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left w:val="single" w:sz="4" w:space="0" w:color="auto"/>
            </w:tcBorders>
            <w:vAlign w:val="center"/>
          </w:tcPr>
          <w:p w14:paraId="505236E8" w14:textId="7D08C7D4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7D113FB7" w14:textId="56E7287B" w:rsidR="00F42C43" w:rsidRPr="00F42C43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뫼비우스 Regular" w:cs="바탕"/>
                <w:szCs w:val="20"/>
              </w:rPr>
            </w:pPr>
          </w:p>
        </w:tc>
        <w:tc>
          <w:tcPr>
            <w:tcW w:w="7569" w:type="dxa"/>
            <w:vMerge/>
            <w:tcBorders>
              <w:left w:val="single" w:sz="4" w:space="0" w:color="auto"/>
            </w:tcBorders>
          </w:tcPr>
          <w:p w14:paraId="19C63CBB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42C43" w:rsidRPr="0076713F" w14:paraId="5E2B8838" w14:textId="77777777" w:rsidTr="00F674C3">
        <w:trPr>
          <w:trHeight w:val="273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5E5D69AE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2.</w:t>
            </w:r>
          </w:p>
          <w:p w14:paraId="40AC1280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주요</w:t>
            </w:r>
          </w:p>
          <w:p w14:paraId="244E8D9F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추진</w:t>
            </w:r>
          </w:p>
          <w:p w14:paraId="749BCD6C" w14:textId="77777777" w:rsidR="00F42C43" w:rsidRPr="0076713F" w:rsidRDefault="00F42C43" w:rsidP="00F42C43">
            <w:pPr>
              <w:spacing w:line="276" w:lineRule="auto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업무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8249F13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 w:hAnsi="바탕" w:cs="바탕"/>
                <w:color w:val="000000" w:themeColor="text1"/>
                <w:sz w:val="18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교 육</w:t>
            </w:r>
          </w:p>
        </w:tc>
        <w:tc>
          <w:tcPr>
            <w:tcW w:w="13608" w:type="dxa"/>
            <w:gridSpan w:val="10"/>
            <w:vAlign w:val="center"/>
          </w:tcPr>
          <w:p w14:paraId="4FF752AD" w14:textId="77777777" w:rsidR="00F42C43" w:rsidRPr="0076713F" w:rsidRDefault="00F42C43" w:rsidP="00F42C43">
            <w:pPr>
              <w:adjustRightInd w:val="0"/>
              <w:rPr>
                <w:rFonts w:ascii="가는각진제목체" w:eastAsia="가는각진제목체" w:hAnsiTheme="minorHAnsi"/>
                <w:color w:val="000000" w:themeColor="text1"/>
                <w:szCs w:val="20"/>
              </w:rPr>
            </w:pPr>
          </w:p>
        </w:tc>
      </w:tr>
      <w:tr w:rsidR="00F42C43" w:rsidRPr="0076713F" w14:paraId="5AEA57FA" w14:textId="77777777" w:rsidTr="00F674C3">
        <w:trPr>
          <w:trHeight w:val="7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4715B039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616596B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공 사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712820" w14:textId="77777777" w:rsidR="00F42C43" w:rsidRPr="0076713F" w:rsidRDefault="00F42C43" w:rsidP="00F42C4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주 체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2DB1" w14:textId="77777777" w:rsidR="00F42C43" w:rsidRPr="0076713F" w:rsidRDefault="00F42C43" w:rsidP="00F42C4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구분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6E9F84" w14:textId="77777777" w:rsidR="00F42C43" w:rsidRPr="0076713F" w:rsidRDefault="00F42C43" w:rsidP="00F42C4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내       용</w:t>
            </w:r>
          </w:p>
        </w:tc>
      </w:tr>
      <w:tr w:rsidR="00F42C43" w:rsidRPr="0076713F" w14:paraId="6FCF1610" w14:textId="77777777" w:rsidTr="005600E9">
        <w:trPr>
          <w:trHeight w:val="54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6B3E0788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5B3D3F5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1ED7390B" w14:textId="77777777" w:rsidR="00F42C43" w:rsidRPr="0076713F" w:rsidRDefault="00F42C43" w:rsidP="00F42C4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Theme="minorHAnsi" w:cs="바탕" w:hint="eastAsia"/>
                <w:color w:val="000000" w:themeColor="text1"/>
                <w:spacing w:val="-4"/>
                <w:kern w:val="0"/>
                <w:szCs w:val="20"/>
              </w:rPr>
              <w:t>고객사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42912" w14:textId="77777777" w:rsidR="00F42C43" w:rsidRPr="0076713F" w:rsidRDefault="00F42C43" w:rsidP="00F42C43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Algerian" w:cs="바탕" w:hint="eastAsia"/>
                <w:color w:val="000000" w:themeColor="text1"/>
                <w:spacing w:val="-4"/>
                <w:kern w:val="0"/>
                <w:szCs w:val="20"/>
              </w:rPr>
              <w:t>행복지원팀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37987BB8" w14:textId="66C24E76" w:rsidR="00F42C43" w:rsidRPr="0076713F" w:rsidRDefault="00F42C43" w:rsidP="00F42C43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F42C43" w:rsidRPr="0076713F" w14:paraId="2E4EC866" w14:textId="77777777" w:rsidTr="005600E9">
        <w:trPr>
          <w:trHeight w:val="58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68E43F1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AD1768D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0BDDEC1" w14:textId="77777777" w:rsidR="00F42C43" w:rsidRPr="0076713F" w:rsidRDefault="00F42C43" w:rsidP="00F42C43">
            <w:pPr>
              <w:tabs>
                <w:tab w:val="left" w:pos="306"/>
              </w:tabs>
              <w:spacing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782A7" w14:textId="77777777" w:rsidR="00F42C43" w:rsidRPr="0076713F" w:rsidRDefault="00F42C43" w:rsidP="00F42C43">
            <w:pPr>
              <w:tabs>
                <w:tab w:val="left" w:pos="306"/>
              </w:tabs>
              <w:spacing w:before="20" w:after="20" w:line="276" w:lineRule="auto"/>
              <w:jc w:val="center"/>
              <w:rPr>
                <w:rFonts w:ascii="가는각진제목체" w:eastAsia="가는각진제목체" w:hAnsiTheme="minorHAnsi" w:cs="바탕"/>
                <w:color w:val="000000" w:themeColor="text1"/>
                <w:spacing w:val="-4"/>
                <w:kern w:val="0"/>
                <w:szCs w:val="20"/>
              </w:rPr>
            </w:pPr>
            <w:r w:rsidRPr="0076713F">
              <w:rPr>
                <w:rFonts w:ascii="가는각진제목체" w:eastAsia="가는각진제목체" w:hAnsi="굴림" w:cs="바탕" w:hint="eastAsia"/>
                <w:color w:val="000000" w:themeColor="text1"/>
                <w:spacing w:val="-4"/>
                <w:kern w:val="0"/>
                <w:szCs w:val="20"/>
              </w:rPr>
              <w:t>역량육성팀</w:t>
            </w:r>
          </w:p>
        </w:tc>
        <w:tc>
          <w:tcPr>
            <w:tcW w:w="11766" w:type="dxa"/>
            <w:gridSpan w:val="6"/>
            <w:tcBorders>
              <w:left w:val="single" w:sz="4" w:space="0" w:color="auto"/>
            </w:tcBorders>
            <w:vAlign w:val="center"/>
          </w:tcPr>
          <w:p w14:paraId="73FC3A20" w14:textId="4748E959" w:rsidR="00F42C43" w:rsidRPr="0076713F" w:rsidRDefault="00F42C43" w:rsidP="00F42C43">
            <w:pP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</w:p>
        </w:tc>
      </w:tr>
      <w:tr w:rsidR="00F42C43" w:rsidRPr="0076713F" w14:paraId="51F09F53" w14:textId="77777777" w:rsidTr="00D2200F">
        <w:trPr>
          <w:trHeight w:val="1559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1F6AC4C0" w14:textId="77777777" w:rsidR="00F42C43" w:rsidRPr="0076713F" w:rsidRDefault="00F42C43" w:rsidP="00F42C43">
            <w:pPr>
              <w:spacing w:line="276" w:lineRule="auto"/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0ACF77" w14:textId="77777777" w:rsidR="00F42C43" w:rsidRPr="0076713F" w:rsidRDefault="00F42C43" w:rsidP="00F42C4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이슈</w:t>
            </w:r>
          </w:p>
          <w:p w14:paraId="5FC600A3" w14:textId="77777777" w:rsidR="00F42C43" w:rsidRPr="0076713F" w:rsidRDefault="00F42C43" w:rsidP="00F42C4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(기타)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FB2C" w14:textId="532CC510" w:rsidR="00F42C43" w:rsidRPr="0076713F" w:rsidRDefault="00F42C43" w:rsidP="00F42C43">
            <w:pPr>
              <w:autoSpaceDE w:val="0"/>
              <w:spacing w:line="276" w:lineRule="auto"/>
              <w:rPr>
                <w:rFonts w:ascii="가는각진제목체" w:eastAsia="가는각진제목체" w:hAnsi="뫼비우스 Regular" w:cs="굴림"/>
                <w:color w:val="000000" w:themeColor="text1"/>
              </w:rPr>
            </w:pPr>
          </w:p>
        </w:tc>
      </w:tr>
      <w:tr w:rsidR="00F42C43" w:rsidRPr="0076713F" w14:paraId="2B94F941" w14:textId="77777777" w:rsidTr="00F674C3">
        <w:trPr>
          <w:trHeight w:val="514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71D12EA" w14:textId="77777777" w:rsidR="00F42C43" w:rsidRPr="0076713F" w:rsidRDefault="00F42C43" w:rsidP="00F42C4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3.</w:t>
            </w:r>
          </w:p>
          <w:p w14:paraId="516B53BA" w14:textId="77777777" w:rsidR="00F42C43" w:rsidRPr="0076713F" w:rsidRDefault="00F42C43" w:rsidP="00F42C4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특이</w:t>
            </w:r>
          </w:p>
          <w:p w14:paraId="1D77F3AB" w14:textId="77777777" w:rsidR="00F42C43" w:rsidRPr="0076713F" w:rsidRDefault="00F42C43" w:rsidP="00F42C43">
            <w:pPr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사항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DCBAC95" w14:textId="77777777" w:rsidR="00F42C43" w:rsidRPr="0076713F" w:rsidRDefault="00F42C43" w:rsidP="00F42C43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직원</w:t>
            </w:r>
          </w:p>
          <w:p w14:paraId="29A89238" w14:textId="77777777" w:rsidR="00F42C43" w:rsidRPr="0076713F" w:rsidRDefault="00F42C43" w:rsidP="00F42C43">
            <w:pPr>
              <w:spacing w:line="0" w:lineRule="atLeast"/>
              <w:jc w:val="center"/>
              <w:rPr>
                <w:rFonts w:ascii="가는각진제목체" w:eastAsia="가는각진제목체" w:hAnsi="바탕" w:cs="바탕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Ansi="바탕" w:cs="바탕" w:hint="eastAsia"/>
                <w:color w:val="000000" w:themeColor="text1"/>
                <w:szCs w:val="20"/>
              </w:rPr>
              <w:t>동향</w:t>
            </w:r>
          </w:p>
        </w:tc>
        <w:tc>
          <w:tcPr>
            <w:tcW w:w="13608" w:type="dxa"/>
            <w:gridSpan w:val="10"/>
            <w:tcBorders>
              <w:top w:val="single" w:sz="4" w:space="0" w:color="auto"/>
            </w:tcBorders>
            <w:vAlign w:val="center"/>
          </w:tcPr>
          <w:p w14:paraId="42FE29C3" w14:textId="7790C675" w:rsidR="00F42C43" w:rsidRPr="0076713F" w:rsidRDefault="00F42C43" w:rsidP="00F42C43">
            <w:pPr>
              <w:tabs>
                <w:tab w:val="left" w:pos="400"/>
              </w:tabs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F42C43" w:rsidRPr="0076713F" w14:paraId="4C8B3080" w14:textId="77777777" w:rsidTr="002D409F">
        <w:trPr>
          <w:trHeight w:val="914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0D2AFD2C" w14:textId="77777777" w:rsidR="00F42C43" w:rsidRPr="0076713F" w:rsidRDefault="00F42C43" w:rsidP="00F42C4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53F2A32" w14:textId="77777777" w:rsidR="00F42C43" w:rsidRPr="0076713F" w:rsidRDefault="00F42C43" w:rsidP="00F42C4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기 타</w:t>
            </w:r>
          </w:p>
        </w:tc>
        <w:tc>
          <w:tcPr>
            <w:tcW w:w="13608" w:type="dxa"/>
            <w:gridSpan w:val="10"/>
            <w:vAlign w:val="center"/>
          </w:tcPr>
          <w:p w14:paraId="23429642" w14:textId="081A79EF" w:rsidR="00F42C43" w:rsidRPr="00F42C43" w:rsidRDefault="00F42C43" w:rsidP="00F42C43">
            <w:pPr>
              <w:autoSpaceDE w:val="0"/>
              <w:ind w:firstLineChars="200" w:firstLine="320"/>
              <w:rPr>
                <w:rFonts w:ascii="가는각진제목체" w:eastAsia="가는각진제목체" w:hAnsi="뫼비우스 Regular" w:cs="굴림"/>
              </w:rPr>
            </w:pPr>
          </w:p>
        </w:tc>
      </w:tr>
      <w:tr w:rsidR="00F42C43" w:rsidRPr="0076713F" w14:paraId="42E06011" w14:textId="77777777" w:rsidTr="005600E9">
        <w:trPr>
          <w:trHeight w:val="1735"/>
        </w:trPr>
        <w:tc>
          <w:tcPr>
            <w:tcW w:w="1560" w:type="dxa"/>
            <w:gridSpan w:val="2"/>
            <w:vAlign w:val="center"/>
          </w:tcPr>
          <w:p w14:paraId="12D08621" w14:textId="77777777" w:rsidR="00F42C43" w:rsidRPr="0076713F" w:rsidRDefault="00F42C43" w:rsidP="00F42C43">
            <w:pPr>
              <w:jc w:val="center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76713F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4. 안전문화활동</w:t>
            </w:r>
          </w:p>
        </w:tc>
        <w:tc>
          <w:tcPr>
            <w:tcW w:w="13608" w:type="dxa"/>
            <w:gridSpan w:val="10"/>
            <w:vAlign w:val="center"/>
          </w:tcPr>
          <w:p w14:paraId="64B65B7B" w14:textId="7AC46A03" w:rsidR="00F42C43" w:rsidRPr="0076713F" w:rsidRDefault="00F42C43" w:rsidP="00F42C43">
            <w:pPr>
              <w:spacing w:line="288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</w:tbl>
    <w:p w14:paraId="7583BCAA" w14:textId="77777777" w:rsidR="00255B67" w:rsidRPr="0076713F" w:rsidRDefault="00255B67" w:rsidP="00DB7107">
      <w:pPr>
        <w:rPr>
          <w:rFonts w:ascii="가는각진제목체" w:eastAsia="가는각진제목체" w:hAnsi="뫼비우스 Regular"/>
          <w:color w:val="000000" w:themeColor="text1"/>
          <w:szCs w:val="20"/>
        </w:rPr>
      </w:pPr>
    </w:p>
    <w:sectPr w:rsidR="00255B67" w:rsidRPr="0076713F" w:rsidSect="004F2719">
      <w:pgSz w:w="16838" w:h="11906" w:orient="landscape" w:code="9"/>
      <w:pgMar w:top="567" w:right="851" w:bottom="567" w:left="851" w:header="992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687E" w14:textId="77777777" w:rsidR="005E6B43" w:rsidRDefault="005E6B43" w:rsidP="001C3627">
      <w:r>
        <w:separator/>
      </w:r>
    </w:p>
  </w:endnote>
  <w:endnote w:type="continuationSeparator" w:id="0">
    <w:p w14:paraId="26410052" w14:textId="77777777" w:rsidR="005E6B43" w:rsidRDefault="005E6B43" w:rsidP="001C3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뫼비우스 Regular">
    <w:panose1 w:val="02000700060000000000"/>
    <w:charset w:val="81"/>
    <w:family w:val="auto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ebius">
    <w:altName w:val="Cambria"/>
    <w:charset w:val="00"/>
    <w:family w:val="roman"/>
    <w:pitch w:val="variable"/>
    <w:sig w:usb0="8000002F" w:usb1="4000004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체 Light">
    <w:altName w:val="바탕"/>
    <w:panose1 w:val="02020503020101020101"/>
    <w:charset w:val="81"/>
    <w:family w:val="roman"/>
    <w:pitch w:val="variable"/>
    <w:sig w:usb0="800002AF" w:usb1="09D77CFB" w:usb2="00000018" w:usb3="00000000" w:csb0="00080001" w:csb1="00000000"/>
  </w:font>
  <w:font w:name="MICE고딕">
    <w:panose1 w:val="00000500000000000000"/>
    <w:charset w:val="81"/>
    <w:family w:val="auto"/>
    <w:pitch w:val="variable"/>
    <w:sig w:usb0="800002A7" w:usb1="09D77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022E" w14:textId="77777777" w:rsidR="005E6B43" w:rsidRDefault="005E6B43" w:rsidP="001C3627">
      <w:r>
        <w:separator/>
      </w:r>
    </w:p>
  </w:footnote>
  <w:footnote w:type="continuationSeparator" w:id="0">
    <w:p w14:paraId="7FC3ED4B" w14:textId="77777777" w:rsidR="005E6B43" w:rsidRDefault="005E6B43" w:rsidP="001C3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97A"/>
    <w:multiLevelType w:val="hybridMultilevel"/>
    <w:tmpl w:val="06AC5412"/>
    <w:lvl w:ilvl="0" w:tplc="29109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DD43DD"/>
    <w:multiLevelType w:val="hybridMultilevel"/>
    <w:tmpl w:val="31609C88"/>
    <w:lvl w:ilvl="0" w:tplc="17B00C7C">
      <w:start w:val="1"/>
      <w:numFmt w:val="bullet"/>
      <w:lvlText w:val="-"/>
      <w:lvlJc w:val="left"/>
      <w:pPr>
        <w:ind w:left="800" w:hanging="360"/>
      </w:pPr>
      <w:rPr>
        <w:rFonts w:ascii="가는각진제목체" w:eastAsia="가는각진제목체" w:hAnsi="맑은 고딕" w:cs="Times New Roman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264AEB"/>
    <w:multiLevelType w:val="hybridMultilevel"/>
    <w:tmpl w:val="BA643200"/>
    <w:lvl w:ilvl="0" w:tplc="D26E4B22">
      <w:start w:val="2026"/>
      <w:numFmt w:val="bullet"/>
      <w:lvlText w:val="-"/>
      <w:lvlJc w:val="left"/>
      <w:pPr>
        <w:ind w:left="1481" w:hanging="360"/>
      </w:pPr>
      <w:rPr>
        <w:rFonts w:ascii="가는각진제목체" w:eastAsia="가는각진제목체" w:hAnsi="뫼비우스 Regular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1" w:hanging="440"/>
      </w:pPr>
      <w:rPr>
        <w:rFonts w:ascii="Wingdings" w:hAnsi="Wingdings" w:hint="default"/>
      </w:rPr>
    </w:lvl>
  </w:abstractNum>
  <w:abstractNum w:abstractNumId="3" w15:restartNumberingAfterBreak="0">
    <w:nsid w:val="04490C84"/>
    <w:multiLevelType w:val="hybridMultilevel"/>
    <w:tmpl w:val="B0CE49F2"/>
    <w:lvl w:ilvl="0" w:tplc="6D5E1A4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40"/>
      </w:pPr>
    </w:lvl>
    <w:lvl w:ilvl="2" w:tplc="0409001B" w:tentative="1">
      <w:start w:val="1"/>
      <w:numFmt w:val="lowerRoman"/>
      <w:lvlText w:val="%3."/>
      <w:lvlJc w:val="right"/>
      <w:pPr>
        <w:ind w:left="1524" w:hanging="440"/>
      </w:pPr>
    </w:lvl>
    <w:lvl w:ilvl="3" w:tplc="0409000F" w:tentative="1">
      <w:start w:val="1"/>
      <w:numFmt w:val="decimal"/>
      <w:lvlText w:val="%4."/>
      <w:lvlJc w:val="left"/>
      <w:pPr>
        <w:ind w:left="1964" w:hanging="440"/>
      </w:pPr>
    </w:lvl>
    <w:lvl w:ilvl="4" w:tplc="04090019" w:tentative="1">
      <w:start w:val="1"/>
      <w:numFmt w:val="upperLetter"/>
      <w:lvlText w:val="%5."/>
      <w:lvlJc w:val="left"/>
      <w:pPr>
        <w:ind w:left="2404" w:hanging="440"/>
      </w:pPr>
    </w:lvl>
    <w:lvl w:ilvl="5" w:tplc="0409001B" w:tentative="1">
      <w:start w:val="1"/>
      <w:numFmt w:val="lowerRoman"/>
      <w:lvlText w:val="%6."/>
      <w:lvlJc w:val="right"/>
      <w:pPr>
        <w:ind w:left="2844" w:hanging="440"/>
      </w:pPr>
    </w:lvl>
    <w:lvl w:ilvl="6" w:tplc="0409000F" w:tentative="1">
      <w:start w:val="1"/>
      <w:numFmt w:val="decimal"/>
      <w:lvlText w:val="%7."/>
      <w:lvlJc w:val="left"/>
      <w:pPr>
        <w:ind w:left="3284" w:hanging="440"/>
      </w:pPr>
    </w:lvl>
    <w:lvl w:ilvl="7" w:tplc="04090019" w:tentative="1">
      <w:start w:val="1"/>
      <w:numFmt w:val="upperLetter"/>
      <w:lvlText w:val="%8."/>
      <w:lvlJc w:val="left"/>
      <w:pPr>
        <w:ind w:left="3724" w:hanging="440"/>
      </w:pPr>
    </w:lvl>
    <w:lvl w:ilvl="8" w:tplc="0409001B" w:tentative="1">
      <w:start w:val="1"/>
      <w:numFmt w:val="lowerRoman"/>
      <w:lvlText w:val="%9."/>
      <w:lvlJc w:val="right"/>
      <w:pPr>
        <w:ind w:left="4164" w:hanging="440"/>
      </w:pPr>
    </w:lvl>
  </w:abstractNum>
  <w:abstractNum w:abstractNumId="4" w15:restartNumberingAfterBreak="0">
    <w:nsid w:val="0CD3267A"/>
    <w:multiLevelType w:val="hybridMultilevel"/>
    <w:tmpl w:val="A73C3F26"/>
    <w:lvl w:ilvl="0" w:tplc="3E14073A">
      <w:start w:val="1"/>
      <w:numFmt w:val="decimal"/>
      <w:lvlText w:val="%1."/>
      <w:lvlJc w:val="left"/>
      <w:pPr>
        <w:ind w:left="80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E7F4B1C"/>
    <w:multiLevelType w:val="multilevel"/>
    <w:tmpl w:val="6B2C175C"/>
    <w:lvl w:ilvl="0">
      <w:start w:val="2026"/>
      <w:numFmt w:val="decimal"/>
      <w:lvlText w:val="%1"/>
      <w:lvlJc w:val="left"/>
      <w:pPr>
        <w:ind w:left="1120" w:hanging="1120"/>
      </w:pPr>
      <w:rPr>
        <w:rFonts w:hint="eastAsia"/>
      </w:rPr>
    </w:lvl>
    <w:lvl w:ilvl="1">
      <w:start w:val="2"/>
      <w:numFmt w:val="decimalZero"/>
      <w:lvlText w:val="%1.%2"/>
      <w:lvlJc w:val="left"/>
      <w:pPr>
        <w:ind w:left="1280" w:hanging="1120"/>
      </w:pPr>
      <w:rPr>
        <w:rFonts w:hint="eastAsia"/>
      </w:rPr>
    </w:lvl>
    <w:lvl w:ilvl="2">
      <w:start w:val="3"/>
      <w:numFmt w:val="decimalZero"/>
      <w:lvlText w:val="%1.%2.%3"/>
      <w:lvlJc w:val="left"/>
      <w:pPr>
        <w:ind w:left="1440" w:hanging="11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00" w:hanging="11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760" w:hanging="11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920" w:hanging="11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080" w:hanging="11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720" w:hanging="1440"/>
      </w:pPr>
      <w:rPr>
        <w:rFonts w:hint="eastAsia"/>
      </w:rPr>
    </w:lvl>
  </w:abstractNum>
  <w:abstractNum w:abstractNumId="6" w15:restartNumberingAfterBreak="0">
    <w:nsid w:val="0EE6374A"/>
    <w:multiLevelType w:val="hybridMultilevel"/>
    <w:tmpl w:val="B0CE49F2"/>
    <w:lvl w:ilvl="0" w:tplc="FFFFFFFF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84" w:hanging="440"/>
      </w:pPr>
    </w:lvl>
    <w:lvl w:ilvl="2" w:tplc="FFFFFFFF" w:tentative="1">
      <w:start w:val="1"/>
      <w:numFmt w:val="lowerRoman"/>
      <w:lvlText w:val="%3."/>
      <w:lvlJc w:val="right"/>
      <w:pPr>
        <w:ind w:left="1524" w:hanging="440"/>
      </w:pPr>
    </w:lvl>
    <w:lvl w:ilvl="3" w:tplc="FFFFFFFF" w:tentative="1">
      <w:start w:val="1"/>
      <w:numFmt w:val="decimal"/>
      <w:lvlText w:val="%4."/>
      <w:lvlJc w:val="left"/>
      <w:pPr>
        <w:ind w:left="1964" w:hanging="440"/>
      </w:pPr>
    </w:lvl>
    <w:lvl w:ilvl="4" w:tplc="FFFFFFFF" w:tentative="1">
      <w:start w:val="1"/>
      <w:numFmt w:val="upperLetter"/>
      <w:lvlText w:val="%5."/>
      <w:lvlJc w:val="left"/>
      <w:pPr>
        <w:ind w:left="2404" w:hanging="440"/>
      </w:pPr>
    </w:lvl>
    <w:lvl w:ilvl="5" w:tplc="FFFFFFFF" w:tentative="1">
      <w:start w:val="1"/>
      <w:numFmt w:val="lowerRoman"/>
      <w:lvlText w:val="%6."/>
      <w:lvlJc w:val="right"/>
      <w:pPr>
        <w:ind w:left="2844" w:hanging="440"/>
      </w:pPr>
    </w:lvl>
    <w:lvl w:ilvl="6" w:tplc="FFFFFFFF" w:tentative="1">
      <w:start w:val="1"/>
      <w:numFmt w:val="decimal"/>
      <w:lvlText w:val="%7."/>
      <w:lvlJc w:val="left"/>
      <w:pPr>
        <w:ind w:left="3284" w:hanging="440"/>
      </w:pPr>
    </w:lvl>
    <w:lvl w:ilvl="7" w:tplc="FFFFFFFF" w:tentative="1">
      <w:start w:val="1"/>
      <w:numFmt w:val="upperLetter"/>
      <w:lvlText w:val="%8."/>
      <w:lvlJc w:val="left"/>
      <w:pPr>
        <w:ind w:left="3724" w:hanging="440"/>
      </w:pPr>
    </w:lvl>
    <w:lvl w:ilvl="8" w:tplc="FFFFFFFF" w:tentative="1">
      <w:start w:val="1"/>
      <w:numFmt w:val="lowerRoman"/>
      <w:lvlText w:val="%9."/>
      <w:lvlJc w:val="right"/>
      <w:pPr>
        <w:ind w:left="4164" w:hanging="440"/>
      </w:pPr>
    </w:lvl>
  </w:abstractNum>
  <w:abstractNum w:abstractNumId="7" w15:restartNumberingAfterBreak="0">
    <w:nsid w:val="12B97900"/>
    <w:multiLevelType w:val="hybridMultilevel"/>
    <w:tmpl w:val="D1C03E02"/>
    <w:lvl w:ilvl="0" w:tplc="C016C6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39D3234"/>
    <w:multiLevelType w:val="hybridMultilevel"/>
    <w:tmpl w:val="FECC610E"/>
    <w:lvl w:ilvl="0" w:tplc="20C692D2">
      <w:start w:val="1"/>
      <w:numFmt w:val="decimal"/>
      <w:lvlText w:val="%1."/>
      <w:lvlJc w:val="left"/>
      <w:pPr>
        <w:ind w:left="5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0" w:hanging="440"/>
      </w:pPr>
    </w:lvl>
    <w:lvl w:ilvl="2" w:tplc="0409001B" w:tentative="1">
      <w:start w:val="1"/>
      <w:numFmt w:val="lowerRoman"/>
      <w:lvlText w:val="%3."/>
      <w:lvlJc w:val="right"/>
      <w:pPr>
        <w:ind w:left="1480" w:hanging="440"/>
      </w:pPr>
    </w:lvl>
    <w:lvl w:ilvl="3" w:tplc="0409000F" w:tentative="1">
      <w:start w:val="1"/>
      <w:numFmt w:val="decimal"/>
      <w:lvlText w:val="%4."/>
      <w:lvlJc w:val="left"/>
      <w:pPr>
        <w:ind w:left="1920" w:hanging="440"/>
      </w:pPr>
    </w:lvl>
    <w:lvl w:ilvl="4" w:tplc="04090019" w:tentative="1">
      <w:start w:val="1"/>
      <w:numFmt w:val="upperLetter"/>
      <w:lvlText w:val="%5."/>
      <w:lvlJc w:val="left"/>
      <w:pPr>
        <w:ind w:left="2360" w:hanging="440"/>
      </w:pPr>
    </w:lvl>
    <w:lvl w:ilvl="5" w:tplc="0409001B" w:tentative="1">
      <w:start w:val="1"/>
      <w:numFmt w:val="lowerRoman"/>
      <w:lvlText w:val="%6."/>
      <w:lvlJc w:val="right"/>
      <w:pPr>
        <w:ind w:left="2800" w:hanging="440"/>
      </w:pPr>
    </w:lvl>
    <w:lvl w:ilvl="6" w:tplc="0409000F" w:tentative="1">
      <w:start w:val="1"/>
      <w:numFmt w:val="decimal"/>
      <w:lvlText w:val="%7."/>
      <w:lvlJc w:val="left"/>
      <w:pPr>
        <w:ind w:left="3240" w:hanging="440"/>
      </w:pPr>
    </w:lvl>
    <w:lvl w:ilvl="7" w:tplc="04090019" w:tentative="1">
      <w:start w:val="1"/>
      <w:numFmt w:val="upperLetter"/>
      <w:lvlText w:val="%8."/>
      <w:lvlJc w:val="left"/>
      <w:pPr>
        <w:ind w:left="3680" w:hanging="440"/>
      </w:pPr>
    </w:lvl>
    <w:lvl w:ilvl="8" w:tplc="0409001B" w:tentative="1">
      <w:start w:val="1"/>
      <w:numFmt w:val="lowerRoman"/>
      <w:lvlText w:val="%9."/>
      <w:lvlJc w:val="right"/>
      <w:pPr>
        <w:ind w:left="4120" w:hanging="440"/>
      </w:pPr>
    </w:lvl>
  </w:abstractNum>
  <w:abstractNum w:abstractNumId="9" w15:restartNumberingAfterBreak="0">
    <w:nsid w:val="14DD05DE"/>
    <w:multiLevelType w:val="hybridMultilevel"/>
    <w:tmpl w:val="D662F9C0"/>
    <w:lvl w:ilvl="0" w:tplc="3E3612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B806DF"/>
    <w:multiLevelType w:val="hybridMultilevel"/>
    <w:tmpl w:val="A4A0FF20"/>
    <w:lvl w:ilvl="0" w:tplc="BF84D9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AB35CF"/>
    <w:multiLevelType w:val="hybridMultilevel"/>
    <w:tmpl w:val="181C41E4"/>
    <w:lvl w:ilvl="0" w:tplc="5B16E8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BC60E6"/>
    <w:multiLevelType w:val="hybridMultilevel"/>
    <w:tmpl w:val="972274CE"/>
    <w:lvl w:ilvl="0" w:tplc="8B54B7C0">
      <w:start w:val="1"/>
      <w:numFmt w:val="decimal"/>
      <w:lvlText w:val="%1."/>
      <w:lvlJc w:val="left"/>
      <w:pPr>
        <w:ind w:left="800" w:hanging="360"/>
      </w:pPr>
      <w:rPr>
        <w:rFonts w:ascii="가는각진제목체" w:eastAsia="가는각진제목체" w:hAnsi="맑은 고딕" w:cs="Times New Roman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2A93BA7"/>
    <w:multiLevelType w:val="hybridMultilevel"/>
    <w:tmpl w:val="B7EEC84C"/>
    <w:lvl w:ilvl="0" w:tplc="EE2817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2E11B53"/>
    <w:multiLevelType w:val="hybridMultilevel"/>
    <w:tmpl w:val="15F0F8EC"/>
    <w:lvl w:ilvl="0" w:tplc="41A48A32">
      <w:start w:val="7"/>
      <w:numFmt w:val="bullet"/>
      <w:lvlText w:val="■"/>
      <w:lvlJc w:val="left"/>
      <w:pPr>
        <w:ind w:left="520" w:hanging="360"/>
      </w:pPr>
      <w:rPr>
        <w:rFonts w:ascii="가는각진제목체" w:eastAsia="가는각진제목체" w:hAnsiTheme="majorHAns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5" w15:restartNumberingAfterBreak="0">
    <w:nsid w:val="33E043E3"/>
    <w:multiLevelType w:val="hybridMultilevel"/>
    <w:tmpl w:val="7632ED48"/>
    <w:lvl w:ilvl="0" w:tplc="392CCEA6">
      <w:start w:val="1"/>
      <w:numFmt w:val="bullet"/>
      <w:lvlText w:val="■"/>
      <w:lvlJc w:val="left"/>
      <w:pPr>
        <w:ind w:left="800" w:hanging="360"/>
      </w:pPr>
      <w:rPr>
        <w:rFonts w:ascii="가는각진제목체" w:eastAsia="가는각진제목체" w:hAnsiTheme="majorHAns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5BB0C99"/>
    <w:multiLevelType w:val="hybridMultilevel"/>
    <w:tmpl w:val="6E1A5964"/>
    <w:lvl w:ilvl="0" w:tplc="97901A96">
      <w:start w:val="7"/>
      <w:numFmt w:val="bullet"/>
      <w:lvlText w:val="■"/>
      <w:lvlJc w:val="left"/>
      <w:pPr>
        <w:ind w:left="520" w:hanging="360"/>
      </w:pPr>
      <w:rPr>
        <w:rFonts w:ascii="가는각진제목체" w:eastAsia="가는각진제목체" w:hAnsiTheme="majorHAns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7" w15:restartNumberingAfterBreak="0">
    <w:nsid w:val="38124DA0"/>
    <w:multiLevelType w:val="hybridMultilevel"/>
    <w:tmpl w:val="433013C6"/>
    <w:lvl w:ilvl="0" w:tplc="B68C9DE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9634B5D"/>
    <w:multiLevelType w:val="hybridMultilevel"/>
    <w:tmpl w:val="FC36639C"/>
    <w:lvl w:ilvl="0" w:tplc="27509DC4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9" w15:restartNumberingAfterBreak="0">
    <w:nsid w:val="3D7A39F3"/>
    <w:multiLevelType w:val="hybridMultilevel"/>
    <w:tmpl w:val="C60E9E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17B48DD"/>
    <w:multiLevelType w:val="hybridMultilevel"/>
    <w:tmpl w:val="4F8062BC"/>
    <w:lvl w:ilvl="0" w:tplc="369687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1BD208E"/>
    <w:multiLevelType w:val="hybridMultilevel"/>
    <w:tmpl w:val="9DD22406"/>
    <w:lvl w:ilvl="0" w:tplc="39840B30">
      <w:start w:val="1"/>
      <w:numFmt w:val="decimal"/>
      <w:lvlText w:val="%1."/>
      <w:lvlJc w:val="left"/>
      <w:pPr>
        <w:ind w:left="80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1C07D0F"/>
    <w:multiLevelType w:val="hybridMultilevel"/>
    <w:tmpl w:val="0856431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8F4B93"/>
    <w:multiLevelType w:val="hybridMultilevel"/>
    <w:tmpl w:val="1A824A28"/>
    <w:lvl w:ilvl="0" w:tplc="A9107B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4DD56F9"/>
    <w:multiLevelType w:val="hybridMultilevel"/>
    <w:tmpl w:val="B0CE49F2"/>
    <w:lvl w:ilvl="0" w:tplc="FFFFFFFF">
      <w:start w:val="1"/>
      <w:numFmt w:val="decimal"/>
      <w:lvlText w:val="%1."/>
      <w:lvlJc w:val="left"/>
      <w:pPr>
        <w:ind w:left="564" w:hanging="360"/>
      </w:pPr>
    </w:lvl>
    <w:lvl w:ilvl="1" w:tplc="FFFFFFFF">
      <w:start w:val="1"/>
      <w:numFmt w:val="upperLetter"/>
      <w:lvlText w:val="%2."/>
      <w:lvlJc w:val="left"/>
      <w:pPr>
        <w:ind w:left="1084" w:hanging="440"/>
      </w:pPr>
    </w:lvl>
    <w:lvl w:ilvl="2" w:tplc="FFFFFFFF">
      <w:start w:val="1"/>
      <w:numFmt w:val="lowerRoman"/>
      <w:lvlText w:val="%3."/>
      <w:lvlJc w:val="right"/>
      <w:pPr>
        <w:ind w:left="1524" w:hanging="440"/>
      </w:pPr>
    </w:lvl>
    <w:lvl w:ilvl="3" w:tplc="FFFFFFFF">
      <w:start w:val="1"/>
      <w:numFmt w:val="decimal"/>
      <w:lvlText w:val="%4."/>
      <w:lvlJc w:val="left"/>
      <w:pPr>
        <w:ind w:left="1964" w:hanging="440"/>
      </w:pPr>
    </w:lvl>
    <w:lvl w:ilvl="4" w:tplc="FFFFFFFF">
      <w:start w:val="1"/>
      <w:numFmt w:val="upperLetter"/>
      <w:lvlText w:val="%5."/>
      <w:lvlJc w:val="left"/>
      <w:pPr>
        <w:ind w:left="2404" w:hanging="440"/>
      </w:pPr>
    </w:lvl>
    <w:lvl w:ilvl="5" w:tplc="FFFFFFFF">
      <w:start w:val="1"/>
      <w:numFmt w:val="lowerRoman"/>
      <w:lvlText w:val="%6."/>
      <w:lvlJc w:val="right"/>
      <w:pPr>
        <w:ind w:left="2844" w:hanging="440"/>
      </w:pPr>
    </w:lvl>
    <w:lvl w:ilvl="6" w:tplc="FFFFFFFF">
      <w:start w:val="1"/>
      <w:numFmt w:val="decimal"/>
      <w:lvlText w:val="%7."/>
      <w:lvlJc w:val="left"/>
      <w:pPr>
        <w:ind w:left="3284" w:hanging="440"/>
      </w:pPr>
    </w:lvl>
    <w:lvl w:ilvl="7" w:tplc="FFFFFFFF">
      <w:start w:val="1"/>
      <w:numFmt w:val="upperLetter"/>
      <w:lvlText w:val="%8."/>
      <w:lvlJc w:val="left"/>
      <w:pPr>
        <w:ind w:left="3724" w:hanging="440"/>
      </w:pPr>
    </w:lvl>
    <w:lvl w:ilvl="8" w:tplc="FFFFFFFF">
      <w:start w:val="1"/>
      <w:numFmt w:val="lowerRoman"/>
      <w:lvlText w:val="%9."/>
      <w:lvlJc w:val="right"/>
      <w:pPr>
        <w:ind w:left="4164" w:hanging="440"/>
      </w:pPr>
    </w:lvl>
  </w:abstractNum>
  <w:abstractNum w:abstractNumId="25" w15:restartNumberingAfterBreak="0">
    <w:nsid w:val="562B65B5"/>
    <w:multiLevelType w:val="hybridMultilevel"/>
    <w:tmpl w:val="77C6687C"/>
    <w:lvl w:ilvl="0" w:tplc="26FC1358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88B1530"/>
    <w:multiLevelType w:val="hybridMultilevel"/>
    <w:tmpl w:val="80DC128C"/>
    <w:lvl w:ilvl="0" w:tplc="8EA25904">
      <w:start w:val="4"/>
      <w:numFmt w:val="bullet"/>
      <w:lvlText w:val="-"/>
      <w:lvlJc w:val="left"/>
      <w:pPr>
        <w:ind w:left="1160" w:hanging="360"/>
      </w:pPr>
      <w:rPr>
        <w:rFonts w:ascii="가는각진제목체" w:eastAsia="가는각진제목체" w:hAnsi="뫼비우스 Regular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58D067C7"/>
    <w:multiLevelType w:val="hybridMultilevel"/>
    <w:tmpl w:val="72B29236"/>
    <w:lvl w:ilvl="0" w:tplc="5F92CFD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5FF33741"/>
    <w:multiLevelType w:val="hybridMultilevel"/>
    <w:tmpl w:val="88B62220"/>
    <w:lvl w:ilvl="0" w:tplc="7C38F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2A34577"/>
    <w:multiLevelType w:val="hybridMultilevel"/>
    <w:tmpl w:val="22E63AB2"/>
    <w:lvl w:ilvl="0" w:tplc="CFA468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38A70D4"/>
    <w:multiLevelType w:val="hybridMultilevel"/>
    <w:tmpl w:val="08564314"/>
    <w:lvl w:ilvl="0" w:tplc="2BD29F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4D61F4C"/>
    <w:multiLevelType w:val="hybridMultilevel"/>
    <w:tmpl w:val="B0CE49F2"/>
    <w:lvl w:ilvl="0" w:tplc="FFFFFFFF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84" w:hanging="440"/>
      </w:pPr>
    </w:lvl>
    <w:lvl w:ilvl="2" w:tplc="FFFFFFFF" w:tentative="1">
      <w:start w:val="1"/>
      <w:numFmt w:val="lowerRoman"/>
      <w:lvlText w:val="%3."/>
      <w:lvlJc w:val="right"/>
      <w:pPr>
        <w:ind w:left="1524" w:hanging="440"/>
      </w:pPr>
    </w:lvl>
    <w:lvl w:ilvl="3" w:tplc="FFFFFFFF" w:tentative="1">
      <w:start w:val="1"/>
      <w:numFmt w:val="decimal"/>
      <w:lvlText w:val="%4."/>
      <w:lvlJc w:val="left"/>
      <w:pPr>
        <w:ind w:left="1964" w:hanging="440"/>
      </w:pPr>
    </w:lvl>
    <w:lvl w:ilvl="4" w:tplc="FFFFFFFF" w:tentative="1">
      <w:start w:val="1"/>
      <w:numFmt w:val="upperLetter"/>
      <w:lvlText w:val="%5."/>
      <w:lvlJc w:val="left"/>
      <w:pPr>
        <w:ind w:left="2404" w:hanging="440"/>
      </w:pPr>
    </w:lvl>
    <w:lvl w:ilvl="5" w:tplc="FFFFFFFF" w:tentative="1">
      <w:start w:val="1"/>
      <w:numFmt w:val="lowerRoman"/>
      <w:lvlText w:val="%6."/>
      <w:lvlJc w:val="right"/>
      <w:pPr>
        <w:ind w:left="2844" w:hanging="440"/>
      </w:pPr>
    </w:lvl>
    <w:lvl w:ilvl="6" w:tplc="FFFFFFFF" w:tentative="1">
      <w:start w:val="1"/>
      <w:numFmt w:val="decimal"/>
      <w:lvlText w:val="%7."/>
      <w:lvlJc w:val="left"/>
      <w:pPr>
        <w:ind w:left="3284" w:hanging="440"/>
      </w:pPr>
    </w:lvl>
    <w:lvl w:ilvl="7" w:tplc="FFFFFFFF" w:tentative="1">
      <w:start w:val="1"/>
      <w:numFmt w:val="upperLetter"/>
      <w:lvlText w:val="%8."/>
      <w:lvlJc w:val="left"/>
      <w:pPr>
        <w:ind w:left="3724" w:hanging="440"/>
      </w:pPr>
    </w:lvl>
    <w:lvl w:ilvl="8" w:tplc="FFFFFFFF" w:tentative="1">
      <w:start w:val="1"/>
      <w:numFmt w:val="lowerRoman"/>
      <w:lvlText w:val="%9."/>
      <w:lvlJc w:val="right"/>
      <w:pPr>
        <w:ind w:left="4164" w:hanging="440"/>
      </w:pPr>
    </w:lvl>
  </w:abstractNum>
  <w:abstractNum w:abstractNumId="32" w15:restartNumberingAfterBreak="0">
    <w:nsid w:val="6D412723"/>
    <w:multiLevelType w:val="hybridMultilevel"/>
    <w:tmpl w:val="36C0B2E0"/>
    <w:lvl w:ilvl="0" w:tplc="84484908">
      <w:start w:val="1"/>
      <w:numFmt w:val="decimal"/>
      <w:lvlText w:val="%1."/>
      <w:lvlJc w:val="left"/>
      <w:pPr>
        <w:ind w:left="1068" w:hanging="360"/>
      </w:pPr>
      <w:rPr>
        <w:rFonts w:cs="맑은 고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1FC149D"/>
    <w:multiLevelType w:val="hybridMultilevel"/>
    <w:tmpl w:val="C60E9E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A67613"/>
    <w:multiLevelType w:val="hybridMultilevel"/>
    <w:tmpl w:val="F0AA43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5016CAC"/>
    <w:multiLevelType w:val="hybridMultilevel"/>
    <w:tmpl w:val="B386A51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59644E3"/>
    <w:multiLevelType w:val="hybridMultilevel"/>
    <w:tmpl w:val="2ECCA23A"/>
    <w:lvl w:ilvl="0" w:tplc="731212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76D658A"/>
    <w:multiLevelType w:val="hybridMultilevel"/>
    <w:tmpl w:val="4FA4DE1A"/>
    <w:lvl w:ilvl="0" w:tplc="0748BE50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7EB953C8"/>
    <w:multiLevelType w:val="hybridMultilevel"/>
    <w:tmpl w:val="8EB09390"/>
    <w:lvl w:ilvl="0" w:tplc="FD4259DC">
      <w:start w:val="1"/>
      <w:numFmt w:val="decimal"/>
      <w:lvlText w:val="%1."/>
      <w:lvlJc w:val="left"/>
      <w:pPr>
        <w:ind w:left="5160" w:hanging="11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200" w:hanging="400"/>
      </w:pPr>
    </w:lvl>
    <w:lvl w:ilvl="2" w:tplc="0409001B" w:tentative="1">
      <w:start w:val="1"/>
      <w:numFmt w:val="lowerRoman"/>
      <w:lvlText w:val="%3."/>
      <w:lvlJc w:val="right"/>
      <w:pPr>
        <w:ind w:left="5600" w:hanging="400"/>
      </w:pPr>
    </w:lvl>
    <w:lvl w:ilvl="3" w:tplc="0409000F" w:tentative="1">
      <w:start w:val="1"/>
      <w:numFmt w:val="decimal"/>
      <w:lvlText w:val="%4."/>
      <w:lvlJc w:val="left"/>
      <w:pPr>
        <w:ind w:left="6000" w:hanging="400"/>
      </w:pPr>
    </w:lvl>
    <w:lvl w:ilvl="4" w:tplc="04090019" w:tentative="1">
      <w:start w:val="1"/>
      <w:numFmt w:val="upperLetter"/>
      <w:lvlText w:val="%5."/>
      <w:lvlJc w:val="left"/>
      <w:pPr>
        <w:ind w:left="6400" w:hanging="400"/>
      </w:pPr>
    </w:lvl>
    <w:lvl w:ilvl="5" w:tplc="0409001B" w:tentative="1">
      <w:start w:val="1"/>
      <w:numFmt w:val="lowerRoman"/>
      <w:lvlText w:val="%6."/>
      <w:lvlJc w:val="right"/>
      <w:pPr>
        <w:ind w:left="6800" w:hanging="400"/>
      </w:pPr>
    </w:lvl>
    <w:lvl w:ilvl="6" w:tplc="0409000F" w:tentative="1">
      <w:start w:val="1"/>
      <w:numFmt w:val="decimal"/>
      <w:lvlText w:val="%7."/>
      <w:lvlJc w:val="left"/>
      <w:pPr>
        <w:ind w:left="7200" w:hanging="400"/>
      </w:pPr>
    </w:lvl>
    <w:lvl w:ilvl="7" w:tplc="04090019" w:tentative="1">
      <w:start w:val="1"/>
      <w:numFmt w:val="upperLetter"/>
      <w:lvlText w:val="%8."/>
      <w:lvlJc w:val="left"/>
      <w:pPr>
        <w:ind w:left="7600" w:hanging="400"/>
      </w:pPr>
    </w:lvl>
    <w:lvl w:ilvl="8" w:tplc="0409001B" w:tentative="1">
      <w:start w:val="1"/>
      <w:numFmt w:val="lowerRoman"/>
      <w:lvlText w:val="%9."/>
      <w:lvlJc w:val="right"/>
      <w:pPr>
        <w:ind w:left="8000" w:hanging="400"/>
      </w:pPr>
    </w:lvl>
  </w:abstractNum>
  <w:num w:numId="1" w16cid:durableId="1690566807">
    <w:abstractNumId w:val="23"/>
  </w:num>
  <w:num w:numId="2" w16cid:durableId="1860043345">
    <w:abstractNumId w:val="8"/>
  </w:num>
  <w:num w:numId="3" w16cid:durableId="1475366092">
    <w:abstractNumId w:val="37"/>
  </w:num>
  <w:num w:numId="4" w16cid:durableId="16569095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1228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945059">
    <w:abstractNumId w:val="34"/>
  </w:num>
  <w:num w:numId="7" w16cid:durableId="1590887140">
    <w:abstractNumId w:val="20"/>
  </w:num>
  <w:num w:numId="8" w16cid:durableId="1030061975">
    <w:abstractNumId w:val="21"/>
  </w:num>
  <w:num w:numId="9" w16cid:durableId="483014507">
    <w:abstractNumId w:val="3"/>
  </w:num>
  <w:num w:numId="10" w16cid:durableId="1411539443">
    <w:abstractNumId w:val="31"/>
  </w:num>
  <w:num w:numId="11" w16cid:durableId="539442495">
    <w:abstractNumId w:val="17"/>
  </w:num>
  <w:num w:numId="12" w16cid:durableId="653877748">
    <w:abstractNumId w:val="9"/>
  </w:num>
  <w:num w:numId="13" w16cid:durableId="404955992">
    <w:abstractNumId w:val="27"/>
  </w:num>
  <w:num w:numId="14" w16cid:durableId="197091923">
    <w:abstractNumId w:val="7"/>
  </w:num>
  <w:num w:numId="15" w16cid:durableId="1130392935">
    <w:abstractNumId w:val="26"/>
  </w:num>
  <w:num w:numId="16" w16cid:durableId="2134783655">
    <w:abstractNumId w:val="2"/>
  </w:num>
  <w:num w:numId="17" w16cid:durableId="636641087">
    <w:abstractNumId w:val="11"/>
  </w:num>
  <w:num w:numId="18" w16cid:durableId="1844858818">
    <w:abstractNumId w:val="33"/>
  </w:num>
  <w:num w:numId="19" w16cid:durableId="950358882">
    <w:abstractNumId w:val="4"/>
  </w:num>
  <w:num w:numId="20" w16cid:durableId="1253395662">
    <w:abstractNumId w:val="28"/>
  </w:num>
  <w:num w:numId="21" w16cid:durableId="1263102251">
    <w:abstractNumId w:val="5"/>
  </w:num>
  <w:num w:numId="22" w16cid:durableId="277413907">
    <w:abstractNumId w:val="18"/>
  </w:num>
  <w:num w:numId="23" w16cid:durableId="1662125131">
    <w:abstractNumId w:val="6"/>
  </w:num>
  <w:num w:numId="24" w16cid:durableId="1041978991">
    <w:abstractNumId w:val="38"/>
  </w:num>
  <w:num w:numId="25" w16cid:durableId="1132135422">
    <w:abstractNumId w:val="12"/>
  </w:num>
  <w:num w:numId="26" w16cid:durableId="1281912012">
    <w:abstractNumId w:val="1"/>
  </w:num>
  <w:num w:numId="27" w16cid:durableId="1851482077">
    <w:abstractNumId w:val="29"/>
  </w:num>
  <w:num w:numId="28" w16cid:durableId="257979967">
    <w:abstractNumId w:val="14"/>
  </w:num>
  <w:num w:numId="29" w16cid:durableId="850996213">
    <w:abstractNumId w:val="15"/>
  </w:num>
  <w:num w:numId="30" w16cid:durableId="1270357568">
    <w:abstractNumId w:val="36"/>
  </w:num>
  <w:num w:numId="31" w16cid:durableId="1351368957">
    <w:abstractNumId w:val="35"/>
  </w:num>
  <w:num w:numId="32" w16cid:durableId="1860385265">
    <w:abstractNumId w:val="19"/>
  </w:num>
  <w:num w:numId="33" w16cid:durableId="1910533782">
    <w:abstractNumId w:val="16"/>
  </w:num>
  <w:num w:numId="34" w16cid:durableId="1333802744">
    <w:abstractNumId w:val="0"/>
  </w:num>
  <w:num w:numId="35" w16cid:durableId="2094813988">
    <w:abstractNumId w:val="32"/>
  </w:num>
  <w:num w:numId="36" w16cid:durableId="1386561036">
    <w:abstractNumId w:val="25"/>
  </w:num>
  <w:num w:numId="37" w16cid:durableId="864753199">
    <w:abstractNumId w:val="10"/>
  </w:num>
  <w:num w:numId="38" w16cid:durableId="1477605436">
    <w:abstractNumId w:val="13"/>
  </w:num>
  <w:num w:numId="39" w16cid:durableId="2040810160">
    <w:abstractNumId w:val="30"/>
  </w:num>
  <w:num w:numId="40" w16cid:durableId="201395053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SG" w:vendorID="64" w:dllVersion="4096" w:nlCheck="1" w:checkStyle="0"/>
  <w:proofState w:spelling="clean" w:grammar="clean"/>
  <w:attachedTemplate r:id="rId1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BF6"/>
    <w:rsid w:val="000001F6"/>
    <w:rsid w:val="00000357"/>
    <w:rsid w:val="00001B2D"/>
    <w:rsid w:val="00001D34"/>
    <w:rsid w:val="00001E9E"/>
    <w:rsid w:val="00002160"/>
    <w:rsid w:val="00002C05"/>
    <w:rsid w:val="000031CB"/>
    <w:rsid w:val="00003974"/>
    <w:rsid w:val="00004204"/>
    <w:rsid w:val="00004491"/>
    <w:rsid w:val="0000464C"/>
    <w:rsid w:val="000049C4"/>
    <w:rsid w:val="00004B24"/>
    <w:rsid w:val="00005425"/>
    <w:rsid w:val="00005D24"/>
    <w:rsid w:val="000061A1"/>
    <w:rsid w:val="00006398"/>
    <w:rsid w:val="000063FB"/>
    <w:rsid w:val="000064A2"/>
    <w:rsid w:val="00006756"/>
    <w:rsid w:val="00006A3A"/>
    <w:rsid w:val="00006ADB"/>
    <w:rsid w:val="00006BCB"/>
    <w:rsid w:val="000072FD"/>
    <w:rsid w:val="00007550"/>
    <w:rsid w:val="000101DC"/>
    <w:rsid w:val="000103EA"/>
    <w:rsid w:val="000108EA"/>
    <w:rsid w:val="00010D65"/>
    <w:rsid w:val="0001169A"/>
    <w:rsid w:val="000126BA"/>
    <w:rsid w:val="000128F3"/>
    <w:rsid w:val="00012CD5"/>
    <w:rsid w:val="00013015"/>
    <w:rsid w:val="000134DC"/>
    <w:rsid w:val="00013700"/>
    <w:rsid w:val="00013999"/>
    <w:rsid w:val="00013A28"/>
    <w:rsid w:val="00014571"/>
    <w:rsid w:val="00014895"/>
    <w:rsid w:val="00015309"/>
    <w:rsid w:val="0001578C"/>
    <w:rsid w:val="000169EF"/>
    <w:rsid w:val="00016B49"/>
    <w:rsid w:val="000175E0"/>
    <w:rsid w:val="00017C32"/>
    <w:rsid w:val="00017CDA"/>
    <w:rsid w:val="000203A2"/>
    <w:rsid w:val="000209BC"/>
    <w:rsid w:val="00020A5A"/>
    <w:rsid w:val="00020B2C"/>
    <w:rsid w:val="00020D83"/>
    <w:rsid w:val="00021F3D"/>
    <w:rsid w:val="0002201E"/>
    <w:rsid w:val="00022041"/>
    <w:rsid w:val="000234E4"/>
    <w:rsid w:val="0002374A"/>
    <w:rsid w:val="00023A5B"/>
    <w:rsid w:val="000241B9"/>
    <w:rsid w:val="00024363"/>
    <w:rsid w:val="00024563"/>
    <w:rsid w:val="00024707"/>
    <w:rsid w:val="00024AA0"/>
    <w:rsid w:val="00024C75"/>
    <w:rsid w:val="00024FCE"/>
    <w:rsid w:val="00025793"/>
    <w:rsid w:val="00025B16"/>
    <w:rsid w:val="000260D1"/>
    <w:rsid w:val="00026354"/>
    <w:rsid w:val="000267D1"/>
    <w:rsid w:val="00026802"/>
    <w:rsid w:val="00026D8C"/>
    <w:rsid w:val="00027305"/>
    <w:rsid w:val="00027442"/>
    <w:rsid w:val="00027736"/>
    <w:rsid w:val="00027745"/>
    <w:rsid w:val="00030094"/>
    <w:rsid w:val="00030259"/>
    <w:rsid w:val="00030276"/>
    <w:rsid w:val="00030327"/>
    <w:rsid w:val="00030E42"/>
    <w:rsid w:val="000315F2"/>
    <w:rsid w:val="000323D7"/>
    <w:rsid w:val="00032405"/>
    <w:rsid w:val="00032B47"/>
    <w:rsid w:val="00032ED8"/>
    <w:rsid w:val="00033180"/>
    <w:rsid w:val="00033DED"/>
    <w:rsid w:val="00034225"/>
    <w:rsid w:val="0003439C"/>
    <w:rsid w:val="000344CD"/>
    <w:rsid w:val="000347E9"/>
    <w:rsid w:val="00034FD8"/>
    <w:rsid w:val="0003510A"/>
    <w:rsid w:val="0003591D"/>
    <w:rsid w:val="000360AF"/>
    <w:rsid w:val="000361F9"/>
    <w:rsid w:val="0003632C"/>
    <w:rsid w:val="00036488"/>
    <w:rsid w:val="0003700D"/>
    <w:rsid w:val="000371E9"/>
    <w:rsid w:val="0003770F"/>
    <w:rsid w:val="00037EE5"/>
    <w:rsid w:val="00037FF8"/>
    <w:rsid w:val="00040158"/>
    <w:rsid w:val="0004024A"/>
    <w:rsid w:val="000410AB"/>
    <w:rsid w:val="000416C9"/>
    <w:rsid w:val="00041A09"/>
    <w:rsid w:val="00041DD8"/>
    <w:rsid w:val="00042863"/>
    <w:rsid w:val="00042AD3"/>
    <w:rsid w:val="00042CBF"/>
    <w:rsid w:val="00043717"/>
    <w:rsid w:val="000438EE"/>
    <w:rsid w:val="00043E14"/>
    <w:rsid w:val="000441C1"/>
    <w:rsid w:val="0004452A"/>
    <w:rsid w:val="00044E15"/>
    <w:rsid w:val="00044E9D"/>
    <w:rsid w:val="00045225"/>
    <w:rsid w:val="00045379"/>
    <w:rsid w:val="0004585F"/>
    <w:rsid w:val="0004645A"/>
    <w:rsid w:val="00046511"/>
    <w:rsid w:val="00047C71"/>
    <w:rsid w:val="00050093"/>
    <w:rsid w:val="00050D9B"/>
    <w:rsid w:val="00050E9A"/>
    <w:rsid w:val="000518A3"/>
    <w:rsid w:val="00051F2D"/>
    <w:rsid w:val="00052686"/>
    <w:rsid w:val="00052A8F"/>
    <w:rsid w:val="00052FC9"/>
    <w:rsid w:val="00053260"/>
    <w:rsid w:val="00053801"/>
    <w:rsid w:val="00053F7E"/>
    <w:rsid w:val="000545A7"/>
    <w:rsid w:val="000547F7"/>
    <w:rsid w:val="0005513D"/>
    <w:rsid w:val="000552A8"/>
    <w:rsid w:val="000553AF"/>
    <w:rsid w:val="000559FB"/>
    <w:rsid w:val="00055A5C"/>
    <w:rsid w:val="00055AB5"/>
    <w:rsid w:val="00055E6C"/>
    <w:rsid w:val="00056A24"/>
    <w:rsid w:val="00056B60"/>
    <w:rsid w:val="00056BBF"/>
    <w:rsid w:val="00057815"/>
    <w:rsid w:val="00057AA6"/>
    <w:rsid w:val="00057C90"/>
    <w:rsid w:val="00057F4E"/>
    <w:rsid w:val="00060B5B"/>
    <w:rsid w:val="00060E50"/>
    <w:rsid w:val="0006179D"/>
    <w:rsid w:val="00061D3D"/>
    <w:rsid w:val="00062652"/>
    <w:rsid w:val="00062B8A"/>
    <w:rsid w:val="00063159"/>
    <w:rsid w:val="0006373E"/>
    <w:rsid w:val="00063B73"/>
    <w:rsid w:val="00063C00"/>
    <w:rsid w:val="00063C06"/>
    <w:rsid w:val="00063C38"/>
    <w:rsid w:val="000643A5"/>
    <w:rsid w:val="000644A8"/>
    <w:rsid w:val="00064E13"/>
    <w:rsid w:val="0006556E"/>
    <w:rsid w:val="00065A65"/>
    <w:rsid w:val="000662E6"/>
    <w:rsid w:val="00066D45"/>
    <w:rsid w:val="00066E5A"/>
    <w:rsid w:val="00066E9A"/>
    <w:rsid w:val="000670EA"/>
    <w:rsid w:val="000675DB"/>
    <w:rsid w:val="00067EE4"/>
    <w:rsid w:val="0007005F"/>
    <w:rsid w:val="00070A97"/>
    <w:rsid w:val="000710A4"/>
    <w:rsid w:val="00071C89"/>
    <w:rsid w:val="00072815"/>
    <w:rsid w:val="000728F7"/>
    <w:rsid w:val="00072F25"/>
    <w:rsid w:val="000733DB"/>
    <w:rsid w:val="000734CB"/>
    <w:rsid w:val="00073D92"/>
    <w:rsid w:val="00073DFD"/>
    <w:rsid w:val="000744AF"/>
    <w:rsid w:val="00074866"/>
    <w:rsid w:val="00074AF8"/>
    <w:rsid w:val="00074CB8"/>
    <w:rsid w:val="00074D6C"/>
    <w:rsid w:val="00074F18"/>
    <w:rsid w:val="00075188"/>
    <w:rsid w:val="00076553"/>
    <w:rsid w:val="0007662B"/>
    <w:rsid w:val="0007711E"/>
    <w:rsid w:val="00077449"/>
    <w:rsid w:val="000779C5"/>
    <w:rsid w:val="00077C3C"/>
    <w:rsid w:val="00077D98"/>
    <w:rsid w:val="0008010F"/>
    <w:rsid w:val="00080196"/>
    <w:rsid w:val="0008027E"/>
    <w:rsid w:val="000804E6"/>
    <w:rsid w:val="00080E46"/>
    <w:rsid w:val="00081182"/>
    <w:rsid w:val="000813FB"/>
    <w:rsid w:val="0008149C"/>
    <w:rsid w:val="0008164D"/>
    <w:rsid w:val="00081762"/>
    <w:rsid w:val="00081A13"/>
    <w:rsid w:val="0008203D"/>
    <w:rsid w:val="000826A7"/>
    <w:rsid w:val="0008298D"/>
    <w:rsid w:val="00082DDF"/>
    <w:rsid w:val="0008336B"/>
    <w:rsid w:val="0008339E"/>
    <w:rsid w:val="00083760"/>
    <w:rsid w:val="000842C6"/>
    <w:rsid w:val="000846C3"/>
    <w:rsid w:val="00084AFD"/>
    <w:rsid w:val="0008543C"/>
    <w:rsid w:val="00085532"/>
    <w:rsid w:val="00085B62"/>
    <w:rsid w:val="000867CB"/>
    <w:rsid w:val="000871CA"/>
    <w:rsid w:val="00087DB8"/>
    <w:rsid w:val="00090281"/>
    <w:rsid w:val="00090306"/>
    <w:rsid w:val="00091285"/>
    <w:rsid w:val="000912E0"/>
    <w:rsid w:val="00091C68"/>
    <w:rsid w:val="0009210A"/>
    <w:rsid w:val="000928F0"/>
    <w:rsid w:val="00092A95"/>
    <w:rsid w:val="00092F9C"/>
    <w:rsid w:val="000935CE"/>
    <w:rsid w:val="00093B64"/>
    <w:rsid w:val="00093BEA"/>
    <w:rsid w:val="000941D5"/>
    <w:rsid w:val="000945C9"/>
    <w:rsid w:val="000946FC"/>
    <w:rsid w:val="00095237"/>
    <w:rsid w:val="0009632E"/>
    <w:rsid w:val="00096537"/>
    <w:rsid w:val="00096847"/>
    <w:rsid w:val="00096EEA"/>
    <w:rsid w:val="00097256"/>
    <w:rsid w:val="00097A69"/>
    <w:rsid w:val="000A0FCC"/>
    <w:rsid w:val="000A186B"/>
    <w:rsid w:val="000A1D8C"/>
    <w:rsid w:val="000A1EBF"/>
    <w:rsid w:val="000A217B"/>
    <w:rsid w:val="000A23A2"/>
    <w:rsid w:val="000A24FC"/>
    <w:rsid w:val="000A2561"/>
    <w:rsid w:val="000A2A4C"/>
    <w:rsid w:val="000A308F"/>
    <w:rsid w:val="000A33D7"/>
    <w:rsid w:val="000A34C4"/>
    <w:rsid w:val="000A3A81"/>
    <w:rsid w:val="000A3E9B"/>
    <w:rsid w:val="000A4203"/>
    <w:rsid w:val="000A4E84"/>
    <w:rsid w:val="000A5640"/>
    <w:rsid w:val="000A5EF7"/>
    <w:rsid w:val="000A6533"/>
    <w:rsid w:val="000A6C9C"/>
    <w:rsid w:val="000A7115"/>
    <w:rsid w:val="000A76FD"/>
    <w:rsid w:val="000B02FB"/>
    <w:rsid w:val="000B07DE"/>
    <w:rsid w:val="000B09BC"/>
    <w:rsid w:val="000B0BD9"/>
    <w:rsid w:val="000B0C77"/>
    <w:rsid w:val="000B0DEF"/>
    <w:rsid w:val="000B19AE"/>
    <w:rsid w:val="000B1ABA"/>
    <w:rsid w:val="000B1AE7"/>
    <w:rsid w:val="000B2469"/>
    <w:rsid w:val="000B2AF0"/>
    <w:rsid w:val="000B2FE9"/>
    <w:rsid w:val="000B3904"/>
    <w:rsid w:val="000B393F"/>
    <w:rsid w:val="000B433D"/>
    <w:rsid w:val="000B4B90"/>
    <w:rsid w:val="000B5041"/>
    <w:rsid w:val="000B5055"/>
    <w:rsid w:val="000B53FC"/>
    <w:rsid w:val="000B5518"/>
    <w:rsid w:val="000B5536"/>
    <w:rsid w:val="000B5B7B"/>
    <w:rsid w:val="000B5B92"/>
    <w:rsid w:val="000B5D9B"/>
    <w:rsid w:val="000B6061"/>
    <w:rsid w:val="000B722A"/>
    <w:rsid w:val="000B7C27"/>
    <w:rsid w:val="000C01DD"/>
    <w:rsid w:val="000C03BB"/>
    <w:rsid w:val="000C11EF"/>
    <w:rsid w:val="000C14F4"/>
    <w:rsid w:val="000C187F"/>
    <w:rsid w:val="000C1C67"/>
    <w:rsid w:val="000C1F5E"/>
    <w:rsid w:val="000C203A"/>
    <w:rsid w:val="000C210B"/>
    <w:rsid w:val="000C2BA6"/>
    <w:rsid w:val="000C2C2A"/>
    <w:rsid w:val="000C2D9F"/>
    <w:rsid w:val="000C2F9E"/>
    <w:rsid w:val="000C33EA"/>
    <w:rsid w:val="000C345E"/>
    <w:rsid w:val="000C3521"/>
    <w:rsid w:val="000C38B3"/>
    <w:rsid w:val="000C46EA"/>
    <w:rsid w:val="000C487C"/>
    <w:rsid w:val="000C4E06"/>
    <w:rsid w:val="000C5427"/>
    <w:rsid w:val="000C6688"/>
    <w:rsid w:val="000C686D"/>
    <w:rsid w:val="000C68F5"/>
    <w:rsid w:val="000C69B6"/>
    <w:rsid w:val="000C6A44"/>
    <w:rsid w:val="000C6E12"/>
    <w:rsid w:val="000C724F"/>
    <w:rsid w:val="000C77BB"/>
    <w:rsid w:val="000C7E38"/>
    <w:rsid w:val="000D0006"/>
    <w:rsid w:val="000D0233"/>
    <w:rsid w:val="000D1F00"/>
    <w:rsid w:val="000D1FED"/>
    <w:rsid w:val="000D211D"/>
    <w:rsid w:val="000D28EF"/>
    <w:rsid w:val="000D3380"/>
    <w:rsid w:val="000D3573"/>
    <w:rsid w:val="000D3A3E"/>
    <w:rsid w:val="000D3A7E"/>
    <w:rsid w:val="000D3B32"/>
    <w:rsid w:val="000D40ED"/>
    <w:rsid w:val="000D4507"/>
    <w:rsid w:val="000D4712"/>
    <w:rsid w:val="000D4B80"/>
    <w:rsid w:val="000D4BBA"/>
    <w:rsid w:val="000D4C4C"/>
    <w:rsid w:val="000D4E64"/>
    <w:rsid w:val="000D594E"/>
    <w:rsid w:val="000D6754"/>
    <w:rsid w:val="000D6849"/>
    <w:rsid w:val="000D6CE0"/>
    <w:rsid w:val="000D714E"/>
    <w:rsid w:val="000D7190"/>
    <w:rsid w:val="000D77DF"/>
    <w:rsid w:val="000D7E56"/>
    <w:rsid w:val="000E0681"/>
    <w:rsid w:val="000E06DB"/>
    <w:rsid w:val="000E07DF"/>
    <w:rsid w:val="000E1545"/>
    <w:rsid w:val="000E162E"/>
    <w:rsid w:val="000E1D2E"/>
    <w:rsid w:val="000E2605"/>
    <w:rsid w:val="000E2621"/>
    <w:rsid w:val="000E285B"/>
    <w:rsid w:val="000E2CB2"/>
    <w:rsid w:val="000E2F1C"/>
    <w:rsid w:val="000E2FC5"/>
    <w:rsid w:val="000E33B4"/>
    <w:rsid w:val="000E3FBE"/>
    <w:rsid w:val="000E448D"/>
    <w:rsid w:val="000E464F"/>
    <w:rsid w:val="000E4A3E"/>
    <w:rsid w:val="000E4DD3"/>
    <w:rsid w:val="000E5626"/>
    <w:rsid w:val="000E5893"/>
    <w:rsid w:val="000E64CF"/>
    <w:rsid w:val="000E6C44"/>
    <w:rsid w:val="000E78B3"/>
    <w:rsid w:val="000F033E"/>
    <w:rsid w:val="000F1075"/>
    <w:rsid w:val="000F17DE"/>
    <w:rsid w:val="000F1B2E"/>
    <w:rsid w:val="000F1ED6"/>
    <w:rsid w:val="000F1FBC"/>
    <w:rsid w:val="000F3876"/>
    <w:rsid w:val="000F3DFD"/>
    <w:rsid w:val="000F3F7B"/>
    <w:rsid w:val="000F462F"/>
    <w:rsid w:val="000F510D"/>
    <w:rsid w:val="000F527C"/>
    <w:rsid w:val="000F575A"/>
    <w:rsid w:val="000F60E6"/>
    <w:rsid w:val="000F6248"/>
    <w:rsid w:val="000F63DD"/>
    <w:rsid w:val="000F73AD"/>
    <w:rsid w:val="00100C00"/>
    <w:rsid w:val="00101D53"/>
    <w:rsid w:val="00102202"/>
    <w:rsid w:val="0010274C"/>
    <w:rsid w:val="00102EE7"/>
    <w:rsid w:val="001032A4"/>
    <w:rsid w:val="00103544"/>
    <w:rsid w:val="00103C77"/>
    <w:rsid w:val="001042E0"/>
    <w:rsid w:val="001051BB"/>
    <w:rsid w:val="00105233"/>
    <w:rsid w:val="001055A2"/>
    <w:rsid w:val="00105868"/>
    <w:rsid w:val="00105DA8"/>
    <w:rsid w:val="00105F86"/>
    <w:rsid w:val="00106134"/>
    <w:rsid w:val="00106199"/>
    <w:rsid w:val="00106532"/>
    <w:rsid w:val="00106723"/>
    <w:rsid w:val="00106819"/>
    <w:rsid w:val="00106893"/>
    <w:rsid w:val="00106922"/>
    <w:rsid w:val="00107065"/>
    <w:rsid w:val="001078C3"/>
    <w:rsid w:val="00107EA9"/>
    <w:rsid w:val="001103A3"/>
    <w:rsid w:val="001106CB"/>
    <w:rsid w:val="00110749"/>
    <w:rsid w:val="00110813"/>
    <w:rsid w:val="00111320"/>
    <w:rsid w:val="00112789"/>
    <w:rsid w:val="00114673"/>
    <w:rsid w:val="001146B8"/>
    <w:rsid w:val="00114759"/>
    <w:rsid w:val="001148F4"/>
    <w:rsid w:val="00115002"/>
    <w:rsid w:val="00115252"/>
    <w:rsid w:val="00115612"/>
    <w:rsid w:val="00116388"/>
    <w:rsid w:val="001165E7"/>
    <w:rsid w:val="00116F5B"/>
    <w:rsid w:val="00117457"/>
    <w:rsid w:val="001176E3"/>
    <w:rsid w:val="001176FF"/>
    <w:rsid w:val="00117D14"/>
    <w:rsid w:val="001200B3"/>
    <w:rsid w:val="00120309"/>
    <w:rsid w:val="001203A6"/>
    <w:rsid w:val="001206F6"/>
    <w:rsid w:val="00120A27"/>
    <w:rsid w:val="00120BBF"/>
    <w:rsid w:val="00120EB5"/>
    <w:rsid w:val="0012166A"/>
    <w:rsid w:val="00121B2B"/>
    <w:rsid w:val="00121D4D"/>
    <w:rsid w:val="00122384"/>
    <w:rsid w:val="001223B3"/>
    <w:rsid w:val="0012252D"/>
    <w:rsid w:val="001227A4"/>
    <w:rsid w:val="001228A1"/>
    <w:rsid w:val="001230C3"/>
    <w:rsid w:val="00123A3C"/>
    <w:rsid w:val="00123CB1"/>
    <w:rsid w:val="00123F21"/>
    <w:rsid w:val="001240E7"/>
    <w:rsid w:val="001241F9"/>
    <w:rsid w:val="00124ABC"/>
    <w:rsid w:val="00124E90"/>
    <w:rsid w:val="00125023"/>
    <w:rsid w:val="0012590E"/>
    <w:rsid w:val="00126042"/>
    <w:rsid w:val="00126530"/>
    <w:rsid w:val="00126BBE"/>
    <w:rsid w:val="00127B66"/>
    <w:rsid w:val="00127C27"/>
    <w:rsid w:val="00127EF3"/>
    <w:rsid w:val="0013000B"/>
    <w:rsid w:val="00130317"/>
    <w:rsid w:val="00131656"/>
    <w:rsid w:val="00131A0C"/>
    <w:rsid w:val="001321B2"/>
    <w:rsid w:val="0013241B"/>
    <w:rsid w:val="00132F1D"/>
    <w:rsid w:val="00133442"/>
    <w:rsid w:val="00133DB1"/>
    <w:rsid w:val="0013424C"/>
    <w:rsid w:val="00134590"/>
    <w:rsid w:val="00134B6A"/>
    <w:rsid w:val="00134C26"/>
    <w:rsid w:val="00134DC2"/>
    <w:rsid w:val="001355C6"/>
    <w:rsid w:val="00135960"/>
    <w:rsid w:val="00136BA4"/>
    <w:rsid w:val="001403E0"/>
    <w:rsid w:val="00140426"/>
    <w:rsid w:val="001406EC"/>
    <w:rsid w:val="0014095A"/>
    <w:rsid w:val="00140CDC"/>
    <w:rsid w:val="00140D9D"/>
    <w:rsid w:val="001412AA"/>
    <w:rsid w:val="001413D2"/>
    <w:rsid w:val="00141C7D"/>
    <w:rsid w:val="00141D6A"/>
    <w:rsid w:val="001420B2"/>
    <w:rsid w:val="00142270"/>
    <w:rsid w:val="001423B4"/>
    <w:rsid w:val="001436F9"/>
    <w:rsid w:val="00143C5A"/>
    <w:rsid w:val="001440A5"/>
    <w:rsid w:val="00144693"/>
    <w:rsid w:val="001448D7"/>
    <w:rsid w:val="00144FB7"/>
    <w:rsid w:val="00144FCD"/>
    <w:rsid w:val="0014569B"/>
    <w:rsid w:val="00145E57"/>
    <w:rsid w:val="001465A7"/>
    <w:rsid w:val="001472FF"/>
    <w:rsid w:val="0014731A"/>
    <w:rsid w:val="00147B3C"/>
    <w:rsid w:val="00150371"/>
    <w:rsid w:val="001503A9"/>
    <w:rsid w:val="001504EB"/>
    <w:rsid w:val="001506A9"/>
    <w:rsid w:val="00151252"/>
    <w:rsid w:val="00151516"/>
    <w:rsid w:val="0015174D"/>
    <w:rsid w:val="00151FBC"/>
    <w:rsid w:val="001521EF"/>
    <w:rsid w:val="00152598"/>
    <w:rsid w:val="001526CE"/>
    <w:rsid w:val="001526E5"/>
    <w:rsid w:val="0015300E"/>
    <w:rsid w:val="001548DD"/>
    <w:rsid w:val="00154B6B"/>
    <w:rsid w:val="001556B8"/>
    <w:rsid w:val="0015580D"/>
    <w:rsid w:val="00155D6E"/>
    <w:rsid w:val="001564F1"/>
    <w:rsid w:val="00156938"/>
    <w:rsid w:val="00156A4A"/>
    <w:rsid w:val="00156CF5"/>
    <w:rsid w:val="00156ED3"/>
    <w:rsid w:val="00157338"/>
    <w:rsid w:val="001574A8"/>
    <w:rsid w:val="001574E1"/>
    <w:rsid w:val="00157C9D"/>
    <w:rsid w:val="00157D21"/>
    <w:rsid w:val="00160526"/>
    <w:rsid w:val="00161502"/>
    <w:rsid w:val="00161B27"/>
    <w:rsid w:val="00161DCE"/>
    <w:rsid w:val="00161E1A"/>
    <w:rsid w:val="001620C0"/>
    <w:rsid w:val="00162A75"/>
    <w:rsid w:val="00162AF1"/>
    <w:rsid w:val="00162DE8"/>
    <w:rsid w:val="00162FF1"/>
    <w:rsid w:val="00163204"/>
    <w:rsid w:val="00163804"/>
    <w:rsid w:val="00163850"/>
    <w:rsid w:val="00163994"/>
    <w:rsid w:val="00164550"/>
    <w:rsid w:val="001645DB"/>
    <w:rsid w:val="001646D3"/>
    <w:rsid w:val="00164784"/>
    <w:rsid w:val="00164908"/>
    <w:rsid w:val="00165E14"/>
    <w:rsid w:val="00165F44"/>
    <w:rsid w:val="001660C1"/>
    <w:rsid w:val="001667D5"/>
    <w:rsid w:val="00167777"/>
    <w:rsid w:val="0017038E"/>
    <w:rsid w:val="0017118D"/>
    <w:rsid w:val="00171A5F"/>
    <w:rsid w:val="00171ED9"/>
    <w:rsid w:val="00172849"/>
    <w:rsid w:val="00173304"/>
    <w:rsid w:val="00173397"/>
    <w:rsid w:val="001740A2"/>
    <w:rsid w:val="00174BE0"/>
    <w:rsid w:val="00174F25"/>
    <w:rsid w:val="001750B6"/>
    <w:rsid w:val="001754B8"/>
    <w:rsid w:val="001758D0"/>
    <w:rsid w:val="0017598D"/>
    <w:rsid w:val="0017606B"/>
    <w:rsid w:val="001761EC"/>
    <w:rsid w:val="00176C87"/>
    <w:rsid w:val="00176D23"/>
    <w:rsid w:val="0017783F"/>
    <w:rsid w:val="0017796E"/>
    <w:rsid w:val="00180562"/>
    <w:rsid w:val="00180780"/>
    <w:rsid w:val="0018097F"/>
    <w:rsid w:val="00180E3A"/>
    <w:rsid w:val="0018100C"/>
    <w:rsid w:val="0018194E"/>
    <w:rsid w:val="00181AFC"/>
    <w:rsid w:val="00181BBE"/>
    <w:rsid w:val="0018224A"/>
    <w:rsid w:val="00182637"/>
    <w:rsid w:val="00183225"/>
    <w:rsid w:val="00183448"/>
    <w:rsid w:val="001837A3"/>
    <w:rsid w:val="00183B40"/>
    <w:rsid w:val="00183D84"/>
    <w:rsid w:val="0018439F"/>
    <w:rsid w:val="00184933"/>
    <w:rsid w:val="00184C1C"/>
    <w:rsid w:val="00184F89"/>
    <w:rsid w:val="0018506C"/>
    <w:rsid w:val="0018598E"/>
    <w:rsid w:val="001859C5"/>
    <w:rsid w:val="001868A3"/>
    <w:rsid w:val="00186DAD"/>
    <w:rsid w:val="001870EF"/>
    <w:rsid w:val="001875E6"/>
    <w:rsid w:val="00187B70"/>
    <w:rsid w:val="00187D2B"/>
    <w:rsid w:val="00187FC1"/>
    <w:rsid w:val="00187FCE"/>
    <w:rsid w:val="001900BC"/>
    <w:rsid w:val="00190187"/>
    <w:rsid w:val="00190AB2"/>
    <w:rsid w:val="00190DF4"/>
    <w:rsid w:val="001911D2"/>
    <w:rsid w:val="0019131B"/>
    <w:rsid w:val="00191483"/>
    <w:rsid w:val="00191EAC"/>
    <w:rsid w:val="00192BBB"/>
    <w:rsid w:val="00192E81"/>
    <w:rsid w:val="001935F7"/>
    <w:rsid w:val="001938A9"/>
    <w:rsid w:val="00194A3C"/>
    <w:rsid w:val="00194DF8"/>
    <w:rsid w:val="001952E1"/>
    <w:rsid w:val="00195602"/>
    <w:rsid w:val="001956BB"/>
    <w:rsid w:val="001959EF"/>
    <w:rsid w:val="00195BB4"/>
    <w:rsid w:val="00195C89"/>
    <w:rsid w:val="00195E12"/>
    <w:rsid w:val="00196256"/>
    <w:rsid w:val="001966A7"/>
    <w:rsid w:val="00196915"/>
    <w:rsid w:val="00196D50"/>
    <w:rsid w:val="00196E2D"/>
    <w:rsid w:val="00197615"/>
    <w:rsid w:val="00197A69"/>
    <w:rsid w:val="00197D88"/>
    <w:rsid w:val="001A06BE"/>
    <w:rsid w:val="001A0FDB"/>
    <w:rsid w:val="001A107C"/>
    <w:rsid w:val="001A1ABB"/>
    <w:rsid w:val="001A1AD0"/>
    <w:rsid w:val="001A1CDB"/>
    <w:rsid w:val="001A2555"/>
    <w:rsid w:val="001A2696"/>
    <w:rsid w:val="001A26B4"/>
    <w:rsid w:val="001A2AE9"/>
    <w:rsid w:val="001A2E67"/>
    <w:rsid w:val="001A2EC5"/>
    <w:rsid w:val="001A30C0"/>
    <w:rsid w:val="001A34AE"/>
    <w:rsid w:val="001A3C4E"/>
    <w:rsid w:val="001A3CF1"/>
    <w:rsid w:val="001A3DD9"/>
    <w:rsid w:val="001A4258"/>
    <w:rsid w:val="001A4C3A"/>
    <w:rsid w:val="001A4F22"/>
    <w:rsid w:val="001A6C66"/>
    <w:rsid w:val="001A6FEE"/>
    <w:rsid w:val="001A7071"/>
    <w:rsid w:val="001A72E8"/>
    <w:rsid w:val="001A737F"/>
    <w:rsid w:val="001A7526"/>
    <w:rsid w:val="001A795E"/>
    <w:rsid w:val="001A7E98"/>
    <w:rsid w:val="001A7FF7"/>
    <w:rsid w:val="001B08E8"/>
    <w:rsid w:val="001B091A"/>
    <w:rsid w:val="001B09FD"/>
    <w:rsid w:val="001B0AC4"/>
    <w:rsid w:val="001B16CD"/>
    <w:rsid w:val="001B23C5"/>
    <w:rsid w:val="001B2425"/>
    <w:rsid w:val="001B25C3"/>
    <w:rsid w:val="001B34E2"/>
    <w:rsid w:val="001B3822"/>
    <w:rsid w:val="001B4310"/>
    <w:rsid w:val="001B4B02"/>
    <w:rsid w:val="001B4BBB"/>
    <w:rsid w:val="001B4C7A"/>
    <w:rsid w:val="001B4DA9"/>
    <w:rsid w:val="001B5933"/>
    <w:rsid w:val="001B5D28"/>
    <w:rsid w:val="001B5FAD"/>
    <w:rsid w:val="001B60CC"/>
    <w:rsid w:val="001B6111"/>
    <w:rsid w:val="001B61DF"/>
    <w:rsid w:val="001B644A"/>
    <w:rsid w:val="001B7444"/>
    <w:rsid w:val="001B7F60"/>
    <w:rsid w:val="001C06E7"/>
    <w:rsid w:val="001C121B"/>
    <w:rsid w:val="001C12F9"/>
    <w:rsid w:val="001C1927"/>
    <w:rsid w:val="001C1AE8"/>
    <w:rsid w:val="001C22E0"/>
    <w:rsid w:val="001C3627"/>
    <w:rsid w:val="001C42C0"/>
    <w:rsid w:val="001C4790"/>
    <w:rsid w:val="001C60AD"/>
    <w:rsid w:val="001C629B"/>
    <w:rsid w:val="001C6392"/>
    <w:rsid w:val="001C6516"/>
    <w:rsid w:val="001C6D05"/>
    <w:rsid w:val="001C72F6"/>
    <w:rsid w:val="001C765B"/>
    <w:rsid w:val="001C79EB"/>
    <w:rsid w:val="001C7F9E"/>
    <w:rsid w:val="001D0F52"/>
    <w:rsid w:val="001D1564"/>
    <w:rsid w:val="001D173A"/>
    <w:rsid w:val="001D21C6"/>
    <w:rsid w:val="001D2312"/>
    <w:rsid w:val="001D2512"/>
    <w:rsid w:val="001D2679"/>
    <w:rsid w:val="001D2FFC"/>
    <w:rsid w:val="001D3032"/>
    <w:rsid w:val="001D312D"/>
    <w:rsid w:val="001D3238"/>
    <w:rsid w:val="001D3A11"/>
    <w:rsid w:val="001D3AD9"/>
    <w:rsid w:val="001D3B5D"/>
    <w:rsid w:val="001D3E73"/>
    <w:rsid w:val="001D4051"/>
    <w:rsid w:val="001D4DC0"/>
    <w:rsid w:val="001D58F2"/>
    <w:rsid w:val="001D5CCF"/>
    <w:rsid w:val="001D5E0C"/>
    <w:rsid w:val="001D6009"/>
    <w:rsid w:val="001D686A"/>
    <w:rsid w:val="001D6E91"/>
    <w:rsid w:val="001D6FFF"/>
    <w:rsid w:val="001D72A7"/>
    <w:rsid w:val="001D760E"/>
    <w:rsid w:val="001D783F"/>
    <w:rsid w:val="001D7CE3"/>
    <w:rsid w:val="001E02C9"/>
    <w:rsid w:val="001E1347"/>
    <w:rsid w:val="001E1AE4"/>
    <w:rsid w:val="001E2802"/>
    <w:rsid w:val="001E2DA6"/>
    <w:rsid w:val="001E3842"/>
    <w:rsid w:val="001E3DB4"/>
    <w:rsid w:val="001E4BE2"/>
    <w:rsid w:val="001E4E90"/>
    <w:rsid w:val="001E547D"/>
    <w:rsid w:val="001E5611"/>
    <w:rsid w:val="001E5934"/>
    <w:rsid w:val="001E63C8"/>
    <w:rsid w:val="001E68D6"/>
    <w:rsid w:val="001E75C9"/>
    <w:rsid w:val="001E77F5"/>
    <w:rsid w:val="001E7B51"/>
    <w:rsid w:val="001E7DF2"/>
    <w:rsid w:val="001F0AF1"/>
    <w:rsid w:val="001F0FBF"/>
    <w:rsid w:val="001F17DD"/>
    <w:rsid w:val="001F1ABA"/>
    <w:rsid w:val="001F1C6A"/>
    <w:rsid w:val="001F2800"/>
    <w:rsid w:val="001F317A"/>
    <w:rsid w:val="001F3930"/>
    <w:rsid w:val="001F3F86"/>
    <w:rsid w:val="001F4433"/>
    <w:rsid w:val="001F47B5"/>
    <w:rsid w:val="001F5221"/>
    <w:rsid w:val="001F5BEA"/>
    <w:rsid w:val="001F6190"/>
    <w:rsid w:val="001F62B4"/>
    <w:rsid w:val="001F68BE"/>
    <w:rsid w:val="001F68EB"/>
    <w:rsid w:val="001F6D5E"/>
    <w:rsid w:val="001F7423"/>
    <w:rsid w:val="001F7613"/>
    <w:rsid w:val="001F79F4"/>
    <w:rsid w:val="001F7B2B"/>
    <w:rsid w:val="00200220"/>
    <w:rsid w:val="0020042E"/>
    <w:rsid w:val="0020046A"/>
    <w:rsid w:val="002008B5"/>
    <w:rsid w:val="002008D5"/>
    <w:rsid w:val="002011C9"/>
    <w:rsid w:val="0020189F"/>
    <w:rsid w:val="00201917"/>
    <w:rsid w:val="00202F21"/>
    <w:rsid w:val="00202FB0"/>
    <w:rsid w:val="00203C85"/>
    <w:rsid w:val="00203ED6"/>
    <w:rsid w:val="0020432D"/>
    <w:rsid w:val="00204577"/>
    <w:rsid w:val="00204D36"/>
    <w:rsid w:val="0020533C"/>
    <w:rsid w:val="002053E9"/>
    <w:rsid w:val="00205773"/>
    <w:rsid w:val="0020656A"/>
    <w:rsid w:val="00206CDC"/>
    <w:rsid w:val="0020717C"/>
    <w:rsid w:val="0020758D"/>
    <w:rsid w:val="00207E86"/>
    <w:rsid w:val="002100F1"/>
    <w:rsid w:val="00210291"/>
    <w:rsid w:val="0021047A"/>
    <w:rsid w:val="00210B81"/>
    <w:rsid w:val="0021110E"/>
    <w:rsid w:val="00211118"/>
    <w:rsid w:val="002115E8"/>
    <w:rsid w:val="00211774"/>
    <w:rsid w:val="00211DB4"/>
    <w:rsid w:val="002122EF"/>
    <w:rsid w:val="0021240A"/>
    <w:rsid w:val="00212939"/>
    <w:rsid w:val="00212D3A"/>
    <w:rsid w:val="002131CD"/>
    <w:rsid w:val="00213962"/>
    <w:rsid w:val="00213DAA"/>
    <w:rsid w:val="00213FE3"/>
    <w:rsid w:val="002141FC"/>
    <w:rsid w:val="00214306"/>
    <w:rsid w:val="00214577"/>
    <w:rsid w:val="002145FB"/>
    <w:rsid w:val="00214B75"/>
    <w:rsid w:val="00214DC3"/>
    <w:rsid w:val="00215651"/>
    <w:rsid w:val="00215960"/>
    <w:rsid w:val="00215F5C"/>
    <w:rsid w:val="00217251"/>
    <w:rsid w:val="002174C4"/>
    <w:rsid w:val="002178EC"/>
    <w:rsid w:val="00217B49"/>
    <w:rsid w:val="00217F6D"/>
    <w:rsid w:val="00220244"/>
    <w:rsid w:val="00220372"/>
    <w:rsid w:val="0022037F"/>
    <w:rsid w:val="002213B4"/>
    <w:rsid w:val="00221747"/>
    <w:rsid w:val="002219B5"/>
    <w:rsid w:val="00221C75"/>
    <w:rsid w:val="00221F6A"/>
    <w:rsid w:val="002222D3"/>
    <w:rsid w:val="00222ECD"/>
    <w:rsid w:val="002231E9"/>
    <w:rsid w:val="00223210"/>
    <w:rsid w:val="00223B76"/>
    <w:rsid w:val="00223C09"/>
    <w:rsid w:val="00224477"/>
    <w:rsid w:val="00225651"/>
    <w:rsid w:val="00225787"/>
    <w:rsid w:val="00225BDE"/>
    <w:rsid w:val="00226249"/>
    <w:rsid w:val="0022638A"/>
    <w:rsid w:val="002265C4"/>
    <w:rsid w:val="0022688D"/>
    <w:rsid w:val="00226C20"/>
    <w:rsid w:val="0022737D"/>
    <w:rsid w:val="002273E4"/>
    <w:rsid w:val="0022753C"/>
    <w:rsid w:val="002278A8"/>
    <w:rsid w:val="00230410"/>
    <w:rsid w:val="00230D6B"/>
    <w:rsid w:val="0023106E"/>
    <w:rsid w:val="00231656"/>
    <w:rsid w:val="00231A27"/>
    <w:rsid w:val="00232725"/>
    <w:rsid w:val="00232BEF"/>
    <w:rsid w:val="00232D54"/>
    <w:rsid w:val="00233B30"/>
    <w:rsid w:val="00234679"/>
    <w:rsid w:val="00234BD2"/>
    <w:rsid w:val="00234C04"/>
    <w:rsid w:val="00234C32"/>
    <w:rsid w:val="00234E9C"/>
    <w:rsid w:val="0023650F"/>
    <w:rsid w:val="00236812"/>
    <w:rsid w:val="00236962"/>
    <w:rsid w:val="00236C80"/>
    <w:rsid w:val="00237340"/>
    <w:rsid w:val="00240013"/>
    <w:rsid w:val="0024048B"/>
    <w:rsid w:val="0024062E"/>
    <w:rsid w:val="00240A5F"/>
    <w:rsid w:val="00240D39"/>
    <w:rsid w:val="00240E3B"/>
    <w:rsid w:val="0024101F"/>
    <w:rsid w:val="00241376"/>
    <w:rsid w:val="00241C58"/>
    <w:rsid w:val="00241DCA"/>
    <w:rsid w:val="00241FCE"/>
    <w:rsid w:val="0024219F"/>
    <w:rsid w:val="00242EF5"/>
    <w:rsid w:val="00242F64"/>
    <w:rsid w:val="002436B0"/>
    <w:rsid w:val="00243BDC"/>
    <w:rsid w:val="00244589"/>
    <w:rsid w:val="00244C0A"/>
    <w:rsid w:val="00244F13"/>
    <w:rsid w:val="002453E1"/>
    <w:rsid w:val="0024569B"/>
    <w:rsid w:val="00245E53"/>
    <w:rsid w:val="00246680"/>
    <w:rsid w:val="00246963"/>
    <w:rsid w:val="00247E38"/>
    <w:rsid w:val="00247FD8"/>
    <w:rsid w:val="002500B0"/>
    <w:rsid w:val="00250C52"/>
    <w:rsid w:val="002510CB"/>
    <w:rsid w:val="00251732"/>
    <w:rsid w:val="002528CC"/>
    <w:rsid w:val="00254A1E"/>
    <w:rsid w:val="00254AFB"/>
    <w:rsid w:val="00255069"/>
    <w:rsid w:val="002552CF"/>
    <w:rsid w:val="00255428"/>
    <w:rsid w:val="00255B67"/>
    <w:rsid w:val="00255B7A"/>
    <w:rsid w:val="00256991"/>
    <w:rsid w:val="00256BD9"/>
    <w:rsid w:val="0025708C"/>
    <w:rsid w:val="00260914"/>
    <w:rsid w:val="00261185"/>
    <w:rsid w:val="002613DD"/>
    <w:rsid w:val="0026146A"/>
    <w:rsid w:val="00262630"/>
    <w:rsid w:val="0026273A"/>
    <w:rsid w:val="00262849"/>
    <w:rsid w:val="00262A50"/>
    <w:rsid w:val="0026399E"/>
    <w:rsid w:val="00263B68"/>
    <w:rsid w:val="002645D2"/>
    <w:rsid w:val="00264F90"/>
    <w:rsid w:val="00265C9E"/>
    <w:rsid w:val="0026722E"/>
    <w:rsid w:val="00267285"/>
    <w:rsid w:val="00267496"/>
    <w:rsid w:val="00267616"/>
    <w:rsid w:val="00267713"/>
    <w:rsid w:val="002677B6"/>
    <w:rsid w:val="002679FE"/>
    <w:rsid w:val="00267B7F"/>
    <w:rsid w:val="002700A9"/>
    <w:rsid w:val="002701EC"/>
    <w:rsid w:val="002709B8"/>
    <w:rsid w:val="00271272"/>
    <w:rsid w:val="002717EF"/>
    <w:rsid w:val="002718FD"/>
    <w:rsid w:val="00271E28"/>
    <w:rsid w:val="00272C39"/>
    <w:rsid w:val="00272DBF"/>
    <w:rsid w:val="0027322D"/>
    <w:rsid w:val="00273300"/>
    <w:rsid w:val="0027342D"/>
    <w:rsid w:val="00273E7C"/>
    <w:rsid w:val="00275611"/>
    <w:rsid w:val="00275BBF"/>
    <w:rsid w:val="00276610"/>
    <w:rsid w:val="00276946"/>
    <w:rsid w:val="00276BB1"/>
    <w:rsid w:val="0027738A"/>
    <w:rsid w:val="0027758E"/>
    <w:rsid w:val="00277C0D"/>
    <w:rsid w:val="00277DDC"/>
    <w:rsid w:val="00280B82"/>
    <w:rsid w:val="00280D55"/>
    <w:rsid w:val="0028134C"/>
    <w:rsid w:val="002813B3"/>
    <w:rsid w:val="00281465"/>
    <w:rsid w:val="002824DE"/>
    <w:rsid w:val="002826C7"/>
    <w:rsid w:val="00282A6A"/>
    <w:rsid w:val="00282B23"/>
    <w:rsid w:val="00282E11"/>
    <w:rsid w:val="0028322F"/>
    <w:rsid w:val="00283879"/>
    <w:rsid w:val="00283C82"/>
    <w:rsid w:val="002841B9"/>
    <w:rsid w:val="002841D2"/>
    <w:rsid w:val="002847F9"/>
    <w:rsid w:val="00284BB0"/>
    <w:rsid w:val="00284E5D"/>
    <w:rsid w:val="00285429"/>
    <w:rsid w:val="002858B1"/>
    <w:rsid w:val="0028672C"/>
    <w:rsid w:val="00286AF2"/>
    <w:rsid w:val="00286D8C"/>
    <w:rsid w:val="00287366"/>
    <w:rsid w:val="00287EE1"/>
    <w:rsid w:val="0029005B"/>
    <w:rsid w:val="00290138"/>
    <w:rsid w:val="002902DA"/>
    <w:rsid w:val="00291893"/>
    <w:rsid w:val="00291967"/>
    <w:rsid w:val="00291CA8"/>
    <w:rsid w:val="00291DB6"/>
    <w:rsid w:val="00292318"/>
    <w:rsid w:val="00292463"/>
    <w:rsid w:val="00293107"/>
    <w:rsid w:val="002939AE"/>
    <w:rsid w:val="00293B33"/>
    <w:rsid w:val="00293CB3"/>
    <w:rsid w:val="00293E8D"/>
    <w:rsid w:val="002946A7"/>
    <w:rsid w:val="002946F7"/>
    <w:rsid w:val="00294CA3"/>
    <w:rsid w:val="00294DB6"/>
    <w:rsid w:val="002950BC"/>
    <w:rsid w:val="0029510B"/>
    <w:rsid w:val="00295716"/>
    <w:rsid w:val="002960E1"/>
    <w:rsid w:val="00296EBC"/>
    <w:rsid w:val="00297020"/>
    <w:rsid w:val="00297253"/>
    <w:rsid w:val="0029731E"/>
    <w:rsid w:val="00297687"/>
    <w:rsid w:val="002979FE"/>
    <w:rsid w:val="002A03C6"/>
    <w:rsid w:val="002A10D8"/>
    <w:rsid w:val="002A141C"/>
    <w:rsid w:val="002A2123"/>
    <w:rsid w:val="002A28C2"/>
    <w:rsid w:val="002A3881"/>
    <w:rsid w:val="002A3D53"/>
    <w:rsid w:val="002A3DD5"/>
    <w:rsid w:val="002A446C"/>
    <w:rsid w:val="002A4B0C"/>
    <w:rsid w:val="002A4FF8"/>
    <w:rsid w:val="002A51F8"/>
    <w:rsid w:val="002A5B58"/>
    <w:rsid w:val="002A5D09"/>
    <w:rsid w:val="002A6200"/>
    <w:rsid w:val="002A6381"/>
    <w:rsid w:val="002A63AC"/>
    <w:rsid w:val="002A63E7"/>
    <w:rsid w:val="002A63F1"/>
    <w:rsid w:val="002A676E"/>
    <w:rsid w:val="002A67D3"/>
    <w:rsid w:val="002A6984"/>
    <w:rsid w:val="002A6A23"/>
    <w:rsid w:val="002A6E67"/>
    <w:rsid w:val="002A712D"/>
    <w:rsid w:val="002A77D2"/>
    <w:rsid w:val="002A7BC6"/>
    <w:rsid w:val="002A7FF2"/>
    <w:rsid w:val="002B02DE"/>
    <w:rsid w:val="002B038A"/>
    <w:rsid w:val="002B0981"/>
    <w:rsid w:val="002B11DB"/>
    <w:rsid w:val="002B1533"/>
    <w:rsid w:val="002B1945"/>
    <w:rsid w:val="002B2E66"/>
    <w:rsid w:val="002B2FD4"/>
    <w:rsid w:val="002B3B87"/>
    <w:rsid w:val="002B3C83"/>
    <w:rsid w:val="002B44DB"/>
    <w:rsid w:val="002B469A"/>
    <w:rsid w:val="002B4955"/>
    <w:rsid w:val="002B498A"/>
    <w:rsid w:val="002B4C0C"/>
    <w:rsid w:val="002B4CE2"/>
    <w:rsid w:val="002B645E"/>
    <w:rsid w:val="002B6B22"/>
    <w:rsid w:val="002B7053"/>
    <w:rsid w:val="002B74C4"/>
    <w:rsid w:val="002B79D0"/>
    <w:rsid w:val="002B7C4F"/>
    <w:rsid w:val="002C0429"/>
    <w:rsid w:val="002C05A2"/>
    <w:rsid w:val="002C07E9"/>
    <w:rsid w:val="002C11B9"/>
    <w:rsid w:val="002C1217"/>
    <w:rsid w:val="002C12F0"/>
    <w:rsid w:val="002C1A89"/>
    <w:rsid w:val="002C1AD8"/>
    <w:rsid w:val="002C1F22"/>
    <w:rsid w:val="002C2947"/>
    <w:rsid w:val="002C2BA6"/>
    <w:rsid w:val="002C2C13"/>
    <w:rsid w:val="002C2C28"/>
    <w:rsid w:val="002C31BC"/>
    <w:rsid w:val="002C3644"/>
    <w:rsid w:val="002C3855"/>
    <w:rsid w:val="002C3D86"/>
    <w:rsid w:val="002C4186"/>
    <w:rsid w:val="002C4189"/>
    <w:rsid w:val="002C4308"/>
    <w:rsid w:val="002C46C1"/>
    <w:rsid w:val="002C60D2"/>
    <w:rsid w:val="002C7895"/>
    <w:rsid w:val="002D0F78"/>
    <w:rsid w:val="002D103A"/>
    <w:rsid w:val="002D1162"/>
    <w:rsid w:val="002D170C"/>
    <w:rsid w:val="002D17DA"/>
    <w:rsid w:val="002D1E32"/>
    <w:rsid w:val="002D1F84"/>
    <w:rsid w:val="002D2395"/>
    <w:rsid w:val="002D242E"/>
    <w:rsid w:val="002D2547"/>
    <w:rsid w:val="002D2BFC"/>
    <w:rsid w:val="002D2D77"/>
    <w:rsid w:val="002D302B"/>
    <w:rsid w:val="002D409F"/>
    <w:rsid w:val="002D41CE"/>
    <w:rsid w:val="002D48A5"/>
    <w:rsid w:val="002D4A8D"/>
    <w:rsid w:val="002D4F21"/>
    <w:rsid w:val="002D6529"/>
    <w:rsid w:val="002D69DE"/>
    <w:rsid w:val="002D6AA3"/>
    <w:rsid w:val="002D7680"/>
    <w:rsid w:val="002D76A1"/>
    <w:rsid w:val="002D77ED"/>
    <w:rsid w:val="002D7864"/>
    <w:rsid w:val="002D7FBD"/>
    <w:rsid w:val="002E007A"/>
    <w:rsid w:val="002E027A"/>
    <w:rsid w:val="002E0650"/>
    <w:rsid w:val="002E1001"/>
    <w:rsid w:val="002E1768"/>
    <w:rsid w:val="002E1782"/>
    <w:rsid w:val="002E19B2"/>
    <w:rsid w:val="002E1F8C"/>
    <w:rsid w:val="002E25E2"/>
    <w:rsid w:val="002E2DF3"/>
    <w:rsid w:val="002E36BC"/>
    <w:rsid w:val="002E4271"/>
    <w:rsid w:val="002E4645"/>
    <w:rsid w:val="002E499D"/>
    <w:rsid w:val="002E4F4C"/>
    <w:rsid w:val="002E5467"/>
    <w:rsid w:val="002E5BDC"/>
    <w:rsid w:val="002E5CDD"/>
    <w:rsid w:val="002E63F1"/>
    <w:rsid w:val="002E6BEC"/>
    <w:rsid w:val="002E6E4E"/>
    <w:rsid w:val="002E7084"/>
    <w:rsid w:val="002E7EBB"/>
    <w:rsid w:val="002E7F71"/>
    <w:rsid w:val="002F12A4"/>
    <w:rsid w:val="002F1BBC"/>
    <w:rsid w:val="002F1C05"/>
    <w:rsid w:val="002F1D1B"/>
    <w:rsid w:val="002F29B7"/>
    <w:rsid w:val="002F2B25"/>
    <w:rsid w:val="002F2F20"/>
    <w:rsid w:val="002F3323"/>
    <w:rsid w:val="002F364B"/>
    <w:rsid w:val="002F3820"/>
    <w:rsid w:val="002F4711"/>
    <w:rsid w:val="002F47A7"/>
    <w:rsid w:val="002F486A"/>
    <w:rsid w:val="002F4923"/>
    <w:rsid w:val="002F4AF5"/>
    <w:rsid w:val="002F4B45"/>
    <w:rsid w:val="002F5039"/>
    <w:rsid w:val="002F5EA3"/>
    <w:rsid w:val="002F5FA3"/>
    <w:rsid w:val="002F62A5"/>
    <w:rsid w:val="002F637B"/>
    <w:rsid w:val="002F6491"/>
    <w:rsid w:val="002F651C"/>
    <w:rsid w:val="002F6CFE"/>
    <w:rsid w:val="002F6E20"/>
    <w:rsid w:val="002F6F60"/>
    <w:rsid w:val="002F716F"/>
    <w:rsid w:val="002F7474"/>
    <w:rsid w:val="002F77CE"/>
    <w:rsid w:val="002F7C9F"/>
    <w:rsid w:val="002F7D1D"/>
    <w:rsid w:val="002F7F2D"/>
    <w:rsid w:val="002F7F3D"/>
    <w:rsid w:val="003004E7"/>
    <w:rsid w:val="003013DD"/>
    <w:rsid w:val="00302B1B"/>
    <w:rsid w:val="00303839"/>
    <w:rsid w:val="00304F8E"/>
    <w:rsid w:val="0030513A"/>
    <w:rsid w:val="003056F1"/>
    <w:rsid w:val="00305B64"/>
    <w:rsid w:val="003068EE"/>
    <w:rsid w:val="0030697F"/>
    <w:rsid w:val="00307510"/>
    <w:rsid w:val="0030777E"/>
    <w:rsid w:val="00310831"/>
    <w:rsid w:val="003114C6"/>
    <w:rsid w:val="00311DD9"/>
    <w:rsid w:val="00311E10"/>
    <w:rsid w:val="003125C6"/>
    <w:rsid w:val="003126B2"/>
    <w:rsid w:val="00312976"/>
    <w:rsid w:val="00312B58"/>
    <w:rsid w:val="00312C2A"/>
    <w:rsid w:val="00313A29"/>
    <w:rsid w:val="00313C39"/>
    <w:rsid w:val="00314185"/>
    <w:rsid w:val="0031425D"/>
    <w:rsid w:val="00314778"/>
    <w:rsid w:val="003148F3"/>
    <w:rsid w:val="00314B4C"/>
    <w:rsid w:val="00315267"/>
    <w:rsid w:val="003153A3"/>
    <w:rsid w:val="00315743"/>
    <w:rsid w:val="00316020"/>
    <w:rsid w:val="0031605B"/>
    <w:rsid w:val="0031616C"/>
    <w:rsid w:val="0031631B"/>
    <w:rsid w:val="003175EC"/>
    <w:rsid w:val="003177D1"/>
    <w:rsid w:val="00317CC1"/>
    <w:rsid w:val="00317CF3"/>
    <w:rsid w:val="00317EAC"/>
    <w:rsid w:val="003207DA"/>
    <w:rsid w:val="00320EE5"/>
    <w:rsid w:val="0032181F"/>
    <w:rsid w:val="00321ADA"/>
    <w:rsid w:val="00321C71"/>
    <w:rsid w:val="00321D10"/>
    <w:rsid w:val="00321FBD"/>
    <w:rsid w:val="00322BDE"/>
    <w:rsid w:val="0032356E"/>
    <w:rsid w:val="0032391D"/>
    <w:rsid w:val="00325077"/>
    <w:rsid w:val="00325214"/>
    <w:rsid w:val="0032556B"/>
    <w:rsid w:val="00325AF1"/>
    <w:rsid w:val="0032604E"/>
    <w:rsid w:val="00326D76"/>
    <w:rsid w:val="003270A3"/>
    <w:rsid w:val="00327912"/>
    <w:rsid w:val="00330CD8"/>
    <w:rsid w:val="00330E82"/>
    <w:rsid w:val="00331397"/>
    <w:rsid w:val="00331A16"/>
    <w:rsid w:val="00332462"/>
    <w:rsid w:val="00332FEC"/>
    <w:rsid w:val="0033325A"/>
    <w:rsid w:val="00333615"/>
    <w:rsid w:val="00333852"/>
    <w:rsid w:val="00334175"/>
    <w:rsid w:val="003347B9"/>
    <w:rsid w:val="00334FD1"/>
    <w:rsid w:val="0033586D"/>
    <w:rsid w:val="00335A87"/>
    <w:rsid w:val="003369E6"/>
    <w:rsid w:val="00336AA3"/>
    <w:rsid w:val="00336EAC"/>
    <w:rsid w:val="00337213"/>
    <w:rsid w:val="0033774B"/>
    <w:rsid w:val="00337D72"/>
    <w:rsid w:val="00340639"/>
    <w:rsid w:val="00340ABD"/>
    <w:rsid w:val="00340CC0"/>
    <w:rsid w:val="00341704"/>
    <w:rsid w:val="003417F5"/>
    <w:rsid w:val="00341F68"/>
    <w:rsid w:val="00341FCA"/>
    <w:rsid w:val="00342D34"/>
    <w:rsid w:val="003437ED"/>
    <w:rsid w:val="0034411B"/>
    <w:rsid w:val="00344773"/>
    <w:rsid w:val="00344868"/>
    <w:rsid w:val="00344E04"/>
    <w:rsid w:val="00345017"/>
    <w:rsid w:val="003454A3"/>
    <w:rsid w:val="003463E9"/>
    <w:rsid w:val="003466B3"/>
    <w:rsid w:val="003468E1"/>
    <w:rsid w:val="00346927"/>
    <w:rsid w:val="00346938"/>
    <w:rsid w:val="00346D71"/>
    <w:rsid w:val="00346FC7"/>
    <w:rsid w:val="00347A19"/>
    <w:rsid w:val="00347C0E"/>
    <w:rsid w:val="0035054C"/>
    <w:rsid w:val="00350558"/>
    <w:rsid w:val="0035087A"/>
    <w:rsid w:val="003508D5"/>
    <w:rsid w:val="00350F74"/>
    <w:rsid w:val="00351195"/>
    <w:rsid w:val="0035151E"/>
    <w:rsid w:val="0035155C"/>
    <w:rsid w:val="00351578"/>
    <w:rsid w:val="003515A5"/>
    <w:rsid w:val="003518F3"/>
    <w:rsid w:val="003519D1"/>
    <w:rsid w:val="00351A26"/>
    <w:rsid w:val="00351C22"/>
    <w:rsid w:val="00351F81"/>
    <w:rsid w:val="003526DB"/>
    <w:rsid w:val="003528F0"/>
    <w:rsid w:val="00352CDC"/>
    <w:rsid w:val="00352ECA"/>
    <w:rsid w:val="00352F60"/>
    <w:rsid w:val="003536B4"/>
    <w:rsid w:val="00353D08"/>
    <w:rsid w:val="003540F1"/>
    <w:rsid w:val="00354165"/>
    <w:rsid w:val="003544C4"/>
    <w:rsid w:val="00354EA1"/>
    <w:rsid w:val="003555E3"/>
    <w:rsid w:val="00355A29"/>
    <w:rsid w:val="00356100"/>
    <w:rsid w:val="003571A4"/>
    <w:rsid w:val="003573F7"/>
    <w:rsid w:val="0035794B"/>
    <w:rsid w:val="00357F83"/>
    <w:rsid w:val="003609E3"/>
    <w:rsid w:val="00360A99"/>
    <w:rsid w:val="00360BBE"/>
    <w:rsid w:val="00360E53"/>
    <w:rsid w:val="0036124A"/>
    <w:rsid w:val="00361332"/>
    <w:rsid w:val="00361483"/>
    <w:rsid w:val="00361517"/>
    <w:rsid w:val="0036151B"/>
    <w:rsid w:val="00361F6B"/>
    <w:rsid w:val="00362120"/>
    <w:rsid w:val="00362F6B"/>
    <w:rsid w:val="00363567"/>
    <w:rsid w:val="00363FC8"/>
    <w:rsid w:val="00364158"/>
    <w:rsid w:val="00364345"/>
    <w:rsid w:val="003646D6"/>
    <w:rsid w:val="00364B74"/>
    <w:rsid w:val="00364F1B"/>
    <w:rsid w:val="00365653"/>
    <w:rsid w:val="0036572E"/>
    <w:rsid w:val="0036594A"/>
    <w:rsid w:val="00366292"/>
    <w:rsid w:val="00366F61"/>
    <w:rsid w:val="003673DC"/>
    <w:rsid w:val="0036790D"/>
    <w:rsid w:val="00367EC3"/>
    <w:rsid w:val="003703A4"/>
    <w:rsid w:val="00370FC0"/>
    <w:rsid w:val="003716D1"/>
    <w:rsid w:val="0037198A"/>
    <w:rsid w:val="003724E7"/>
    <w:rsid w:val="003730FE"/>
    <w:rsid w:val="00373B0F"/>
    <w:rsid w:val="00373DC6"/>
    <w:rsid w:val="00373EE1"/>
    <w:rsid w:val="00373F3E"/>
    <w:rsid w:val="00374087"/>
    <w:rsid w:val="003747A4"/>
    <w:rsid w:val="00374B7B"/>
    <w:rsid w:val="00375726"/>
    <w:rsid w:val="00375874"/>
    <w:rsid w:val="003762AE"/>
    <w:rsid w:val="003762E1"/>
    <w:rsid w:val="0037660A"/>
    <w:rsid w:val="00377A70"/>
    <w:rsid w:val="00377BD0"/>
    <w:rsid w:val="00377F02"/>
    <w:rsid w:val="00380028"/>
    <w:rsid w:val="0038022C"/>
    <w:rsid w:val="003803B8"/>
    <w:rsid w:val="0038046C"/>
    <w:rsid w:val="0038065F"/>
    <w:rsid w:val="00380E65"/>
    <w:rsid w:val="00380F00"/>
    <w:rsid w:val="0038142B"/>
    <w:rsid w:val="003815AB"/>
    <w:rsid w:val="003817FD"/>
    <w:rsid w:val="00381956"/>
    <w:rsid w:val="00381B70"/>
    <w:rsid w:val="00381C1B"/>
    <w:rsid w:val="00381CA5"/>
    <w:rsid w:val="00381F04"/>
    <w:rsid w:val="00381F61"/>
    <w:rsid w:val="003827CC"/>
    <w:rsid w:val="00382807"/>
    <w:rsid w:val="0038285E"/>
    <w:rsid w:val="00382A85"/>
    <w:rsid w:val="00382B70"/>
    <w:rsid w:val="00382E83"/>
    <w:rsid w:val="00383178"/>
    <w:rsid w:val="003834DA"/>
    <w:rsid w:val="00383C76"/>
    <w:rsid w:val="00384530"/>
    <w:rsid w:val="00384624"/>
    <w:rsid w:val="00384AD7"/>
    <w:rsid w:val="00384EB2"/>
    <w:rsid w:val="00386185"/>
    <w:rsid w:val="00386519"/>
    <w:rsid w:val="003878DF"/>
    <w:rsid w:val="00387A35"/>
    <w:rsid w:val="00390208"/>
    <w:rsid w:val="00390829"/>
    <w:rsid w:val="00390A16"/>
    <w:rsid w:val="00390CD9"/>
    <w:rsid w:val="00390E95"/>
    <w:rsid w:val="0039152A"/>
    <w:rsid w:val="00391A67"/>
    <w:rsid w:val="00391BF6"/>
    <w:rsid w:val="00391ED0"/>
    <w:rsid w:val="00391F52"/>
    <w:rsid w:val="003925D2"/>
    <w:rsid w:val="00392992"/>
    <w:rsid w:val="0039396F"/>
    <w:rsid w:val="003939DE"/>
    <w:rsid w:val="003949AB"/>
    <w:rsid w:val="00394B51"/>
    <w:rsid w:val="00395C6C"/>
    <w:rsid w:val="00395EE3"/>
    <w:rsid w:val="00397257"/>
    <w:rsid w:val="003974CA"/>
    <w:rsid w:val="00397919"/>
    <w:rsid w:val="00397C0E"/>
    <w:rsid w:val="00397C39"/>
    <w:rsid w:val="003A017B"/>
    <w:rsid w:val="003A05B9"/>
    <w:rsid w:val="003A0A42"/>
    <w:rsid w:val="003A1878"/>
    <w:rsid w:val="003A1AC0"/>
    <w:rsid w:val="003A2240"/>
    <w:rsid w:val="003A2357"/>
    <w:rsid w:val="003A34F8"/>
    <w:rsid w:val="003A476A"/>
    <w:rsid w:val="003A4954"/>
    <w:rsid w:val="003A53B4"/>
    <w:rsid w:val="003A5435"/>
    <w:rsid w:val="003A5999"/>
    <w:rsid w:val="003A5B44"/>
    <w:rsid w:val="003A6620"/>
    <w:rsid w:val="003B01E6"/>
    <w:rsid w:val="003B0536"/>
    <w:rsid w:val="003B0B0F"/>
    <w:rsid w:val="003B1045"/>
    <w:rsid w:val="003B13C5"/>
    <w:rsid w:val="003B179A"/>
    <w:rsid w:val="003B2F64"/>
    <w:rsid w:val="003B370B"/>
    <w:rsid w:val="003B37C7"/>
    <w:rsid w:val="003B3C30"/>
    <w:rsid w:val="003B3C39"/>
    <w:rsid w:val="003B3EED"/>
    <w:rsid w:val="003B4003"/>
    <w:rsid w:val="003B439F"/>
    <w:rsid w:val="003B459D"/>
    <w:rsid w:val="003B54CE"/>
    <w:rsid w:val="003B59AE"/>
    <w:rsid w:val="003B5ACD"/>
    <w:rsid w:val="003B5BB8"/>
    <w:rsid w:val="003B66DD"/>
    <w:rsid w:val="003B6CF0"/>
    <w:rsid w:val="003B7B82"/>
    <w:rsid w:val="003C082D"/>
    <w:rsid w:val="003C0EB9"/>
    <w:rsid w:val="003C1A00"/>
    <w:rsid w:val="003C1EA0"/>
    <w:rsid w:val="003C2013"/>
    <w:rsid w:val="003C23A3"/>
    <w:rsid w:val="003C31EC"/>
    <w:rsid w:val="003C3411"/>
    <w:rsid w:val="003C350A"/>
    <w:rsid w:val="003C359C"/>
    <w:rsid w:val="003C3DA0"/>
    <w:rsid w:val="003C3EA3"/>
    <w:rsid w:val="003C4076"/>
    <w:rsid w:val="003C48FA"/>
    <w:rsid w:val="003C4E55"/>
    <w:rsid w:val="003C585C"/>
    <w:rsid w:val="003C6046"/>
    <w:rsid w:val="003C7263"/>
    <w:rsid w:val="003C755B"/>
    <w:rsid w:val="003C7928"/>
    <w:rsid w:val="003C7CFA"/>
    <w:rsid w:val="003C7D92"/>
    <w:rsid w:val="003C7DFB"/>
    <w:rsid w:val="003C7E5B"/>
    <w:rsid w:val="003D05E6"/>
    <w:rsid w:val="003D065A"/>
    <w:rsid w:val="003D0680"/>
    <w:rsid w:val="003D0C67"/>
    <w:rsid w:val="003D0D51"/>
    <w:rsid w:val="003D0EA8"/>
    <w:rsid w:val="003D15C7"/>
    <w:rsid w:val="003D1E56"/>
    <w:rsid w:val="003D1F8E"/>
    <w:rsid w:val="003D2212"/>
    <w:rsid w:val="003D2896"/>
    <w:rsid w:val="003D3042"/>
    <w:rsid w:val="003D417B"/>
    <w:rsid w:val="003D488B"/>
    <w:rsid w:val="003D4965"/>
    <w:rsid w:val="003D4BD2"/>
    <w:rsid w:val="003D4C93"/>
    <w:rsid w:val="003D5089"/>
    <w:rsid w:val="003D5546"/>
    <w:rsid w:val="003D56F9"/>
    <w:rsid w:val="003D5C1A"/>
    <w:rsid w:val="003D5E77"/>
    <w:rsid w:val="003D6088"/>
    <w:rsid w:val="003D630B"/>
    <w:rsid w:val="003D6899"/>
    <w:rsid w:val="003D6952"/>
    <w:rsid w:val="003D6F8E"/>
    <w:rsid w:val="003D7541"/>
    <w:rsid w:val="003D769D"/>
    <w:rsid w:val="003D7D21"/>
    <w:rsid w:val="003E06A7"/>
    <w:rsid w:val="003E089C"/>
    <w:rsid w:val="003E13E0"/>
    <w:rsid w:val="003E1B67"/>
    <w:rsid w:val="003E1F6C"/>
    <w:rsid w:val="003E2173"/>
    <w:rsid w:val="003E25A9"/>
    <w:rsid w:val="003E2607"/>
    <w:rsid w:val="003E266B"/>
    <w:rsid w:val="003E2AB2"/>
    <w:rsid w:val="003E2E02"/>
    <w:rsid w:val="003E3676"/>
    <w:rsid w:val="003E413E"/>
    <w:rsid w:val="003E4223"/>
    <w:rsid w:val="003E43FF"/>
    <w:rsid w:val="003E50E1"/>
    <w:rsid w:val="003E51D8"/>
    <w:rsid w:val="003E59F7"/>
    <w:rsid w:val="003E60D4"/>
    <w:rsid w:val="003E6909"/>
    <w:rsid w:val="003E6CC6"/>
    <w:rsid w:val="003E6CD1"/>
    <w:rsid w:val="003E6F22"/>
    <w:rsid w:val="003E6FBB"/>
    <w:rsid w:val="003E7072"/>
    <w:rsid w:val="003E7127"/>
    <w:rsid w:val="003E7CC7"/>
    <w:rsid w:val="003E7FF9"/>
    <w:rsid w:val="003F08A1"/>
    <w:rsid w:val="003F09B4"/>
    <w:rsid w:val="003F0D6A"/>
    <w:rsid w:val="003F0E84"/>
    <w:rsid w:val="003F0FA5"/>
    <w:rsid w:val="003F1CF4"/>
    <w:rsid w:val="003F2038"/>
    <w:rsid w:val="003F21D2"/>
    <w:rsid w:val="003F27BC"/>
    <w:rsid w:val="003F2884"/>
    <w:rsid w:val="003F2DE2"/>
    <w:rsid w:val="003F3633"/>
    <w:rsid w:val="003F4052"/>
    <w:rsid w:val="003F432D"/>
    <w:rsid w:val="003F45A4"/>
    <w:rsid w:val="003F462C"/>
    <w:rsid w:val="003F4EF8"/>
    <w:rsid w:val="003F5228"/>
    <w:rsid w:val="003F58F5"/>
    <w:rsid w:val="003F5B7C"/>
    <w:rsid w:val="003F617E"/>
    <w:rsid w:val="003F66A8"/>
    <w:rsid w:val="003F66AA"/>
    <w:rsid w:val="003F67B9"/>
    <w:rsid w:val="003F67E4"/>
    <w:rsid w:val="003F6955"/>
    <w:rsid w:val="003F7BE2"/>
    <w:rsid w:val="003F7E84"/>
    <w:rsid w:val="004001A1"/>
    <w:rsid w:val="00400951"/>
    <w:rsid w:val="00400CE1"/>
    <w:rsid w:val="00400CF1"/>
    <w:rsid w:val="00400FB4"/>
    <w:rsid w:val="00401610"/>
    <w:rsid w:val="004017A4"/>
    <w:rsid w:val="00401D78"/>
    <w:rsid w:val="00401E79"/>
    <w:rsid w:val="0040251B"/>
    <w:rsid w:val="00402592"/>
    <w:rsid w:val="00402621"/>
    <w:rsid w:val="00403199"/>
    <w:rsid w:val="004033CF"/>
    <w:rsid w:val="0040387E"/>
    <w:rsid w:val="00404522"/>
    <w:rsid w:val="0040480B"/>
    <w:rsid w:val="00404884"/>
    <w:rsid w:val="00404F0E"/>
    <w:rsid w:val="00405659"/>
    <w:rsid w:val="00405764"/>
    <w:rsid w:val="00405FD6"/>
    <w:rsid w:val="00406A27"/>
    <w:rsid w:val="00406DE8"/>
    <w:rsid w:val="004074CA"/>
    <w:rsid w:val="0040774C"/>
    <w:rsid w:val="00407B89"/>
    <w:rsid w:val="00407FF7"/>
    <w:rsid w:val="00410156"/>
    <w:rsid w:val="00410495"/>
    <w:rsid w:val="004106B5"/>
    <w:rsid w:val="00410F3D"/>
    <w:rsid w:val="00411F70"/>
    <w:rsid w:val="00412447"/>
    <w:rsid w:val="0041299B"/>
    <w:rsid w:val="00413734"/>
    <w:rsid w:val="004137F6"/>
    <w:rsid w:val="00413913"/>
    <w:rsid w:val="00413954"/>
    <w:rsid w:val="004139FC"/>
    <w:rsid w:val="00413AFA"/>
    <w:rsid w:val="00413B45"/>
    <w:rsid w:val="00413D08"/>
    <w:rsid w:val="004141E1"/>
    <w:rsid w:val="00414407"/>
    <w:rsid w:val="00414657"/>
    <w:rsid w:val="00414EBB"/>
    <w:rsid w:val="004153DA"/>
    <w:rsid w:val="004156BF"/>
    <w:rsid w:val="004156C7"/>
    <w:rsid w:val="00416003"/>
    <w:rsid w:val="00416826"/>
    <w:rsid w:val="004175A3"/>
    <w:rsid w:val="00420322"/>
    <w:rsid w:val="004203E1"/>
    <w:rsid w:val="00420520"/>
    <w:rsid w:val="00420B79"/>
    <w:rsid w:val="00420F26"/>
    <w:rsid w:val="00421203"/>
    <w:rsid w:val="0042219A"/>
    <w:rsid w:val="00422755"/>
    <w:rsid w:val="00422A2C"/>
    <w:rsid w:val="0042359A"/>
    <w:rsid w:val="00423D7C"/>
    <w:rsid w:val="004245C9"/>
    <w:rsid w:val="00424710"/>
    <w:rsid w:val="0042523A"/>
    <w:rsid w:val="0042562A"/>
    <w:rsid w:val="0042575F"/>
    <w:rsid w:val="00425767"/>
    <w:rsid w:val="00425CAE"/>
    <w:rsid w:val="004269F1"/>
    <w:rsid w:val="00426AEF"/>
    <w:rsid w:val="00427FFE"/>
    <w:rsid w:val="00430177"/>
    <w:rsid w:val="00430260"/>
    <w:rsid w:val="004302B3"/>
    <w:rsid w:val="00430442"/>
    <w:rsid w:val="004308EF"/>
    <w:rsid w:val="00430C85"/>
    <w:rsid w:val="00430E67"/>
    <w:rsid w:val="0043117A"/>
    <w:rsid w:val="004313C2"/>
    <w:rsid w:val="00431ED3"/>
    <w:rsid w:val="004326C5"/>
    <w:rsid w:val="004335FC"/>
    <w:rsid w:val="00433D2F"/>
    <w:rsid w:val="00433E4C"/>
    <w:rsid w:val="00433EE7"/>
    <w:rsid w:val="0043460B"/>
    <w:rsid w:val="00435065"/>
    <w:rsid w:val="0043546D"/>
    <w:rsid w:val="004354A8"/>
    <w:rsid w:val="00435857"/>
    <w:rsid w:val="00436167"/>
    <w:rsid w:val="004367E3"/>
    <w:rsid w:val="00436914"/>
    <w:rsid w:val="00436E10"/>
    <w:rsid w:val="00437308"/>
    <w:rsid w:val="00437C5D"/>
    <w:rsid w:val="0044008E"/>
    <w:rsid w:val="00440ABE"/>
    <w:rsid w:val="004411FD"/>
    <w:rsid w:val="00441226"/>
    <w:rsid w:val="00441A87"/>
    <w:rsid w:val="00441A9A"/>
    <w:rsid w:val="00441DFB"/>
    <w:rsid w:val="00441E9A"/>
    <w:rsid w:val="0044226B"/>
    <w:rsid w:val="0044232B"/>
    <w:rsid w:val="004434AE"/>
    <w:rsid w:val="00443976"/>
    <w:rsid w:val="00443B1F"/>
    <w:rsid w:val="00444235"/>
    <w:rsid w:val="00444632"/>
    <w:rsid w:val="004447FA"/>
    <w:rsid w:val="00444AC9"/>
    <w:rsid w:val="00444EF5"/>
    <w:rsid w:val="0044507B"/>
    <w:rsid w:val="00446246"/>
    <w:rsid w:val="004462F3"/>
    <w:rsid w:val="0044639E"/>
    <w:rsid w:val="00446BE0"/>
    <w:rsid w:val="00446E27"/>
    <w:rsid w:val="00446E95"/>
    <w:rsid w:val="00447DE4"/>
    <w:rsid w:val="00451289"/>
    <w:rsid w:val="00451480"/>
    <w:rsid w:val="004522DA"/>
    <w:rsid w:val="004524B8"/>
    <w:rsid w:val="00452577"/>
    <w:rsid w:val="00452A17"/>
    <w:rsid w:val="00452F3D"/>
    <w:rsid w:val="0045399A"/>
    <w:rsid w:val="00453A6F"/>
    <w:rsid w:val="00453B39"/>
    <w:rsid w:val="00454046"/>
    <w:rsid w:val="00454BBD"/>
    <w:rsid w:val="00454C10"/>
    <w:rsid w:val="00455E88"/>
    <w:rsid w:val="00456074"/>
    <w:rsid w:val="004562C1"/>
    <w:rsid w:val="0045639A"/>
    <w:rsid w:val="00456A5D"/>
    <w:rsid w:val="0045791E"/>
    <w:rsid w:val="00457DF3"/>
    <w:rsid w:val="004601F3"/>
    <w:rsid w:val="00460675"/>
    <w:rsid w:val="00460DD2"/>
    <w:rsid w:val="00461566"/>
    <w:rsid w:val="0046160F"/>
    <w:rsid w:val="00462176"/>
    <w:rsid w:val="004623AB"/>
    <w:rsid w:val="00462B95"/>
    <w:rsid w:val="00462F40"/>
    <w:rsid w:val="004630F3"/>
    <w:rsid w:val="004637F9"/>
    <w:rsid w:val="00463B8D"/>
    <w:rsid w:val="00463BED"/>
    <w:rsid w:val="004641EF"/>
    <w:rsid w:val="0046541C"/>
    <w:rsid w:val="00467446"/>
    <w:rsid w:val="00467AC2"/>
    <w:rsid w:val="00467C44"/>
    <w:rsid w:val="00467F47"/>
    <w:rsid w:val="0047016E"/>
    <w:rsid w:val="004703A5"/>
    <w:rsid w:val="004706F6"/>
    <w:rsid w:val="00470942"/>
    <w:rsid w:val="00470A80"/>
    <w:rsid w:val="00470AEB"/>
    <w:rsid w:val="004715AD"/>
    <w:rsid w:val="00471699"/>
    <w:rsid w:val="004718E1"/>
    <w:rsid w:val="00471D86"/>
    <w:rsid w:val="00471E14"/>
    <w:rsid w:val="004729D0"/>
    <w:rsid w:val="00473015"/>
    <w:rsid w:val="0047368B"/>
    <w:rsid w:val="004738F1"/>
    <w:rsid w:val="00473A81"/>
    <w:rsid w:val="00473E0B"/>
    <w:rsid w:val="0047400A"/>
    <w:rsid w:val="00474504"/>
    <w:rsid w:val="00474659"/>
    <w:rsid w:val="004749FB"/>
    <w:rsid w:val="00474B8F"/>
    <w:rsid w:val="0047584E"/>
    <w:rsid w:val="00475DA4"/>
    <w:rsid w:val="00475F53"/>
    <w:rsid w:val="00476805"/>
    <w:rsid w:val="00476CD8"/>
    <w:rsid w:val="00476D89"/>
    <w:rsid w:val="00476F91"/>
    <w:rsid w:val="0047730F"/>
    <w:rsid w:val="0047738E"/>
    <w:rsid w:val="004778C4"/>
    <w:rsid w:val="00477E2C"/>
    <w:rsid w:val="00480A63"/>
    <w:rsid w:val="00480A89"/>
    <w:rsid w:val="00480B4A"/>
    <w:rsid w:val="00481B34"/>
    <w:rsid w:val="00482206"/>
    <w:rsid w:val="00482210"/>
    <w:rsid w:val="0048246E"/>
    <w:rsid w:val="00482596"/>
    <w:rsid w:val="00482F9F"/>
    <w:rsid w:val="0048323E"/>
    <w:rsid w:val="004837AA"/>
    <w:rsid w:val="00485703"/>
    <w:rsid w:val="00486345"/>
    <w:rsid w:val="004865F4"/>
    <w:rsid w:val="00486692"/>
    <w:rsid w:val="00487467"/>
    <w:rsid w:val="004874BF"/>
    <w:rsid w:val="004879DC"/>
    <w:rsid w:val="00487B07"/>
    <w:rsid w:val="00487B43"/>
    <w:rsid w:val="0049042F"/>
    <w:rsid w:val="004904F8"/>
    <w:rsid w:val="004906CB"/>
    <w:rsid w:val="0049071C"/>
    <w:rsid w:val="00490C53"/>
    <w:rsid w:val="00490F93"/>
    <w:rsid w:val="004911A8"/>
    <w:rsid w:val="00491361"/>
    <w:rsid w:val="00491397"/>
    <w:rsid w:val="004913DD"/>
    <w:rsid w:val="0049145E"/>
    <w:rsid w:val="0049241E"/>
    <w:rsid w:val="00492516"/>
    <w:rsid w:val="00492EC5"/>
    <w:rsid w:val="004935EE"/>
    <w:rsid w:val="0049373E"/>
    <w:rsid w:val="00493A23"/>
    <w:rsid w:val="00493CE1"/>
    <w:rsid w:val="00493D86"/>
    <w:rsid w:val="00494316"/>
    <w:rsid w:val="00494D30"/>
    <w:rsid w:val="004956B6"/>
    <w:rsid w:val="0049573D"/>
    <w:rsid w:val="00495CD0"/>
    <w:rsid w:val="00495D34"/>
    <w:rsid w:val="00495ECA"/>
    <w:rsid w:val="00497227"/>
    <w:rsid w:val="00497596"/>
    <w:rsid w:val="0049762C"/>
    <w:rsid w:val="004978BA"/>
    <w:rsid w:val="00497E19"/>
    <w:rsid w:val="00497E71"/>
    <w:rsid w:val="004A078F"/>
    <w:rsid w:val="004A0ECD"/>
    <w:rsid w:val="004A0FB8"/>
    <w:rsid w:val="004A1262"/>
    <w:rsid w:val="004A12B8"/>
    <w:rsid w:val="004A1419"/>
    <w:rsid w:val="004A1982"/>
    <w:rsid w:val="004A1B16"/>
    <w:rsid w:val="004A1C57"/>
    <w:rsid w:val="004A2213"/>
    <w:rsid w:val="004A23E0"/>
    <w:rsid w:val="004A24FD"/>
    <w:rsid w:val="004A2B66"/>
    <w:rsid w:val="004A2C02"/>
    <w:rsid w:val="004A3942"/>
    <w:rsid w:val="004A410B"/>
    <w:rsid w:val="004A410F"/>
    <w:rsid w:val="004A472D"/>
    <w:rsid w:val="004A5C30"/>
    <w:rsid w:val="004A6597"/>
    <w:rsid w:val="004A65BB"/>
    <w:rsid w:val="004A6D8F"/>
    <w:rsid w:val="004A714B"/>
    <w:rsid w:val="004A7334"/>
    <w:rsid w:val="004A7C65"/>
    <w:rsid w:val="004A7D52"/>
    <w:rsid w:val="004B0798"/>
    <w:rsid w:val="004B091F"/>
    <w:rsid w:val="004B12D7"/>
    <w:rsid w:val="004B16DE"/>
    <w:rsid w:val="004B206F"/>
    <w:rsid w:val="004B34C6"/>
    <w:rsid w:val="004B3559"/>
    <w:rsid w:val="004B372C"/>
    <w:rsid w:val="004B3763"/>
    <w:rsid w:val="004B39B0"/>
    <w:rsid w:val="004B3B30"/>
    <w:rsid w:val="004B428A"/>
    <w:rsid w:val="004B45EC"/>
    <w:rsid w:val="004B4B12"/>
    <w:rsid w:val="004B4B67"/>
    <w:rsid w:val="004B4DD4"/>
    <w:rsid w:val="004B541A"/>
    <w:rsid w:val="004B57E4"/>
    <w:rsid w:val="004B5F74"/>
    <w:rsid w:val="004B6034"/>
    <w:rsid w:val="004B62EE"/>
    <w:rsid w:val="004B64F3"/>
    <w:rsid w:val="004B67D6"/>
    <w:rsid w:val="004B6D36"/>
    <w:rsid w:val="004B6FA2"/>
    <w:rsid w:val="004B70A9"/>
    <w:rsid w:val="004B70BE"/>
    <w:rsid w:val="004B7132"/>
    <w:rsid w:val="004B7488"/>
    <w:rsid w:val="004B7597"/>
    <w:rsid w:val="004B76DC"/>
    <w:rsid w:val="004B79B2"/>
    <w:rsid w:val="004B7B6D"/>
    <w:rsid w:val="004C0E52"/>
    <w:rsid w:val="004C1160"/>
    <w:rsid w:val="004C1DBD"/>
    <w:rsid w:val="004C219E"/>
    <w:rsid w:val="004C22D8"/>
    <w:rsid w:val="004C26C9"/>
    <w:rsid w:val="004C29E7"/>
    <w:rsid w:val="004C3B92"/>
    <w:rsid w:val="004C4B4B"/>
    <w:rsid w:val="004C50A8"/>
    <w:rsid w:val="004C51F5"/>
    <w:rsid w:val="004C5798"/>
    <w:rsid w:val="004C5A6F"/>
    <w:rsid w:val="004C5B1F"/>
    <w:rsid w:val="004C5CAA"/>
    <w:rsid w:val="004C5D81"/>
    <w:rsid w:val="004C637B"/>
    <w:rsid w:val="004C6ACE"/>
    <w:rsid w:val="004C750D"/>
    <w:rsid w:val="004D0517"/>
    <w:rsid w:val="004D0996"/>
    <w:rsid w:val="004D1402"/>
    <w:rsid w:val="004D1404"/>
    <w:rsid w:val="004D14C0"/>
    <w:rsid w:val="004D1915"/>
    <w:rsid w:val="004D1B9A"/>
    <w:rsid w:val="004D214C"/>
    <w:rsid w:val="004D28E4"/>
    <w:rsid w:val="004D2BC6"/>
    <w:rsid w:val="004D4368"/>
    <w:rsid w:val="004D4F68"/>
    <w:rsid w:val="004D5D72"/>
    <w:rsid w:val="004D5DDC"/>
    <w:rsid w:val="004D7148"/>
    <w:rsid w:val="004D71C1"/>
    <w:rsid w:val="004D7562"/>
    <w:rsid w:val="004D791E"/>
    <w:rsid w:val="004E0090"/>
    <w:rsid w:val="004E0A3E"/>
    <w:rsid w:val="004E0ADE"/>
    <w:rsid w:val="004E117D"/>
    <w:rsid w:val="004E1635"/>
    <w:rsid w:val="004E1CB5"/>
    <w:rsid w:val="004E235E"/>
    <w:rsid w:val="004E3305"/>
    <w:rsid w:val="004E368C"/>
    <w:rsid w:val="004E3B0E"/>
    <w:rsid w:val="004E3B71"/>
    <w:rsid w:val="004E4D2A"/>
    <w:rsid w:val="004E4FD9"/>
    <w:rsid w:val="004E51C9"/>
    <w:rsid w:val="004E51FC"/>
    <w:rsid w:val="004E554D"/>
    <w:rsid w:val="004E59C6"/>
    <w:rsid w:val="004E5C17"/>
    <w:rsid w:val="004E62AA"/>
    <w:rsid w:val="004E674F"/>
    <w:rsid w:val="004E6A65"/>
    <w:rsid w:val="004E6FAA"/>
    <w:rsid w:val="004E73C7"/>
    <w:rsid w:val="004E7CD0"/>
    <w:rsid w:val="004E7DEC"/>
    <w:rsid w:val="004F055B"/>
    <w:rsid w:val="004F07ED"/>
    <w:rsid w:val="004F0AAF"/>
    <w:rsid w:val="004F183B"/>
    <w:rsid w:val="004F1B1E"/>
    <w:rsid w:val="004F1BD1"/>
    <w:rsid w:val="004F1FC2"/>
    <w:rsid w:val="004F20AC"/>
    <w:rsid w:val="004F24E1"/>
    <w:rsid w:val="004F268C"/>
    <w:rsid w:val="004F2719"/>
    <w:rsid w:val="004F2C9E"/>
    <w:rsid w:val="004F3BBE"/>
    <w:rsid w:val="004F3FE3"/>
    <w:rsid w:val="004F422F"/>
    <w:rsid w:val="004F4831"/>
    <w:rsid w:val="004F51D9"/>
    <w:rsid w:val="004F570B"/>
    <w:rsid w:val="004F5D7F"/>
    <w:rsid w:val="004F5E63"/>
    <w:rsid w:val="004F6680"/>
    <w:rsid w:val="004F6F91"/>
    <w:rsid w:val="005005AC"/>
    <w:rsid w:val="00500AE3"/>
    <w:rsid w:val="00500DBB"/>
    <w:rsid w:val="00500E24"/>
    <w:rsid w:val="005012E2"/>
    <w:rsid w:val="00501325"/>
    <w:rsid w:val="00501360"/>
    <w:rsid w:val="005016C7"/>
    <w:rsid w:val="005024EF"/>
    <w:rsid w:val="00502779"/>
    <w:rsid w:val="00502A89"/>
    <w:rsid w:val="00502B7F"/>
    <w:rsid w:val="00502CBE"/>
    <w:rsid w:val="00502CDB"/>
    <w:rsid w:val="00503190"/>
    <w:rsid w:val="00503701"/>
    <w:rsid w:val="00503AA3"/>
    <w:rsid w:val="00503AC0"/>
    <w:rsid w:val="00503E6B"/>
    <w:rsid w:val="00503EB8"/>
    <w:rsid w:val="00504340"/>
    <w:rsid w:val="005046B7"/>
    <w:rsid w:val="005046DC"/>
    <w:rsid w:val="00504A5E"/>
    <w:rsid w:val="00504DFE"/>
    <w:rsid w:val="00505468"/>
    <w:rsid w:val="005058B9"/>
    <w:rsid w:val="005058CD"/>
    <w:rsid w:val="00505974"/>
    <w:rsid w:val="005059AE"/>
    <w:rsid w:val="00505A18"/>
    <w:rsid w:val="00505F4F"/>
    <w:rsid w:val="00506553"/>
    <w:rsid w:val="00506999"/>
    <w:rsid w:val="00506A2F"/>
    <w:rsid w:val="005074D8"/>
    <w:rsid w:val="005077E3"/>
    <w:rsid w:val="00510A29"/>
    <w:rsid w:val="0051171D"/>
    <w:rsid w:val="00511F4C"/>
    <w:rsid w:val="00512471"/>
    <w:rsid w:val="005127F2"/>
    <w:rsid w:val="00513286"/>
    <w:rsid w:val="005138ED"/>
    <w:rsid w:val="00513BFC"/>
    <w:rsid w:val="00513CBA"/>
    <w:rsid w:val="00513F62"/>
    <w:rsid w:val="005140B4"/>
    <w:rsid w:val="00514557"/>
    <w:rsid w:val="00514A0B"/>
    <w:rsid w:val="005156D3"/>
    <w:rsid w:val="005163BC"/>
    <w:rsid w:val="00516B32"/>
    <w:rsid w:val="00516C1C"/>
    <w:rsid w:val="005171BE"/>
    <w:rsid w:val="0051764E"/>
    <w:rsid w:val="00517A84"/>
    <w:rsid w:val="00517ADC"/>
    <w:rsid w:val="00517DF4"/>
    <w:rsid w:val="00520553"/>
    <w:rsid w:val="00520560"/>
    <w:rsid w:val="005207F0"/>
    <w:rsid w:val="005209D6"/>
    <w:rsid w:val="00520EFB"/>
    <w:rsid w:val="0052131A"/>
    <w:rsid w:val="005213FB"/>
    <w:rsid w:val="005218FD"/>
    <w:rsid w:val="00521C52"/>
    <w:rsid w:val="0052280F"/>
    <w:rsid w:val="0052291E"/>
    <w:rsid w:val="005229FD"/>
    <w:rsid w:val="00522F23"/>
    <w:rsid w:val="0052304B"/>
    <w:rsid w:val="00524565"/>
    <w:rsid w:val="005247C5"/>
    <w:rsid w:val="005247CE"/>
    <w:rsid w:val="00524EF1"/>
    <w:rsid w:val="00525270"/>
    <w:rsid w:val="00525A30"/>
    <w:rsid w:val="00526425"/>
    <w:rsid w:val="005271AD"/>
    <w:rsid w:val="0052784F"/>
    <w:rsid w:val="005278EE"/>
    <w:rsid w:val="00527D95"/>
    <w:rsid w:val="00527E83"/>
    <w:rsid w:val="005301C6"/>
    <w:rsid w:val="005301F2"/>
    <w:rsid w:val="0053043E"/>
    <w:rsid w:val="005309E1"/>
    <w:rsid w:val="005314A4"/>
    <w:rsid w:val="0053186D"/>
    <w:rsid w:val="00531B9D"/>
    <w:rsid w:val="005328AC"/>
    <w:rsid w:val="00532E7C"/>
    <w:rsid w:val="00533081"/>
    <w:rsid w:val="005332A4"/>
    <w:rsid w:val="00533970"/>
    <w:rsid w:val="00533E6A"/>
    <w:rsid w:val="0053443F"/>
    <w:rsid w:val="00534625"/>
    <w:rsid w:val="0053510E"/>
    <w:rsid w:val="0053519C"/>
    <w:rsid w:val="00535502"/>
    <w:rsid w:val="00535516"/>
    <w:rsid w:val="00535F3F"/>
    <w:rsid w:val="00536E9E"/>
    <w:rsid w:val="0053746A"/>
    <w:rsid w:val="005405FC"/>
    <w:rsid w:val="00540738"/>
    <w:rsid w:val="00540F79"/>
    <w:rsid w:val="005419AC"/>
    <w:rsid w:val="00541BE1"/>
    <w:rsid w:val="00541E75"/>
    <w:rsid w:val="005420DD"/>
    <w:rsid w:val="0054251E"/>
    <w:rsid w:val="00542D6E"/>
    <w:rsid w:val="00543573"/>
    <w:rsid w:val="005441FF"/>
    <w:rsid w:val="005442EE"/>
    <w:rsid w:val="005443E5"/>
    <w:rsid w:val="005449E1"/>
    <w:rsid w:val="00544D32"/>
    <w:rsid w:val="00544EAC"/>
    <w:rsid w:val="00544EFB"/>
    <w:rsid w:val="005451EC"/>
    <w:rsid w:val="00545625"/>
    <w:rsid w:val="00545727"/>
    <w:rsid w:val="00545B86"/>
    <w:rsid w:val="005462A0"/>
    <w:rsid w:val="0054644D"/>
    <w:rsid w:val="00546527"/>
    <w:rsid w:val="0054681F"/>
    <w:rsid w:val="00546C85"/>
    <w:rsid w:val="005470B8"/>
    <w:rsid w:val="005473E2"/>
    <w:rsid w:val="00547A20"/>
    <w:rsid w:val="00547F10"/>
    <w:rsid w:val="00547FD2"/>
    <w:rsid w:val="0055006B"/>
    <w:rsid w:val="005504DA"/>
    <w:rsid w:val="005506BC"/>
    <w:rsid w:val="005507A2"/>
    <w:rsid w:val="005514D9"/>
    <w:rsid w:val="0055161D"/>
    <w:rsid w:val="00551653"/>
    <w:rsid w:val="00551C05"/>
    <w:rsid w:val="00551C28"/>
    <w:rsid w:val="00552A09"/>
    <w:rsid w:val="00553129"/>
    <w:rsid w:val="005532EC"/>
    <w:rsid w:val="0055336B"/>
    <w:rsid w:val="00553623"/>
    <w:rsid w:val="0055471F"/>
    <w:rsid w:val="00554B5E"/>
    <w:rsid w:val="0055510D"/>
    <w:rsid w:val="0055524A"/>
    <w:rsid w:val="00555282"/>
    <w:rsid w:val="00555435"/>
    <w:rsid w:val="00556BC9"/>
    <w:rsid w:val="00556D7E"/>
    <w:rsid w:val="00556E35"/>
    <w:rsid w:val="00556F22"/>
    <w:rsid w:val="00557225"/>
    <w:rsid w:val="00557A88"/>
    <w:rsid w:val="00557F69"/>
    <w:rsid w:val="005600E9"/>
    <w:rsid w:val="005608A6"/>
    <w:rsid w:val="00560CA2"/>
    <w:rsid w:val="0056125A"/>
    <w:rsid w:val="0056187D"/>
    <w:rsid w:val="00561A63"/>
    <w:rsid w:val="00561FD4"/>
    <w:rsid w:val="0056208F"/>
    <w:rsid w:val="005620A9"/>
    <w:rsid w:val="00562181"/>
    <w:rsid w:val="00562379"/>
    <w:rsid w:val="0056288C"/>
    <w:rsid w:val="00562B73"/>
    <w:rsid w:val="005634DA"/>
    <w:rsid w:val="00563675"/>
    <w:rsid w:val="00563B7C"/>
    <w:rsid w:val="00563D91"/>
    <w:rsid w:val="00564143"/>
    <w:rsid w:val="005645C6"/>
    <w:rsid w:val="005649E4"/>
    <w:rsid w:val="00564B83"/>
    <w:rsid w:val="00564D29"/>
    <w:rsid w:val="00564D56"/>
    <w:rsid w:val="00565268"/>
    <w:rsid w:val="00565BF6"/>
    <w:rsid w:val="0056644E"/>
    <w:rsid w:val="0056647A"/>
    <w:rsid w:val="005665E6"/>
    <w:rsid w:val="005666B8"/>
    <w:rsid w:val="005668D3"/>
    <w:rsid w:val="00567020"/>
    <w:rsid w:val="005675C4"/>
    <w:rsid w:val="005679EB"/>
    <w:rsid w:val="00567F5A"/>
    <w:rsid w:val="005701A7"/>
    <w:rsid w:val="00570BF2"/>
    <w:rsid w:val="00570C46"/>
    <w:rsid w:val="00570EE9"/>
    <w:rsid w:val="00571360"/>
    <w:rsid w:val="00571A99"/>
    <w:rsid w:val="00571C3F"/>
    <w:rsid w:val="00571E13"/>
    <w:rsid w:val="005720F1"/>
    <w:rsid w:val="005725D1"/>
    <w:rsid w:val="005729DE"/>
    <w:rsid w:val="00572B38"/>
    <w:rsid w:val="00572B5B"/>
    <w:rsid w:val="00572D1C"/>
    <w:rsid w:val="00573C96"/>
    <w:rsid w:val="00573FCF"/>
    <w:rsid w:val="005740AE"/>
    <w:rsid w:val="00574127"/>
    <w:rsid w:val="005743AE"/>
    <w:rsid w:val="00574B7C"/>
    <w:rsid w:val="00574F5E"/>
    <w:rsid w:val="005757BB"/>
    <w:rsid w:val="00575865"/>
    <w:rsid w:val="00575B54"/>
    <w:rsid w:val="0057673B"/>
    <w:rsid w:val="00576B6A"/>
    <w:rsid w:val="00576CEE"/>
    <w:rsid w:val="00577774"/>
    <w:rsid w:val="005778BA"/>
    <w:rsid w:val="00577B57"/>
    <w:rsid w:val="00577CC3"/>
    <w:rsid w:val="00577FA6"/>
    <w:rsid w:val="005802CD"/>
    <w:rsid w:val="005805F1"/>
    <w:rsid w:val="0058089B"/>
    <w:rsid w:val="00580A8A"/>
    <w:rsid w:val="00580BE7"/>
    <w:rsid w:val="00580CC5"/>
    <w:rsid w:val="00580E1A"/>
    <w:rsid w:val="0058129B"/>
    <w:rsid w:val="005817FB"/>
    <w:rsid w:val="00581BAF"/>
    <w:rsid w:val="00582268"/>
    <w:rsid w:val="005823D5"/>
    <w:rsid w:val="00583115"/>
    <w:rsid w:val="00583118"/>
    <w:rsid w:val="005835BB"/>
    <w:rsid w:val="00583725"/>
    <w:rsid w:val="0058407F"/>
    <w:rsid w:val="00584268"/>
    <w:rsid w:val="0058483B"/>
    <w:rsid w:val="00584BEC"/>
    <w:rsid w:val="00584C73"/>
    <w:rsid w:val="00584E7F"/>
    <w:rsid w:val="00585DA7"/>
    <w:rsid w:val="005862D0"/>
    <w:rsid w:val="00586A04"/>
    <w:rsid w:val="00586BCF"/>
    <w:rsid w:val="00586D7A"/>
    <w:rsid w:val="00587D90"/>
    <w:rsid w:val="005909E8"/>
    <w:rsid w:val="00590EDA"/>
    <w:rsid w:val="00590F9F"/>
    <w:rsid w:val="00591169"/>
    <w:rsid w:val="00591735"/>
    <w:rsid w:val="00591738"/>
    <w:rsid w:val="00591850"/>
    <w:rsid w:val="00592366"/>
    <w:rsid w:val="0059266C"/>
    <w:rsid w:val="00592686"/>
    <w:rsid w:val="00592CC4"/>
    <w:rsid w:val="00592FF8"/>
    <w:rsid w:val="005931BA"/>
    <w:rsid w:val="005933EB"/>
    <w:rsid w:val="0059371D"/>
    <w:rsid w:val="00593898"/>
    <w:rsid w:val="00593F15"/>
    <w:rsid w:val="00594722"/>
    <w:rsid w:val="00594A5F"/>
    <w:rsid w:val="00594FA9"/>
    <w:rsid w:val="00595032"/>
    <w:rsid w:val="00595732"/>
    <w:rsid w:val="00595967"/>
    <w:rsid w:val="00595B5C"/>
    <w:rsid w:val="00595C4F"/>
    <w:rsid w:val="00595E7E"/>
    <w:rsid w:val="00596CDB"/>
    <w:rsid w:val="00596F2A"/>
    <w:rsid w:val="0059746E"/>
    <w:rsid w:val="00597482"/>
    <w:rsid w:val="00597535"/>
    <w:rsid w:val="005976DC"/>
    <w:rsid w:val="005979C9"/>
    <w:rsid w:val="00597BA3"/>
    <w:rsid w:val="00597D48"/>
    <w:rsid w:val="00597EC6"/>
    <w:rsid w:val="00597F79"/>
    <w:rsid w:val="005A00F6"/>
    <w:rsid w:val="005A098E"/>
    <w:rsid w:val="005A0E24"/>
    <w:rsid w:val="005A0F03"/>
    <w:rsid w:val="005A0F6F"/>
    <w:rsid w:val="005A143D"/>
    <w:rsid w:val="005A14D3"/>
    <w:rsid w:val="005A1506"/>
    <w:rsid w:val="005A1ABB"/>
    <w:rsid w:val="005A1CFA"/>
    <w:rsid w:val="005A1EEA"/>
    <w:rsid w:val="005A226B"/>
    <w:rsid w:val="005A2AEB"/>
    <w:rsid w:val="005A2D01"/>
    <w:rsid w:val="005A2F67"/>
    <w:rsid w:val="005A3421"/>
    <w:rsid w:val="005A3701"/>
    <w:rsid w:val="005A3C22"/>
    <w:rsid w:val="005A52CD"/>
    <w:rsid w:val="005A5B40"/>
    <w:rsid w:val="005A5D81"/>
    <w:rsid w:val="005A5F3D"/>
    <w:rsid w:val="005A63A1"/>
    <w:rsid w:val="005A6463"/>
    <w:rsid w:val="005A6492"/>
    <w:rsid w:val="005A6576"/>
    <w:rsid w:val="005A7108"/>
    <w:rsid w:val="005A73D0"/>
    <w:rsid w:val="005A7410"/>
    <w:rsid w:val="005A75E8"/>
    <w:rsid w:val="005A76A9"/>
    <w:rsid w:val="005A772B"/>
    <w:rsid w:val="005A7CDB"/>
    <w:rsid w:val="005A7D9A"/>
    <w:rsid w:val="005A7E4E"/>
    <w:rsid w:val="005A7F41"/>
    <w:rsid w:val="005B0217"/>
    <w:rsid w:val="005B03ED"/>
    <w:rsid w:val="005B07A9"/>
    <w:rsid w:val="005B0932"/>
    <w:rsid w:val="005B1522"/>
    <w:rsid w:val="005B1808"/>
    <w:rsid w:val="005B1C64"/>
    <w:rsid w:val="005B1ED3"/>
    <w:rsid w:val="005B25FE"/>
    <w:rsid w:val="005B28DD"/>
    <w:rsid w:val="005B31B7"/>
    <w:rsid w:val="005B4812"/>
    <w:rsid w:val="005B4EAC"/>
    <w:rsid w:val="005B5240"/>
    <w:rsid w:val="005B54A9"/>
    <w:rsid w:val="005B5BC5"/>
    <w:rsid w:val="005B5CE8"/>
    <w:rsid w:val="005B6CA5"/>
    <w:rsid w:val="005B7428"/>
    <w:rsid w:val="005B754F"/>
    <w:rsid w:val="005B75A6"/>
    <w:rsid w:val="005B7D9A"/>
    <w:rsid w:val="005C09EC"/>
    <w:rsid w:val="005C148D"/>
    <w:rsid w:val="005C2629"/>
    <w:rsid w:val="005C2CB2"/>
    <w:rsid w:val="005C2D87"/>
    <w:rsid w:val="005C3563"/>
    <w:rsid w:val="005C36E9"/>
    <w:rsid w:val="005C372B"/>
    <w:rsid w:val="005C373B"/>
    <w:rsid w:val="005C5CA8"/>
    <w:rsid w:val="005C63A1"/>
    <w:rsid w:val="005C66B2"/>
    <w:rsid w:val="005C6C7A"/>
    <w:rsid w:val="005C711E"/>
    <w:rsid w:val="005C7DB2"/>
    <w:rsid w:val="005D02EE"/>
    <w:rsid w:val="005D05BD"/>
    <w:rsid w:val="005D0B5B"/>
    <w:rsid w:val="005D0C5A"/>
    <w:rsid w:val="005D0CF5"/>
    <w:rsid w:val="005D2D0E"/>
    <w:rsid w:val="005D4A63"/>
    <w:rsid w:val="005D4C97"/>
    <w:rsid w:val="005D4E7A"/>
    <w:rsid w:val="005D5370"/>
    <w:rsid w:val="005D619F"/>
    <w:rsid w:val="005D61AC"/>
    <w:rsid w:val="005D6A44"/>
    <w:rsid w:val="005D6D65"/>
    <w:rsid w:val="005E008A"/>
    <w:rsid w:val="005E00E2"/>
    <w:rsid w:val="005E01B7"/>
    <w:rsid w:val="005E0307"/>
    <w:rsid w:val="005E0347"/>
    <w:rsid w:val="005E057F"/>
    <w:rsid w:val="005E0AC9"/>
    <w:rsid w:val="005E1038"/>
    <w:rsid w:val="005E1479"/>
    <w:rsid w:val="005E1C82"/>
    <w:rsid w:val="005E1E03"/>
    <w:rsid w:val="005E212D"/>
    <w:rsid w:val="005E235A"/>
    <w:rsid w:val="005E237E"/>
    <w:rsid w:val="005E2567"/>
    <w:rsid w:val="005E26C5"/>
    <w:rsid w:val="005E2D6B"/>
    <w:rsid w:val="005E34F1"/>
    <w:rsid w:val="005E3FE8"/>
    <w:rsid w:val="005E40A7"/>
    <w:rsid w:val="005E413A"/>
    <w:rsid w:val="005E43A9"/>
    <w:rsid w:val="005E43B7"/>
    <w:rsid w:val="005E476B"/>
    <w:rsid w:val="005E4A6E"/>
    <w:rsid w:val="005E5089"/>
    <w:rsid w:val="005E5228"/>
    <w:rsid w:val="005E5249"/>
    <w:rsid w:val="005E57DA"/>
    <w:rsid w:val="005E66FB"/>
    <w:rsid w:val="005E6B43"/>
    <w:rsid w:val="005E6E3C"/>
    <w:rsid w:val="005E7218"/>
    <w:rsid w:val="005E7271"/>
    <w:rsid w:val="005E79EC"/>
    <w:rsid w:val="005E7D29"/>
    <w:rsid w:val="005F012C"/>
    <w:rsid w:val="005F01A8"/>
    <w:rsid w:val="005F0F1C"/>
    <w:rsid w:val="005F104A"/>
    <w:rsid w:val="005F13AA"/>
    <w:rsid w:val="005F185D"/>
    <w:rsid w:val="005F234E"/>
    <w:rsid w:val="005F25FF"/>
    <w:rsid w:val="005F2D15"/>
    <w:rsid w:val="005F32D6"/>
    <w:rsid w:val="005F391F"/>
    <w:rsid w:val="005F43AB"/>
    <w:rsid w:val="005F44D3"/>
    <w:rsid w:val="005F4629"/>
    <w:rsid w:val="005F4B5A"/>
    <w:rsid w:val="005F52D7"/>
    <w:rsid w:val="005F5993"/>
    <w:rsid w:val="005F5AD2"/>
    <w:rsid w:val="005F5BE5"/>
    <w:rsid w:val="005F6043"/>
    <w:rsid w:val="005F618B"/>
    <w:rsid w:val="005F722F"/>
    <w:rsid w:val="005F7658"/>
    <w:rsid w:val="005F77C7"/>
    <w:rsid w:val="005F7A67"/>
    <w:rsid w:val="005F7B52"/>
    <w:rsid w:val="005F7BC3"/>
    <w:rsid w:val="00600085"/>
    <w:rsid w:val="0060018E"/>
    <w:rsid w:val="006004CD"/>
    <w:rsid w:val="00600947"/>
    <w:rsid w:val="00600B9C"/>
    <w:rsid w:val="00600E8E"/>
    <w:rsid w:val="00600F42"/>
    <w:rsid w:val="00600F8D"/>
    <w:rsid w:val="00601452"/>
    <w:rsid w:val="006022FF"/>
    <w:rsid w:val="00602A83"/>
    <w:rsid w:val="00602BD1"/>
    <w:rsid w:val="00602D63"/>
    <w:rsid w:val="00602DD2"/>
    <w:rsid w:val="00604531"/>
    <w:rsid w:val="00604A44"/>
    <w:rsid w:val="0060503B"/>
    <w:rsid w:val="00605497"/>
    <w:rsid w:val="00605AFE"/>
    <w:rsid w:val="00606056"/>
    <w:rsid w:val="006063D8"/>
    <w:rsid w:val="00606CD5"/>
    <w:rsid w:val="00606DFD"/>
    <w:rsid w:val="00607873"/>
    <w:rsid w:val="00607A7A"/>
    <w:rsid w:val="006104D1"/>
    <w:rsid w:val="00610744"/>
    <w:rsid w:val="006108C2"/>
    <w:rsid w:val="00610A50"/>
    <w:rsid w:val="006113A6"/>
    <w:rsid w:val="00611BE5"/>
    <w:rsid w:val="006122DD"/>
    <w:rsid w:val="00612F68"/>
    <w:rsid w:val="006135A5"/>
    <w:rsid w:val="00613922"/>
    <w:rsid w:val="00613936"/>
    <w:rsid w:val="00613A61"/>
    <w:rsid w:val="00614C38"/>
    <w:rsid w:val="00614FE9"/>
    <w:rsid w:val="0061558E"/>
    <w:rsid w:val="0061589E"/>
    <w:rsid w:val="00616494"/>
    <w:rsid w:val="006164B7"/>
    <w:rsid w:val="006168A9"/>
    <w:rsid w:val="00616BD0"/>
    <w:rsid w:val="0061759E"/>
    <w:rsid w:val="00617ED7"/>
    <w:rsid w:val="006202D0"/>
    <w:rsid w:val="00620735"/>
    <w:rsid w:val="00620D0E"/>
    <w:rsid w:val="006213E9"/>
    <w:rsid w:val="00621588"/>
    <w:rsid w:val="00622AED"/>
    <w:rsid w:val="00622EFC"/>
    <w:rsid w:val="00622FBF"/>
    <w:rsid w:val="00623157"/>
    <w:rsid w:val="00623DEA"/>
    <w:rsid w:val="006248E4"/>
    <w:rsid w:val="006249CF"/>
    <w:rsid w:val="00624EB9"/>
    <w:rsid w:val="0062533F"/>
    <w:rsid w:val="00625698"/>
    <w:rsid w:val="006259E2"/>
    <w:rsid w:val="00625D12"/>
    <w:rsid w:val="00626178"/>
    <w:rsid w:val="006262B2"/>
    <w:rsid w:val="00626BED"/>
    <w:rsid w:val="00627A89"/>
    <w:rsid w:val="00627B0F"/>
    <w:rsid w:val="00627E00"/>
    <w:rsid w:val="00630757"/>
    <w:rsid w:val="006312E9"/>
    <w:rsid w:val="00631C1D"/>
    <w:rsid w:val="00631C22"/>
    <w:rsid w:val="00632164"/>
    <w:rsid w:val="006322A0"/>
    <w:rsid w:val="00632F39"/>
    <w:rsid w:val="00633676"/>
    <w:rsid w:val="00633781"/>
    <w:rsid w:val="00633FBE"/>
    <w:rsid w:val="00634253"/>
    <w:rsid w:val="0063511F"/>
    <w:rsid w:val="0063599E"/>
    <w:rsid w:val="00636086"/>
    <w:rsid w:val="0063653F"/>
    <w:rsid w:val="00636924"/>
    <w:rsid w:val="0063738B"/>
    <w:rsid w:val="00637420"/>
    <w:rsid w:val="00637870"/>
    <w:rsid w:val="006402CD"/>
    <w:rsid w:val="00640AC0"/>
    <w:rsid w:val="00640B77"/>
    <w:rsid w:val="00640E23"/>
    <w:rsid w:val="00641388"/>
    <w:rsid w:val="006418FC"/>
    <w:rsid w:val="00641A06"/>
    <w:rsid w:val="00642813"/>
    <w:rsid w:val="0064281C"/>
    <w:rsid w:val="0064292E"/>
    <w:rsid w:val="00642F86"/>
    <w:rsid w:val="00643650"/>
    <w:rsid w:val="00643A10"/>
    <w:rsid w:val="00643B8F"/>
    <w:rsid w:val="00643DC3"/>
    <w:rsid w:val="006440E6"/>
    <w:rsid w:val="0064410D"/>
    <w:rsid w:val="0064423F"/>
    <w:rsid w:val="00644422"/>
    <w:rsid w:val="0064453E"/>
    <w:rsid w:val="006446FF"/>
    <w:rsid w:val="0064476D"/>
    <w:rsid w:val="006448EE"/>
    <w:rsid w:val="0064508F"/>
    <w:rsid w:val="006453F4"/>
    <w:rsid w:val="00645C88"/>
    <w:rsid w:val="00645DCF"/>
    <w:rsid w:val="00645F8F"/>
    <w:rsid w:val="00646156"/>
    <w:rsid w:val="0064615B"/>
    <w:rsid w:val="0064663B"/>
    <w:rsid w:val="00646644"/>
    <w:rsid w:val="00646A3A"/>
    <w:rsid w:val="006471B1"/>
    <w:rsid w:val="006472C1"/>
    <w:rsid w:val="00647416"/>
    <w:rsid w:val="0064773A"/>
    <w:rsid w:val="00647B0B"/>
    <w:rsid w:val="00647B63"/>
    <w:rsid w:val="00650639"/>
    <w:rsid w:val="00650B6C"/>
    <w:rsid w:val="00651166"/>
    <w:rsid w:val="00651235"/>
    <w:rsid w:val="006514E7"/>
    <w:rsid w:val="00651A22"/>
    <w:rsid w:val="00651A6E"/>
    <w:rsid w:val="00651B31"/>
    <w:rsid w:val="00651EEA"/>
    <w:rsid w:val="0065268E"/>
    <w:rsid w:val="006527AB"/>
    <w:rsid w:val="0065371E"/>
    <w:rsid w:val="00653940"/>
    <w:rsid w:val="00653C9A"/>
    <w:rsid w:val="00653E71"/>
    <w:rsid w:val="00653FAD"/>
    <w:rsid w:val="006543AE"/>
    <w:rsid w:val="00654482"/>
    <w:rsid w:val="00654653"/>
    <w:rsid w:val="00654CBD"/>
    <w:rsid w:val="00654E2E"/>
    <w:rsid w:val="00654E9D"/>
    <w:rsid w:val="006557B9"/>
    <w:rsid w:val="00655BDA"/>
    <w:rsid w:val="00655F24"/>
    <w:rsid w:val="0065651A"/>
    <w:rsid w:val="00656AC7"/>
    <w:rsid w:val="00656B52"/>
    <w:rsid w:val="006579D0"/>
    <w:rsid w:val="00657D39"/>
    <w:rsid w:val="00657DA4"/>
    <w:rsid w:val="00657DE9"/>
    <w:rsid w:val="006606DD"/>
    <w:rsid w:val="00660E9F"/>
    <w:rsid w:val="00660F5F"/>
    <w:rsid w:val="00661134"/>
    <w:rsid w:val="00662362"/>
    <w:rsid w:val="0066291E"/>
    <w:rsid w:val="00663641"/>
    <w:rsid w:val="00663A56"/>
    <w:rsid w:val="00663BAF"/>
    <w:rsid w:val="00664127"/>
    <w:rsid w:val="00664E3C"/>
    <w:rsid w:val="00664FBD"/>
    <w:rsid w:val="00665732"/>
    <w:rsid w:val="0066651D"/>
    <w:rsid w:val="00666ED5"/>
    <w:rsid w:val="00667045"/>
    <w:rsid w:val="00667179"/>
    <w:rsid w:val="006676D7"/>
    <w:rsid w:val="00667A84"/>
    <w:rsid w:val="00667FDA"/>
    <w:rsid w:val="00671464"/>
    <w:rsid w:val="006716A4"/>
    <w:rsid w:val="00672120"/>
    <w:rsid w:val="00672760"/>
    <w:rsid w:val="00672B89"/>
    <w:rsid w:val="00673C04"/>
    <w:rsid w:val="00674229"/>
    <w:rsid w:val="006744E6"/>
    <w:rsid w:val="00674C9C"/>
    <w:rsid w:val="00674FC3"/>
    <w:rsid w:val="00675382"/>
    <w:rsid w:val="006759C0"/>
    <w:rsid w:val="00675BAE"/>
    <w:rsid w:val="00675DC9"/>
    <w:rsid w:val="00676459"/>
    <w:rsid w:val="0067655C"/>
    <w:rsid w:val="00676735"/>
    <w:rsid w:val="00676B61"/>
    <w:rsid w:val="00676F60"/>
    <w:rsid w:val="006772F5"/>
    <w:rsid w:val="00677420"/>
    <w:rsid w:val="00677AE1"/>
    <w:rsid w:val="00677E3F"/>
    <w:rsid w:val="006800E6"/>
    <w:rsid w:val="006810FD"/>
    <w:rsid w:val="00681273"/>
    <w:rsid w:val="00681835"/>
    <w:rsid w:val="00682F2F"/>
    <w:rsid w:val="006832E4"/>
    <w:rsid w:val="00683527"/>
    <w:rsid w:val="006835FA"/>
    <w:rsid w:val="006837E7"/>
    <w:rsid w:val="0068390E"/>
    <w:rsid w:val="00683965"/>
    <w:rsid w:val="00683CDE"/>
    <w:rsid w:val="00684200"/>
    <w:rsid w:val="0068426D"/>
    <w:rsid w:val="00684931"/>
    <w:rsid w:val="00685310"/>
    <w:rsid w:val="0068545A"/>
    <w:rsid w:val="00685960"/>
    <w:rsid w:val="006859E0"/>
    <w:rsid w:val="00685DA7"/>
    <w:rsid w:val="00685EC6"/>
    <w:rsid w:val="00686417"/>
    <w:rsid w:val="006866F3"/>
    <w:rsid w:val="00686AD1"/>
    <w:rsid w:val="00687613"/>
    <w:rsid w:val="00687C1D"/>
    <w:rsid w:val="0069021F"/>
    <w:rsid w:val="006904DC"/>
    <w:rsid w:val="00690742"/>
    <w:rsid w:val="00690D45"/>
    <w:rsid w:val="006914FA"/>
    <w:rsid w:val="0069234E"/>
    <w:rsid w:val="006926C9"/>
    <w:rsid w:val="0069293D"/>
    <w:rsid w:val="00693806"/>
    <w:rsid w:val="00693A19"/>
    <w:rsid w:val="0069436A"/>
    <w:rsid w:val="006945F7"/>
    <w:rsid w:val="00694C92"/>
    <w:rsid w:val="00694CEE"/>
    <w:rsid w:val="00694D95"/>
    <w:rsid w:val="00694E37"/>
    <w:rsid w:val="00695AD0"/>
    <w:rsid w:val="00695BB2"/>
    <w:rsid w:val="0069626D"/>
    <w:rsid w:val="00696853"/>
    <w:rsid w:val="00696E9C"/>
    <w:rsid w:val="00697404"/>
    <w:rsid w:val="00697E73"/>
    <w:rsid w:val="006A023E"/>
    <w:rsid w:val="006A085B"/>
    <w:rsid w:val="006A0D8D"/>
    <w:rsid w:val="006A0EA0"/>
    <w:rsid w:val="006A168D"/>
    <w:rsid w:val="006A1898"/>
    <w:rsid w:val="006A1E4B"/>
    <w:rsid w:val="006A274A"/>
    <w:rsid w:val="006A2891"/>
    <w:rsid w:val="006A2E63"/>
    <w:rsid w:val="006A3062"/>
    <w:rsid w:val="006A3181"/>
    <w:rsid w:val="006A3E95"/>
    <w:rsid w:val="006A3F94"/>
    <w:rsid w:val="006A48CF"/>
    <w:rsid w:val="006A4938"/>
    <w:rsid w:val="006A4E80"/>
    <w:rsid w:val="006A5064"/>
    <w:rsid w:val="006A5382"/>
    <w:rsid w:val="006A57D2"/>
    <w:rsid w:val="006A5CA8"/>
    <w:rsid w:val="006A5F47"/>
    <w:rsid w:val="006A6377"/>
    <w:rsid w:val="006A6405"/>
    <w:rsid w:val="006A696D"/>
    <w:rsid w:val="006A6A39"/>
    <w:rsid w:val="006A6B18"/>
    <w:rsid w:val="006A6BE1"/>
    <w:rsid w:val="006B039D"/>
    <w:rsid w:val="006B1580"/>
    <w:rsid w:val="006B1E35"/>
    <w:rsid w:val="006B2951"/>
    <w:rsid w:val="006B2B02"/>
    <w:rsid w:val="006B2B94"/>
    <w:rsid w:val="006B3B01"/>
    <w:rsid w:val="006B3B33"/>
    <w:rsid w:val="006B3B7A"/>
    <w:rsid w:val="006B4180"/>
    <w:rsid w:val="006B4242"/>
    <w:rsid w:val="006B4667"/>
    <w:rsid w:val="006B485A"/>
    <w:rsid w:val="006B498B"/>
    <w:rsid w:val="006B4BFE"/>
    <w:rsid w:val="006B4C07"/>
    <w:rsid w:val="006B4E34"/>
    <w:rsid w:val="006B56A6"/>
    <w:rsid w:val="006B6597"/>
    <w:rsid w:val="006B665F"/>
    <w:rsid w:val="006B6E31"/>
    <w:rsid w:val="006B6ECB"/>
    <w:rsid w:val="006B7040"/>
    <w:rsid w:val="006B752F"/>
    <w:rsid w:val="006B7622"/>
    <w:rsid w:val="006B7967"/>
    <w:rsid w:val="006B7A89"/>
    <w:rsid w:val="006B7DC6"/>
    <w:rsid w:val="006B7EB0"/>
    <w:rsid w:val="006C02A9"/>
    <w:rsid w:val="006C04FA"/>
    <w:rsid w:val="006C0519"/>
    <w:rsid w:val="006C12FA"/>
    <w:rsid w:val="006C1490"/>
    <w:rsid w:val="006C17FF"/>
    <w:rsid w:val="006C1D13"/>
    <w:rsid w:val="006C2146"/>
    <w:rsid w:val="006C2295"/>
    <w:rsid w:val="006C2481"/>
    <w:rsid w:val="006C2888"/>
    <w:rsid w:val="006C2AE6"/>
    <w:rsid w:val="006C35A1"/>
    <w:rsid w:val="006C424C"/>
    <w:rsid w:val="006C4255"/>
    <w:rsid w:val="006C43AA"/>
    <w:rsid w:val="006C4A63"/>
    <w:rsid w:val="006C4C14"/>
    <w:rsid w:val="006C4CA3"/>
    <w:rsid w:val="006C4E55"/>
    <w:rsid w:val="006C4FD2"/>
    <w:rsid w:val="006C5401"/>
    <w:rsid w:val="006C5598"/>
    <w:rsid w:val="006C5FBA"/>
    <w:rsid w:val="006C60D5"/>
    <w:rsid w:val="006C63F5"/>
    <w:rsid w:val="006C6F8A"/>
    <w:rsid w:val="006C7415"/>
    <w:rsid w:val="006D006C"/>
    <w:rsid w:val="006D0612"/>
    <w:rsid w:val="006D10B9"/>
    <w:rsid w:val="006D191B"/>
    <w:rsid w:val="006D1AEF"/>
    <w:rsid w:val="006D1B67"/>
    <w:rsid w:val="006D1CEF"/>
    <w:rsid w:val="006D23F8"/>
    <w:rsid w:val="006D262A"/>
    <w:rsid w:val="006D2C7D"/>
    <w:rsid w:val="006D2F70"/>
    <w:rsid w:val="006D316B"/>
    <w:rsid w:val="006D3DCA"/>
    <w:rsid w:val="006D4661"/>
    <w:rsid w:val="006D4B04"/>
    <w:rsid w:val="006D4C33"/>
    <w:rsid w:val="006D5232"/>
    <w:rsid w:val="006D54E1"/>
    <w:rsid w:val="006D5EE3"/>
    <w:rsid w:val="006D63A7"/>
    <w:rsid w:val="006D6723"/>
    <w:rsid w:val="006D7413"/>
    <w:rsid w:val="006D7422"/>
    <w:rsid w:val="006D7990"/>
    <w:rsid w:val="006D7D46"/>
    <w:rsid w:val="006D7EAB"/>
    <w:rsid w:val="006D7EFD"/>
    <w:rsid w:val="006E00F6"/>
    <w:rsid w:val="006E0141"/>
    <w:rsid w:val="006E049C"/>
    <w:rsid w:val="006E0527"/>
    <w:rsid w:val="006E0FDE"/>
    <w:rsid w:val="006E1051"/>
    <w:rsid w:val="006E1BBC"/>
    <w:rsid w:val="006E2062"/>
    <w:rsid w:val="006E21E1"/>
    <w:rsid w:val="006E2499"/>
    <w:rsid w:val="006E2C95"/>
    <w:rsid w:val="006E30D5"/>
    <w:rsid w:val="006E30ED"/>
    <w:rsid w:val="006E374C"/>
    <w:rsid w:val="006E3C1E"/>
    <w:rsid w:val="006E3C78"/>
    <w:rsid w:val="006E3CA6"/>
    <w:rsid w:val="006E3FE9"/>
    <w:rsid w:val="006E4526"/>
    <w:rsid w:val="006E458E"/>
    <w:rsid w:val="006E459C"/>
    <w:rsid w:val="006E4CB3"/>
    <w:rsid w:val="006E4E6E"/>
    <w:rsid w:val="006E573F"/>
    <w:rsid w:val="006E583F"/>
    <w:rsid w:val="006E59BD"/>
    <w:rsid w:val="006E5BA3"/>
    <w:rsid w:val="006E5FCC"/>
    <w:rsid w:val="006E6137"/>
    <w:rsid w:val="006E6925"/>
    <w:rsid w:val="006E6C94"/>
    <w:rsid w:val="006E6DEC"/>
    <w:rsid w:val="006E6F14"/>
    <w:rsid w:val="006E6F46"/>
    <w:rsid w:val="006E709B"/>
    <w:rsid w:val="006E76D9"/>
    <w:rsid w:val="006E7FD5"/>
    <w:rsid w:val="006F06B4"/>
    <w:rsid w:val="006F0CCA"/>
    <w:rsid w:val="006F0E3E"/>
    <w:rsid w:val="006F0FAA"/>
    <w:rsid w:val="006F127A"/>
    <w:rsid w:val="006F12B0"/>
    <w:rsid w:val="006F1476"/>
    <w:rsid w:val="006F1BB1"/>
    <w:rsid w:val="006F1C62"/>
    <w:rsid w:val="006F259E"/>
    <w:rsid w:val="006F29A3"/>
    <w:rsid w:val="006F29D6"/>
    <w:rsid w:val="006F2A30"/>
    <w:rsid w:val="006F2D35"/>
    <w:rsid w:val="006F312F"/>
    <w:rsid w:val="006F3282"/>
    <w:rsid w:val="006F3A04"/>
    <w:rsid w:val="006F3E54"/>
    <w:rsid w:val="006F3EF2"/>
    <w:rsid w:val="006F3FAF"/>
    <w:rsid w:val="006F4369"/>
    <w:rsid w:val="006F4563"/>
    <w:rsid w:val="006F4602"/>
    <w:rsid w:val="006F46C6"/>
    <w:rsid w:val="006F4710"/>
    <w:rsid w:val="006F4C14"/>
    <w:rsid w:val="006F5E1C"/>
    <w:rsid w:val="006F660A"/>
    <w:rsid w:val="006F6B15"/>
    <w:rsid w:val="006F6EA3"/>
    <w:rsid w:val="006F7120"/>
    <w:rsid w:val="006F7878"/>
    <w:rsid w:val="006F7C83"/>
    <w:rsid w:val="00700674"/>
    <w:rsid w:val="0070076D"/>
    <w:rsid w:val="0070089C"/>
    <w:rsid w:val="00700BD0"/>
    <w:rsid w:val="00700C02"/>
    <w:rsid w:val="007010E8"/>
    <w:rsid w:val="00701952"/>
    <w:rsid w:val="00701AE7"/>
    <w:rsid w:val="00701D92"/>
    <w:rsid w:val="00701F92"/>
    <w:rsid w:val="00701FA8"/>
    <w:rsid w:val="00702496"/>
    <w:rsid w:val="007025F9"/>
    <w:rsid w:val="00703401"/>
    <w:rsid w:val="0070363D"/>
    <w:rsid w:val="00703B7D"/>
    <w:rsid w:val="00703B95"/>
    <w:rsid w:val="00703CEC"/>
    <w:rsid w:val="00703F6B"/>
    <w:rsid w:val="0070400B"/>
    <w:rsid w:val="00704827"/>
    <w:rsid w:val="00704E12"/>
    <w:rsid w:val="007051F2"/>
    <w:rsid w:val="00705355"/>
    <w:rsid w:val="007058F6"/>
    <w:rsid w:val="00705993"/>
    <w:rsid w:val="007059F0"/>
    <w:rsid w:val="00705D2E"/>
    <w:rsid w:val="00710154"/>
    <w:rsid w:val="00710E43"/>
    <w:rsid w:val="007114D9"/>
    <w:rsid w:val="00711CC4"/>
    <w:rsid w:val="007122B3"/>
    <w:rsid w:val="007123DB"/>
    <w:rsid w:val="00712A25"/>
    <w:rsid w:val="00712FB0"/>
    <w:rsid w:val="00713247"/>
    <w:rsid w:val="007137D8"/>
    <w:rsid w:val="00713F38"/>
    <w:rsid w:val="0071437A"/>
    <w:rsid w:val="007146C0"/>
    <w:rsid w:val="00714B35"/>
    <w:rsid w:val="007155A7"/>
    <w:rsid w:val="0071564B"/>
    <w:rsid w:val="00715A19"/>
    <w:rsid w:val="00716747"/>
    <w:rsid w:val="00716A96"/>
    <w:rsid w:val="00716C3C"/>
    <w:rsid w:val="00716E22"/>
    <w:rsid w:val="00717598"/>
    <w:rsid w:val="007203E0"/>
    <w:rsid w:val="0072056A"/>
    <w:rsid w:val="0072080D"/>
    <w:rsid w:val="00720953"/>
    <w:rsid w:val="00720F06"/>
    <w:rsid w:val="0072138D"/>
    <w:rsid w:val="00721F77"/>
    <w:rsid w:val="00722040"/>
    <w:rsid w:val="007222AE"/>
    <w:rsid w:val="0072263B"/>
    <w:rsid w:val="007226EE"/>
    <w:rsid w:val="00722E29"/>
    <w:rsid w:val="0072315B"/>
    <w:rsid w:val="007232D1"/>
    <w:rsid w:val="00723A14"/>
    <w:rsid w:val="007240A4"/>
    <w:rsid w:val="00724514"/>
    <w:rsid w:val="0072457F"/>
    <w:rsid w:val="00724622"/>
    <w:rsid w:val="007247A4"/>
    <w:rsid w:val="007255EA"/>
    <w:rsid w:val="00725A5E"/>
    <w:rsid w:val="007266E8"/>
    <w:rsid w:val="00726AFF"/>
    <w:rsid w:val="007270D6"/>
    <w:rsid w:val="00727605"/>
    <w:rsid w:val="0072772D"/>
    <w:rsid w:val="007302B7"/>
    <w:rsid w:val="0073036E"/>
    <w:rsid w:val="007303FF"/>
    <w:rsid w:val="007309BA"/>
    <w:rsid w:val="00730FE9"/>
    <w:rsid w:val="0073192E"/>
    <w:rsid w:val="00731AD4"/>
    <w:rsid w:val="00732C23"/>
    <w:rsid w:val="007330B6"/>
    <w:rsid w:val="007331A4"/>
    <w:rsid w:val="007332C3"/>
    <w:rsid w:val="00733518"/>
    <w:rsid w:val="00733BC1"/>
    <w:rsid w:val="0073412C"/>
    <w:rsid w:val="007343DB"/>
    <w:rsid w:val="007345BE"/>
    <w:rsid w:val="00734951"/>
    <w:rsid w:val="00734DD3"/>
    <w:rsid w:val="007353EC"/>
    <w:rsid w:val="0073624C"/>
    <w:rsid w:val="00737095"/>
    <w:rsid w:val="007370DA"/>
    <w:rsid w:val="00737199"/>
    <w:rsid w:val="0073742D"/>
    <w:rsid w:val="007375AF"/>
    <w:rsid w:val="0073765E"/>
    <w:rsid w:val="00737983"/>
    <w:rsid w:val="00737E98"/>
    <w:rsid w:val="00737F5A"/>
    <w:rsid w:val="0074034F"/>
    <w:rsid w:val="00740896"/>
    <w:rsid w:val="00740AA9"/>
    <w:rsid w:val="00740C91"/>
    <w:rsid w:val="00740F2C"/>
    <w:rsid w:val="00741AB4"/>
    <w:rsid w:val="00742A8B"/>
    <w:rsid w:val="00742B48"/>
    <w:rsid w:val="00743D30"/>
    <w:rsid w:val="00743D3B"/>
    <w:rsid w:val="007440AA"/>
    <w:rsid w:val="00744803"/>
    <w:rsid w:val="00744A42"/>
    <w:rsid w:val="00745594"/>
    <w:rsid w:val="00745783"/>
    <w:rsid w:val="0074639B"/>
    <w:rsid w:val="007464F9"/>
    <w:rsid w:val="00746E2B"/>
    <w:rsid w:val="00747061"/>
    <w:rsid w:val="007472F3"/>
    <w:rsid w:val="00747367"/>
    <w:rsid w:val="00747FA9"/>
    <w:rsid w:val="00750090"/>
    <w:rsid w:val="007507BB"/>
    <w:rsid w:val="00750856"/>
    <w:rsid w:val="00750A06"/>
    <w:rsid w:val="00750AEC"/>
    <w:rsid w:val="00750B34"/>
    <w:rsid w:val="00750B90"/>
    <w:rsid w:val="0075128C"/>
    <w:rsid w:val="00751428"/>
    <w:rsid w:val="0075211E"/>
    <w:rsid w:val="00752668"/>
    <w:rsid w:val="00752EF9"/>
    <w:rsid w:val="00752F6A"/>
    <w:rsid w:val="00753E4D"/>
    <w:rsid w:val="00753E9F"/>
    <w:rsid w:val="00754544"/>
    <w:rsid w:val="007546CE"/>
    <w:rsid w:val="007547E6"/>
    <w:rsid w:val="00754AC3"/>
    <w:rsid w:val="00755238"/>
    <w:rsid w:val="00755D17"/>
    <w:rsid w:val="00755D3A"/>
    <w:rsid w:val="00756EA0"/>
    <w:rsid w:val="0075708B"/>
    <w:rsid w:val="007571B9"/>
    <w:rsid w:val="007574DE"/>
    <w:rsid w:val="00757B4B"/>
    <w:rsid w:val="00760360"/>
    <w:rsid w:val="00760A25"/>
    <w:rsid w:val="00760A72"/>
    <w:rsid w:val="00760AF4"/>
    <w:rsid w:val="00760F8A"/>
    <w:rsid w:val="007614C1"/>
    <w:rsid w:val="00761959"/>
    <w:rsid w:val="00761C6A"/>
    <w:rsid w:val="00761D68"/>
    <w:rsid w:val="00762246"/>
    <w:rsid w:val="007626CA"/>
    <w:rsid w:val="007628A6"/>
    <w:rsid w:val="00762E18"/>
    <w:rsid w:val="00763167"/>
    <w:rsid w:val="007631EC"/>
    <w:rsid w:val="007632DA"/>
    <w:rsid w:val="00763322"/>
    <w:rsid w:val="007633B0"/>
    <w:rsid w:val="0076369E"/>
    <w:rsid w:val="0076443B"/>
    <w:rsid w:val="007644FB"/>
    <w:rsid w:val="00764AAE"/>
    <w:rsid w:val="007657CD"/>
    <w:rsid w:val="00766208"/>
    <w:rsid w:val="0076637A"/>
    <w:rsid w:val="007667D9"/>
    <w:rsid w:val="007669CE"/>
    <w:rsid w:val="00766EBC"/>
    <w:rsid w:val="00767105"/>
    <w:rsid w:val="0076713F"/>
    <w:rsid w:val="007671FC"/>
    <w:rsid w:val="00767A66"/>
    <w:rsid w:val="00767E6A"/>
    <w:rsid w:val="0077017A"/>
    <w:rsid w:val="00770739"/>
    <w:rsid w:val="00770863"/>
    <w:rsid w:val="0077086D"/>
    <w:rsid w:val="00771000"/>
    <w:rsid w:val="00771A7E"/>
    <w:rsid w:val="00772292"/>
    <w:rsid w:val="007722CD"/>
    <w:rsid w:val="00772D7F"/>
    <w:rsid w:val="007739B2"/>
    <w:rsid w:val="00773D9E"/>
    <w:rsid w:val="0077415F"/>
    <w:rsid w:val="007749DE"/>
    <w:rsid w:val="007759F6"/>
    <w:rsid w:val="00775AFB"/>
    <w:rsid w:val="00775CA0"/>
    <w:rsid w:val="00775F25"/>
    <w:rsid w:val="007760FA"/>
    <w:rsid w:val="0077647A"/>
    <w:rsid w:val="0077717E"/>
    <w:rsid w:val="00777CFC"/>
    <w:rsid w:val="0078019F"/>
    <w:rsid w:val="00780D9C"/>
    <w:rsid w:val="00782375"/>
    <w:rsid w:val="0078247E"/>
    <w:rsid w:val="00782AFF"/>
    <w:rsid w:val="0078379D"/>
    <w:rsid w:val="007844A0"/>
    <w:rsid w:val="00784896"/>
    <w:rsid w:val="007848A9"/>
    <w:rsid w:val="00785023"/>
    <w:rsid w:val="007850F4"/>
    <w:rsid w:val="00785162"/>
    <w:rsid w:val="007851C3"/>
    <w:rsid w:val="0078597D"/>
    <w:rsid w:val="007859A9"/>
    <w:rsid w:val="00786633"/>
    <w:rsid w:val="007867FD"/>
    <w:rsid w:val="00786821"/>
    <w:rsid w:val="00786A4A"/>
    <w:rsid w:val="00786CEA"/>
    <w:rsid w:val="00786E26"/>
    <w:rsid w:val="00787392"/>
    <w:rsid w:val="00787566"/>
    <w:rsid w:val="007878A7"/>
    <w:rsid w:val="00787C32"/>
    <w:rsid w:val="00787DFB"/>
    <w:rsid w:val="00790279"/>
    <w:rsid w:val="0079087E"/>
    <w:rsid w:val="00790DFA"/>
    <w:rsid w:val="00790FE7"/>
    <w:rsid w:val="0079148F"/>
    <w:rsid w:val="007917CE"/>
    <w:rsid w:val="00791ACE"/>
    <w:rsid w:val="00791E63"/>
    <w:rsid w:val="00791FA5"/>
    <w:rsid w:val="0079236F"/>
    <w:rsid w:val="007931F6"/>
    <w:rsid w:val="007937D8"/>
    <w:rsid w:val="00793B99"/>
    <w:rsid w:val="00793D12"/>
    <w:rsid w:val="00793E63"/>
    <w:rsid w:val="00793F10"/>
    <w:rsid w:val="0079437A"/>
    <w:rsid w:val="007959B5"/>
    <w:rsid w:val="007960C8"/>
    <w:rsid w:val="00796373"/>
    <w:rsid w:val="0079654D"/>
    <w:rsid w:val="00796A9D"/>
    <w:rsid w:val="00796B80"/>
    <w:rsid w:val="00796BAE"/>
    <w:rsid w:val="007971C6"/>
    <w:rsid w:val="00797442"/>
    <w:rsid w:val="00797EA7"/>
    <w:rsid w:val="007A0FB5"/>
    <w:rsid w:val="007A1E07"/>
    <w:rsid w:val="007A26F5"/>
    <w:rsid w:val="007A2C95"/>
    <w:rsid w:val="007A3086"/>
    <w:rsid w:val="007A344A"/>
    <w:rsid w:val="007A3AA8"/>
    <w:rsid w:val="007A4D12"/>
    <w:rsid w:val="007A61CC"/>
    <w:rsid w:val="007A67D1"/>
    <w:rsid w:val="007A6AEE"/>
    <w:rsid w:val="007A6E55"/>
    <w:rsid w:val="007A73C8"/>
    <w:rsid w:val="007A759F"/>
    <w:rsid w:val="007A7ED0"/>
    <w:rsid w:val="007B0C7E"/>
    <w:rsid w:val="007B0CAB"/>
    <w:rsid w:val="007B1A1D"/>
    <w:rsid w:val="007B1E8C"/>
    <w:rsid w:val="007B24BD"/>
    <w:rsid w:val="007B275C"/>
    <w:rsid w:val="007B2CD3"/>
    <w:rsid w:val="007B3121"/>
    <w:rsid w:val="007B32BF"/>
    <w:rsid w:val="007B4229"/>
    <w:rsid w:val="007B43B5"/>
    <w:rsid w:val="007B465B"/>
    <w:rsid w:val="007B46EA"/>
    <w:rsid w:val="007B4741"/>
    <w:rsid w:val="007B485C"/>
    <w:rsid w:val="007B4D7B"/>
    <w:rsid w:val="007B5409"/>
    <w:rsid w:val="007B5C1E"/>
    <w:rsid w:val="007B5D04"/>
    <w:rsid w:val="007B5D52"/>
    <w:rsid w:val="007B5DDE"/>
    <w:rsid w:val="007B5EA8"/>
    <w:rsid w:val="007B61D4"/>
    <w:rsid w:val="007B63C6"/>
    <w:rsid w:val="007B6532"/>
    <w:rsid w:val="007B6681"/>
    <w:rsid w:val="007B692A"/>
    <w:rsid w:val="007B7105"/>
    <w:rsid w:val="007B74B7"/>
    <w:rsid w:val="007B7B18"/>
    <w:rsid w:val="007B7D6A"/>
    <w:rsid w:val="007B7D8E"/>
    <w:rsid w:val="007C02C1"/>
    <w:rsid w:val="007C0810"/>
    <w:rsid w:val="007C0903"/>
    <w:rsid w:val="007C0D22"/>
    <w:rsid w:val="007C104B"/>
    <w:rsid w:val="007C11E3"/>
    <w:rsid w:val="007C1EC8"/>
    <w:rsid w:val="007C275E"/>
    <w:rsid w:val="007C30C6"/>
    <w:rsid w:val="007C354C"/>
    <w:rsid w:val="007C39BA"/>
    <w:rsid w:val="007C48E9"/>
    <w:rsid w:val="007C4B67"/>
    <w:rsid w:val="007C4FD4"/>
    <w:rsid w:val="007C50B1"/>
    <w:rsid w:val="007C5447"/>
    <w:rsid w:val="007C5812"/>
    <w:rsid w:val="007C626E"/>
    <w:rsid w:val="007C644F"/>
    <w:rsid w:val="007C7589"/>
    <w:rsid w:val="007C7808"/>
    <w:rsid w:val="007C7D63"/>
    <w:rsid w:val="007C7E8C"/>
    <w:rsid w:val="007D01C4"/>
    <w:rsid w:val="007D12BE"/>
    <w:rsid w:val="007D1866"/>
    <w:rsid w:val="007D1BA8"/>
    <w:rsid w:val="007D1DEC"/>
    <w:rsid w:val="007D2347"/>
    <w:rsid w:val="007D241F"/>
    <w:rsid w:val="007D25DF"/>
    <w:rsid w:val="007D29B7"/>
    <w:rsid w:val="007D2AE3"/>
    <w:rsid w:val="007D2D15"/>
    <w:rsid w:val="007D3806"/>
    <w:rsid w:val="007D3977"/>
    <w:rsid w:val="007D3CAC"/>
    <w:rsid w:val="007D3EA1"/>
    <w:rsid w:val="007D436D"/>
    <w:rsid w:val="007D4430"/>
    <w:rsid w:val="007D4A9B"/>
    <w:rsid w:val="007D565A"/>
    <w:rsid w:val="007D5711"/>
    <w:rsid w:val="007D5758"/>
    <w:rsid w:val="007D614F"/>
    <w:rsid w:val="007D629A"/>
    <w:rsid w:val="007D6350"/>
    <w:rsid w:val="007D637F"/>
    <w:rsid w:val="007D6653"/>
    <w:rsid w:val="007D74A3"/>
    <w:rsid w:val="007D7907"/>
    <w:rsid w:val="007D7A46"/>
    <w:rsid w:val="007E0255"/>
    <w:rsid w:val="007E0DAB"/>
    <w:rsid w:val="007E140F"/>
    <w:rsid w:val="007E1410"/>
    <w:rsid w:val="007E1487"/>
    <w:rsid w:val="007E172E"/>
    <w:rsid w:val="007E1E30"/>
    <w:rsid w:val="007E1EA3"/>
    <w:rsid w:val="007E331C"/>
    <w:rsid w:val="007E3D1B"/>
    <w:rsid w:val="007E3F6D"/>
    <w:rsid w:val="007E41D4"/>
    <w:rsid w:val="007E4723"/>
    <w:rsid w:val="007E481D"/>
    <w:rsid w:val="007E4880"/>
    <w:rsid w:val="007E4965"/>
    <w:rsid w:val="007E50FD"/>
    <w:rsid w:val="007E5350"/>
    <w:rsid w:val="007E6671"/>
    <w:rsid w:val="007E697C"/>
    <w:rsid w:val="007E72A8"/>
    <w:rsid w:val="007E738F"/>
    <w:rsid w:val="007E7759"/>
    <w:rsid w:val="007E7D2A"/>
    <w:rsid w:val="007F0029"/>
    <w:rsid w:val="007F0158"/>
    <w:rsid w:val="007F02BF"/>
    <w:rsid w:val="007F05C3"/>
    <w:rsid w:val="007F07B3"/>
    <w:rsid w:val="007F093B"/>
    <w:rsid w:val="007F1A13"/>
    <w:rsid w:val="007F1F67"/>
    <w:rsid w:val="007F2594"/>
    <w:rsid w:val="007F27EF"/>
    <w:rsid w:val="007F2B2E"/>
    <w:rsid w:val="007F2DE3"/>
    <w:rsid w:val="007F3327"/>
    <w:rsid w:val="007F33BE"/>
    <w:rsid w:val="007F3668"/>
    <w:rsid w:val="007F3801"/>
    <w:rsid w:val="007F4B33"/>
    <w:rsid w:val="007F4CF1"/>
    <w:rsid w:val="007F4D45"/>
    <w:rsid w:val="007F54FE"/>
    <w:rsid w:val="007F5ABE"/>
    <w:rsid w:val="007F5B80"/>
    <w:rsid w:val="007F60A3"/>
    <w:rsid w:val="007F6482"/>
    <w:rsid w:val="007F6703"/>
    <w:rsid w:val="007F69F4"/>
    <w:rsid w:val="007F6A8A"/>
    <w:rsid w:val="007F7494"/>
    <w:rsid w:val="007F7E30"/>
    <w:rsid w:val="0080027B"/>
    <w:rsid w:val="008003C1"/>
    <w:rsid w:val="008004A0"/>
    <w:rsid w:val="008008C1"/>
    <w:rsid w:val="00800F8D"/>
    <w:rsid w:val="008013EA"/>
    <w:rsid w:val="008018FE"/>
    <w:rsid w:val="00801CC5"/>
    <w:rsid w:val="008021D8"/>
    <w:rsid w:val="00802A52"/>
    <w:rsid w:val="00802C82"/>
    <w:rsid w:val="00802D3C"/>
    <w:rsid w:val="00802DFD"/>
    <w:rsid w:val="0080330D"/>
    <w:rsid w:val="00803D06"/>
    <w:rsid w:val="00803F14"/>
    <w:rsid w:val="00803F7A"/>
    <w:rsid w:val="00804600"/>
    <w:rsid w:val="00804E79"/>
    <w:rsid w:val="00804F28"/>
    <w:rsid w:val="008051EA"/>
    <w:rsid w:val="008057CE"/>
    <w:rsid w:val="00806A41"/>
    <w:rsid w:val="008073DF"/>
    <w:rsid w:val="0080756F"/>
    <w:rsid w:val="00807862"/>
    <w:rsid w:val="00810966"/>
    <w:rsid w:val="0081142A"/>
    <w:rsid w:val="00811B84"/>
    <w:rsid w:val="00811F0A"/>
    <w:rsid w:val="008120E6"/>
    <w:rsid w:val="008124D8"/>
    <w:rsid w:val="00812AB7"/>
    <w:rsid w:val="00812B02"/>
    <w:rsid w:val="00812F81"/>
    <w:rsid w:val="00813194"/>
    <w:rsid w:val="008139F0"/>
    <w:rsid w:val="00813D33"/>
    <w:rsid w:val="0081467A"/>
    <w:rsid w:val="00814749"/>
    <w:rsid w:val="00814838"/>
    <w:rsid w:val="00814E9F"/>
    <w:rsid w:val="00814FB6"/>
    <w:rsid w:val="0081512A"/>
    <w:rsid w:val="00815DB9"/>
    <w:rsid w:val="00816BB9"/>
    <w:rsid w:val="00817275"/>
    <w:rsid w:val="00817530"/>
    <w:rsid w:val="008203A4"/>
    <w:rsid w:val="008208EB"/>
    <w:rsid w:val="00820AC9"/>
    <w:rsid w:val="00820D9D"/>
    <w:rsid w:val="00821D9A"/>
    <w:rsid w:val="00821DDE"/>
    <w:rsid w:val="0082216A"/>
    <w:rsid w:val="0082227F"/>
    <w:rsid w:val="0082256E"/>
    <w:rsid w:val="0082272A"/>
    <w:rsid w:val="008229D3"/>
    <w:rsid w:val="00822D37"/>
    <w:rsid w:val="00822E07"/>
    <w:rsid w:val="00822F89"/>
    <w:rsid w:val="0082315E"/>
    <w:rsid w:val="00823DEA"/>
    <w:rsid w:val="00824938"/>
    <w:rsid w:val="00825559"/>
    <w:rsid w:val="0082591A"/>
    <w:rsid w:val="00825D4B"/>
    <w:rsid w:val="00825D5F"/>
    <w:rsid w:val="008267D0"/>
    <w:rsid w:val="00826BEB"/>
    <w:rsid w:val="00826CE4"/>
    <w:rsid w:val="00826CF8"/>
    <w:rsid w:val="00826D77"/>
    <w:rsid w:val="008277F2"/>
    <w:rsid w:val="00827A04"/>
    <w:rsid w:val="00827A93"/>
    <w:rsid w:val="00827F74"/>
    <w:rsid w:val="0083003B"/>
    <w:rsid w:val="0083011D"/>
    <w:rsid w:val="00831083"/>
    <w:rsid w:val="00831483"/>
    <w:rsid w:val="00831688"/>
    <w:rsid w:val="00831EA2"/>
    <w:rsid w:val="00832231"/>
    <w:rsid w:val="008327EC"/>
    <w:rsid w:val="008330B7"/>
    <w:rsid w:val="00833183"/>
    <w:rsid w:val="00833396"/>
    <w:rsid w:val="0083346C"/>
    <w:rsid w:val="00834116"/>
    <w:rsid w:val="0083417C"/>
    <w:rsid w:val="0083454A"/>
    <w:rsid w:val="0083499E"/>
    <w:rsid w:val="00835748"/>
    <w:rsid w:val="00836E82"/>
    <w:rsid w:val="00837249"/>
    <w:rsid w:val="00837414"/>
    <w:rsid w:val="008375AF"/>
    <w:rsid w:val="0083796F"/>
    <w:rsid w:val="00840D7B"/>
    <w:rsid w:val="00841396"/>
    <w:rsid w:val="00842061"/>
    <w:rsid w:val="00842393"/>
    <w:rsid w:val="00842528"/>
    <w:rsid w:val="0084278B"/>
    <w:rsid w:val="00842A65"/>
    <w:rsid w:val="00842AA8"/>
    <w:rsid w:val="00842F1F"/>
    <w:rsid w:val="0084352D"/>
    <w:rsid w:val="00843A4E"/>
    <w:rsid w:val="00843CD5"/>
    <w:rsid w:val="0084431E"/>
    <w:rsid w:val="0084446D"/>
    <w:rsid w:val="008447D0"/>
    <w:rsid w:val="00844966"/>
    <w:rsid w:val="00844A8C"/>
    <w:rsid w:val="00844BF5"/>
    <w:rsid w:val="00844C04"/>
    <w:rsid w:val="00844D47"/>
    <w:rsid w:val="00844EE9"/>
    <w:rsid w:val="008451AA"/>
    <w:rsid w:val="008459E4"/>
    <w:rsid w:val="00845DAC"/>
    <w:rsid w:val="00846020"/>
    <w:rsid w:val="0084640C"/>
    <w:rsid w:val="008464F0"/>
    <w:rsid w:val="00846550"/>
    <w:rsid w:val="0084660D"/>
    <w:rsid w:val="008467C1"/>
    <w:rsid w:val="00846A89"/>
    <w:rsid w:val="00846CF4"/>
    <w:rsid w:val="008473BB"/>
    <w:rsid w:val="00847804"/>
    <w:rsid w:val="0084785C"/>
    <w:rsid w:val="00847C2E"/>
    <w:rsid w:val="008506A4"/>
    <w:rsid w:val="00850758"/>
    <w:rsid w:val="00850958"/>
    <w:rsid w:val="00850BD4"/>
    <w:rsid w:val="0085101D"/>
    <w:rsid w:val="0085119F"/>
    <w:rsid w:val="008518C9"/>
    <w:rsid w:val="008519B7"/>
    <w:rsid w:val="00851F92"/>
    <w:rsid w:val="008521B1"/>
    <w:rsid w:val="00852643"/>
    <w:rsid w:val="008529D4"/>
    <w:rsid w:val="0085347C"/>
    <w:rsid w:val="008534C7"/>
    <w:rsid w:val="008536AB"/>
    <w:rsid w:val="0085371D"/>
    <w:rsid w:val="00853A65"/>
    <w:rsid w:val="00853CD8"/>
    <w:rsid w:val="00854046"/>
    <w:rsid w:val="00854140"/>
    <w:rsid w:val="00854BAC"/>
    <w:rsid w:val="00854F93"/>
    <w:rsid w:val="0085519E"/>
    <w:rsid w:val="00855336"/>
    <w:rsid w:val="008563D8"/>
    <w:rsid w:val="00856823"/>
    <w:rsid w:val="00856E27"/>
    <w:rsid w:val="0085759D"/>
    <w:rsid w:val="00857707"/>
    <w:rsid w:val="0085772C"/>
    <w:rsid w:val="00860D5B"/>
    <w:rsid w:val="00860D6D"/>
    <w:rsid w:val="00860F50"/>
    <w:rsid w:val="0086146A"/>
    <w:rsid w:val="00861736"/>
    <w:rsid w:val="0086184A"/>
    <w:rsid w:val="00861DA7"/>
    <w:rsid w:val="00861F09"/>
    <w:rsid w:val="0086208D"/>
    <w:rsid w:val="008620E6"/>
    <w:rsid w:val="00862489"/>
    <w:rsid w:val="0086350F"/>
    <w:rsid w:val="008635F6"/>
    <w:rsid w:val="008639C0"/>
    <w:rsid w:val="008639F4"/>
    <w:rsid w:val="0086438E"/>
    <w:rsid w:val="008645B5"/>
    <w:rsid w:val="00864882"/>
    <w:rsid w:val="00864AD0"/>
    <w:rsid w:val="00865450"/>
    <w:rsid w:val="008654A4"/>
    <w:rsid w:val="00865789"/>
    <w:rsid w:val="00865BEF"/>
    <w:rsid w:val="00866131"/>
    <w:rsid w:val="00866466"/>
    <w:rsid w:val="0086647B"/>
    <w:rsid w:val="00866C51"/>
    <w:rsid w:val="00867CF5"/>
    <w:rsid w:val="0087120B"/>
    <w:rsid w:val="00871308"/>
    <w:rsid w:val="00871555"/>
    <w:rsid w:val="0087245C"/>
    <w:rsid w:val="00872981"/>
    <w:rsid w:val="00872A02"/>
    <w:rsid w:val="00872BB6"/>
    <w:rsid w:val="00872D0E"/>
    <w:rsid w:val="00872EE8"/>
    <w:rsid w:val="008735FD"/>
    <w:rsid w:val="00874576"/>
    <w:rsid w:val="00874B7C"/>
    <w:rsid w:val="00875033"/>
    <w:rsid w:val="0087517D"/>
    <w:rsid w:val="008752B7"/>
    <w:rsid w:val="008755BB"/>
    <w:rsid w:val="008758A3"/>
    <w:rsid w:val="00875F4D"/>
    <w:rsid w:val="00876B53"/>
    <w:rsid w:val="00876EEA"/>
    <w:rsid w:val="008771B5"/>
    <w:rsid w:val="0087726D"/>
    <w:rsid w:val="00877447"/>
    <w:rsid w:val="00877467"/>
    <w:rsid w:val="008777A2"/>
    <w:rsid w:val="00880CCA"/>
    <w:rsid w:val="0088138B"/>
    <w:rsid w:val="00881BC8"/>
    <w:rsid w:val="00881D68"/>
    <w:rsid w:val="00881F4E"/>
    <w:rsid w:val="0088272F"/>
    <w:rsid w:val="00882AAA"/>
    <w:rsid w:val="00882CA6"/>
    <w:rsid w:val="00883257"/>
    <w:rsid w:val="0088333E"/>
    <w:rsid w:val="00883648"/>
    <w:rsid w:val="00883B95"/>
    <w:rsid w:val="00883D3C"/>
    <w:rsid w:val="00883FC1"/>
    <w:rsid w:val="00883FCA"/>
    <w:rsid w:val="0088488B"/>
    <w:rsid w:val="0088540C"/>
    <w:rsid w:val="00885F64"/>
    <w:rsid w:val="00885F8D"/>
    <w:rsid w:val="00886E2B"/>
    <w:rsid w:val="00886F57"/>
    <w:rsid w:val="00887015"/>
    <w:rsid w:val="008873E8"/>
    <w:rsid w:val="008877AB"/>
    <w:rsid w:val="00887CE6"/>
    <w:rsid w:val="008900FD"/>
    <w:rsid w:val="008906BC"/>
    <w:rsid w:val="008906EF"/>
    <w:rsid w:val="00890DA0"/>
    <w:rsid w:val="008915B4"/>
    <w:rsid w:val="008922C7"/>
    <w:rsid w:val="008927DA"/>
    <w:rsid w:val="00892A2D"/>
    <w:rsid w:val="00893897"/>
    <w:rsid w:val="0089480B"/>
    <w:rsid w:val="00894B72"/>
    <w:rsid w:val="00894BC4"/>
    <w:rsid w:val="00894CBD"/>
    <w:rsid w:val="00895814"/>
    <w:rsid w:val="00895BB8"/>
    <w:rsid w:val="00895CB0"/>
    <w:rsid w:val="0089641B"/>
    <w:rsid w:val="0089642E"/>
    <w:rsid w:val="008965F3"/>
    <w:rsid w:val="00897027"/>
    <w:rsid w:val="008970D2"/>
    <w:rsid w:val="00897564"/>
    <w:rsid w:val="00897B4A"/>
    <w:rsid w:val="008A0334"/>
    <w:rsid w:val="008A0465"/>
    <w:rsid w:val="008A077E"/>
    <w:rsid w:val="008A14E2"/>
    <w:rsid w:val="008A1908"/>
    <w:rsid w:val="008A266A"/>
    <w:rsid w:val="008A27AF"/>
    <w:rsid w:val="008A2BEF"/>
    <w:rsid w:val="008A307F"/>
    <w:rsid w:val="008A3229"/>
    <w:rsid w:val="008A35B0"/>
    <w:rsid w:val="008A3D7C"/>
    <w:rsid w:val="008A4C74"/>
    <w:rsid w:val="008A5503"/>
    <w:rsid w:val="008A5733"/>
    <w:rsid w:val="008A616F"/>
    <w:rsid w:val="008A6766"/>
    <w:rsid w:val="008A6B59"/>
    <w:rsid w:val="008A6E67"/>
    <w:rsid w:val="008B119C"/>
    <w:rsid w:val="008B182F"/>
    <w:rsid w:val="008B1B10"/>
    <w:rsid w:val="008B203C"/>
    <w:rsid w:val="008B37D8"/>
    <w:rsid w:val="008B498C"/>
    <w:rsid w:val="008B4A13"/>
    <w:rsid w:val="008B4E57"/>
    <w:rsid w:val="008B5262"/>
    <w:rsid w:val="008B5A8D"/>
    <w:rsid w:val="008B5F3D"/>
    <w:rsid w:val="008B63E9"/>
    <w:rsid w:val="008B6417"/>
    <w:rsid w:val="008C0AA0"/>
    <w:rsid w:val="008C14F7"/>
    <w:rsid w:val="008C15AF"/>
    <w:rsid w:val="008C1A9D"/>
    <w:rsid w:val="008C23CD"/>
    <w:rsid w:val="008C35BA"/>
    <w:rsid w:val="008C3917"/>
    <w:rsid w:val="008C399A"/>
    <w:rsid w:val="008C3A49"/>
    <w:rsid w:val="008C4517"/>
    <w:rsid w:val="008C458D"/>
    <w:rsid w:val="008C461F"/>
    <w:rsid w:val="008C4646"/>
    <w:rsid w:val="008C4851"/>
    <w:rsid w:val="008C4A36"/>
    <w:rsid w:val="008C542C"/>
    <w:rsid w:val="008C552D"/>
    <w:rsid w:val="008C5707"/>
    <w:rsid w:val="008C5D38"/>
    <w:rsid w:val="008C6299"/>
    <w:rsid w:val="008C62DA"/>
    <w:rsid w:val="008C6333"/>
    <w:rsid w:val="008C6B23"/>
    <w:rsid w:val="008C6C1F"/>
    <w:rsid w:val="008C6DE9"/>
    <w:rsid w:val="008C71DE"/>
    <w:rsid w:val="008C73C0"/>
    <w:rsid w:val="008C7C21"/>
    <w:rsid w:val="008D0A5B"/>
    <w:rsid w:val="008D0CA6"/>
    <w:rsid w:val="008D0D78"/>
    <w:rsid w:val="008D197A"/>
    <w:rsid w:val="008D323B"/>
    <w:rsid w:val="008D33A4"/>
    <w:rsid w:val="008D3448"/>
    <w:rsid w:val="008D34A8"/>
    <w:rsid w:val="008D3B58"/>
    <w:rsid w:val="008D3B9F"/>
    <w:rsid w:val="008D43C8"/>
    <w:rsid w:val="008D49BD"/>
    <w:rsid w:val="008D50C0"/>
    <w:rsid w:val="008D600F"/>
    <w:rsid w:val="008D63EB"/>
    <w:rsid w:val="008D75B3"/>
    <w:rsid w:val="008E000C"/>
    <w:rsid w:val="008E05F8"/>
    <w:rsid w:val="008E0A6F"/>
    <w:rsid w:val="008E1120"/>
    <w:rsid w:val="008E1701"/>
    <w:rsid w:val="008E1718"/>
    <w:rsid w:val="008E176F"/>
    <w:rsid w:val="008E1A83"/>
    <w:rsid w:val="008E2075"/>
    <w:rsid w:val="008E20FB"/>
    <w:rsid w:val="008E2356"/>
    <w:rsid w:val="008E2650"/>
    <w:rsid w:val="008E285A"/>
    <w:rsid w:val="008E286E"/>
    <w:rsid w:val="008E3036"/>
    <w:rsid w:val="008E34BA"/>
    <w:rsid w:val="008E35DB"/>
    <w:rsid w:val="008E3F70"/>
    <w:rsid w:val="008E4774"/>
    <w:rsid w:val="008E4C54"/>
    <w:rsid w:val="008E50FC"/>
    <w:rsid w:val="008E548E"/>
    <w:rsid w:val="008E57B1"/>
    <w:rsid w:val="008E5E14"/>
    <w:rsid w:val="008E5ECB"/>
    <w:rsid w:val="008E5F9F"/>
    <w:rsid w:val="008E7407"/>
    <w:rsid w:val="008E7822"/>
    <w:rsid w:val="008E7F1F"/>
    <w:rsid w:val="008E7F79"/>
    <w:rsid w:val="008F02A6"/>
    <w:rsid w:val="008F04C9"/>
    <w:rsid w:val="008F1569"/>
    <w:rsid w:val="008F1926"/>
    <w:rsid w:val="008F192C"/>
    <w:rsid w:val="008F1F19"/>
    <w:rsid w:val="008F2293"/>
    <w:rsid w:val="008F2BD4"/>
    <w:rsid w:val="008F31F6"/>
    <w:rsid w:val="008F3649"/>
    <w:rsid w:val="008F3DD0"/>
    <w:rsid w:val="008F3F7D"/>
    <w:rsid w:val="008F3FBF"/>
    <w:rsid w:val="008F456F"/>
    <w:rsid w:val="008F4C18"/>
    <w:rsid w:val="008F5CE9"/>
    <w:rsid w:val="008F6442"/>
    <w:rsid w:val="008F6952"/>
    <w:rsid w:val="008F6C59"/>
    <w:rsid w:val="008F73E8"/>
    <w:rsid w:val="008F7671"/>
    <w:rsid w:val="008F78BD"/>
    <w:rsid w:val="009000CA"/>
    <w:rsid w:val="009003B8"/>
    <w:rsid w:val="00900923"/>
    <w:rsid w:val="00901226"/>
    <w:rsid w:val="009012A0"/>
    <w:rsid w:val="009015FC"/>
    <w:rsid w:val="00901B12"/>
    <w:rsid w:val="00901CA3"/>
    <w:rsid w:val="00901E9F"/>
    <w:rsid w:val="00902029"/>
    <w:rsid w:val="0090367E"/>
    <w:rsid w:val="0090407E"/>
    <w:rsid w:val="00904C0C"/>
    <w:rsid w:val="009051E8"/>
    <w:rsid w:val="0090559A"/>
    <w:rsid w:val="0090574E"/>
    <w:rsid w:val="00905BC8"/>
    <w:rsid w:val="00906AA1"/>
    <w:rsid w:val="00906C2B"/>
    <w:rsid w:val="00906F10"/>
    <w:rsid w:val="009074F8"/>
    <w:rsid w:val="009078D5"/>
    <w:rsid w:val="00907BF1"/>
    <w:rsid w:val="00907E93"/>
    <w:rsid w:val="009113BB"/>
    <w:rsid w:val="0091145D"/>
    <w:rsid w:val="00912007"/>
    <w:rsid w:val="009127DE"/>
    <w:rsid w:val="00912890"/>
    <w:rsid w:val="00912BBF"/>
    <w:rsid w:val="0091372C"/>
    <w:rsid w:val="00913FA3"/>
    <w:rsid w:val="0091410A"/>
    <w:rsid w:val="00914E60"/>
    <w:rsid w:val="00914E6C"/>
    <w:rsid w:val="0091510D"/>
    <w:rsid w:val="0091560D"/>
    <w:rsid w:val="00915B5E"/>
    <w:rsid w:val="009162C2"/>
    <w:rsid w:val="0091659E"/>
    <w:rsid w:val="009168CC"/>
    <w:rsid w:val="009169D7"/>
    <w:rsid w:val="00916B81"/>
    <w:rsid w:val="00916B92"/>
    <w:rsid w:val="00917089"/>
    <w:rsid w:val="0091734D"/>
    <w:rsid w:val="0091772E"/>
    <w:rsid w:val="00917749"/>
    <w:rsid w:val="00920596"/>
    <w:rsid w:val="00920ADB"/>
    <w:rsid w:val="00921599"/>
    <w:rsid w:val="00921C6B"/>
    <w:rsid w:val="009224BF"/>
    <w:rsid w:val="00922EE5"/>
    <w:rsid w:val="00923419"/>
    <w:rsid w:val="00923F2C"/>
    <w:rsid w:val="009245FD"/>
    <w:rsid w:val="00924A8D"/>
    <w:rsid w:val="0092537F"/>
    <w:rsid w:val="009256C5"/>
    <w:rsid w:val="0092572B"/>
    <w:rsid w:val="00926047"/>
    <w:rsid w:val="009260A3"/>
    <w:rsid w:val="009264F4"/>
    <w:rsid w:val="00926BD7"/>
    <w:rsid w:val="0092715E"/>
    <w:rsid w:val="00930045"/>
    <w:rsid w:val="0093017E"/>
    <w:rsid w:val="009304F5"/>
    <w:rsid w:val="00930952"/>
    <w:rsid w:val="00930C74"/>
    <w:rsid w:val="00930DA8"/>
    <w:rsid w:val="009311D5"/>
    <w:rsid w:val="009312C4"/>
    <w:rsid w:val="0093291E"/>
    <w:rsid w:val="009329EC"/>
    <w:rsid w:val="00932E4D"/>
    <w:rsid w:val="00933890"/>
    <w:rsid w:val="00933AF4"/>
    <w:rsid w:val="00933CE6"/>
    <w:rsid w:val="00933D36"/>
    <w:rsid w:val="00933EE6"/>
    <w:rsid w:val="009347A2"/>
    <w:rsid w:val="00934A38"/>
    <w:rsid w:val="00934B87"/>
    <w:rsid w:val="0093594D"/>
    <w:rsid w:val="00935BB9"/>
    <w:rsid w:val="00936890"/>
    <w:rsid w:val="00937330"/>
    <w:rsid w:val="00937850"/>
    <w:rsid w:val="00937CBA"/>
    <w:rsid w:val="00937D8F"/>
    <w:rsid w:val="00940179"/>
    <w:rsid w:val="0094072F"/>
    <w:rsid w:val="00940AE2"/>
    <w:rsid w:val="009422E8"/>
    <w:rsid w:val="00942A8B"/>
    <w:rsid w:val="00943195"/>
    <w:rsid w:val="009433EB"/>
    <w:rsid w:val="0094347E"/>
    <w:rsid w:val="00943719"/>
    <w:rsid w:val="00943C65"/>
    <w:rsid w:val="00944794"/>
    <w:rsid w:val="00945695"/>
    <w:rsid w:val="00945701"/>
    <w:rsid w:val="00945A91"/>
    <w:rsid w:val="00946151"/>
    <w:rsid w:val="009466D7"/>
    <w:rsid w:val="00946B32"/>
    <w:rsid w:val="00946E14"/>
    <w:rsid w:val="009471FD"/>
    <w:rsid w:val="00947292"/>
    <w:rsid w:val="00947E38"/>
    <w:rsid w:val="00947EAB"/>
    <w:rsid w:val="009502A4"/>
    <w:rsid w:val="009505CB"/>
    <w:rsid w:val="009507D8"/>
    <w:rsid w:val="00950826"/>
    <w:rsid w:val="00950BB2"/>
    <w:rsid w:val="0095139E"/>
    <w:rsid w:val="0095143D"/>
    <w:rsid w:val="00951E11"/>
    <w:rsid w:val="00952509"/>
    <w:rsid w:val="00952BE1"/>
    <w:rsid w:val="009530D9"/>
    <w:rsid w:val="00953518"/>
    <w:rsid w:val="00953AE6"/>
    <w:rsid w:val="00954660"/>
    <w:rsid w:val="0095488A"/>
    <w:rsid w:val="0095497C"/>
    <w:rsid w:val="00954BEC"/>
    <w:rsid w:val="00954CD0"/>
    <w:rsid w:val="0095526B"/>
    <w:rsid w:val="00955949"/>
    <w:rsid w:val="00955E3D"/>
    <w:rsid w:val="00956A6A"/>
    <w:rsid w:val="00956AD2"/>
    <w:rsid w:val="00956B23"/>
    <w:rsid w:val="00956E16"/>
    <w:rsid w:val="009572F4"/>
    <w:rsid w:val="009578B2"/>
    <w:rsid w:val="0096085B"/>
    <w:rsid w:val="00960FCC"/>
    <w:rsid w:val="009612B1"/>
    <w:rsid w:val="0096141B"/>
    <w:rsid w:val="00961587"/>
    <w:rsid w:val="00961BF2"/>
    <w:rsid w:val="00961F31"/>
    <w:rsid w:val="00961FB3"/>
    <w:rsid w:val="00962D2D"/>
    <w:rsid w:val="0096362B"/>
    <w:rsid w:val="009639D6"/>
    <w:rsid w:val="00963CC8"/>
    <w:rsid w:val="00963E9C"/>
    <w:rsid w:val="00964016"/>
    <w:rsid w:val="009646FD"/>
    <w:rsid w:val="00964941"/>
    <w:rsid w:val="009654AD"/>
    <w:rsid w:val="0096585F"/>
    <w:rsid w:val="00965E41"/>
    <w:rsid w:val="009664D3"/>
    <w:rsid w:val="00966A94"/>
    <w:rsid w:val="00966CCE"/>
    <w:rsid w:val="00967074"/>
    <w:rsid w:val="0096777B"/>
    <w:rsid w:val="009677AE"/>
    <w:rsid w:val="00967CD8"/>
    <w:rsid w:val="0097047D"/>
    <w:rsid w:val="0097084A"/>
    <w:rsid w:val="00970A77"/>
    <w:rsid w:val="00971290"/>
    <w:rsid w:val="00971B42"/>
    <w:rsid w:val="00971DAD"/>
    <w:rsid w:val="0097230D"/>
    <w:rsid w:val="00972678"/>
    <w:rsid w:val="00972BF4"/>
    <w:rsid w:val="00972D29"/>
    <w:rsid w:val="00972DBB"/>
    <w:rsid w:val="009735E6"/>
    <w:rsid w:val="0097385B"/>
    <w:rsid w:val="00973DE2"/>
    <w:rsid w:val="009743A0"/>
    <w:rsid w:val="0097487F"/>
    <w:rsid w:val="00975544"/>
    <w:rsid w:val="0097554A"/>
    <w:rsid w:val="0097574E"/>
    <w:rsid w:val="00975BFA"/>
    <w:rsid w:val="00975FDE"/>
    <w:rsid w:val="009763A3"/>
    <w:rsid w:val="009763B7"/>
    <w:rsid w:val="00976756"/>
    <w:rsid w:val="009769DB"/>
    <w:rsid w:val="00976C5F"/>
    <w:rsid w:val="00977529"/>
    <w:rsid w:val="00977657"/>
    <w:rsid w:val="00977CDF"/>
    <w:rsid w:val="00977EED"/>
    <w:rsid w:val="009800D6"/>
    <w:rsid w:val="00980269"/>
    <w:rsid w:val="009805E1"/>
    <w:rsid w:val="00981164"/>
    <w:rsid w:val="00981A30"/>
    <w:rsid w:val="00981BC5"/>
    <w:rsid w:val="009823F7"/>
    <w:rsid w:val="00983169"/>
    <w:rsid w:val="0098333A"/>
    <w:rsid w:val="009836A4"/>
    <w:rsid w:val="009836DF"/>
    <w:rsid w:val="00983BBC"/>
    <w:rsid w:val="0098421C"/>
    <w:rsid w:val="00984906"/>
    <w:rsid w:val="00984E2F"/>
    <w:rsid w:val="00985928"/>
    <w:rsid w:val="00985F89"/>
    <w:rsid w:val="0098657D"/>
    <w:rsid w:val="0098754E"/>
    <w:rsid w:val="0098793C"/>
    <w:rsid w:val="009879C8"/>
    <w:rsid w:val="00987BA6"/>
    <w:rsid w:val="00987C54"/>
    <w:rsid w:val="00987EBC"/>
    <w:rsid w:val="0099031C"/>
    <w:rsid w:val="00990A35"/>
    <w:rsid w:val="0099175B"/>
    <w:rsid w:val="00991EBE"/>
    <w:rsid w:val="00992C09"/>
    <w:rsid w:val="00992CE2"/>
    <w:rsid w:val="0099325D"/>
    <w:rsid w:val="00993613"/>
    <w:rsid w:val="009938F1"/>
    <w:rsid w:val="009939DB"/>
    <w:rsid w:val="00993B97"/>
    <w:rsid w:val="00994D44"/>
    <w:rsid w:val="00995158"/>
    <w:rsid w:val="009952DD"/>
    <w:rsid w:val="00995434"/>
    <w:rsid w:val="00995790"/>
    <w:rsid w:val="00995AF3"/>
    <w:rsid w:val="009963AC"/>
    <w:rsid w:val="00996730"/>
    <w:rsid w:val="0099686D"/>
    <w:rsid w:val="00996C2E"/>
    <w:rsid w:val="00996EE9"/>
    <w:rsid w:val="00997597"/>
    <w:rsid w:val="009976DA"/>
    <w:rsid w:val="00997B31"/>
    <w:rsid w:val="009A0203"/>
    <w:rsid w:val="009A0DFA"/>
    <w:rsid w:val="009A0EE9"/>
    <w:rsid w:val="009A1617"/>
    <w:rsid w:val="009A161C"/>
    <w:rsid w:val="009A1D00"/>
    <w:rsid w:val="009A21F5"/>
    <w:rsid w:val="009A2353"/>
    <w:rsid w:val="009A25DE"/>
    <w:rsid w:val="009A2C6E"/>
    <w:rsid w:val="009A3080"/>
    <w:rsid w:val="009A39ED"/>
    <w:rsid w:val="009A3B2B"/>
    <w:rsid w:val="009A4312"/>
    <w:rsid w:val="009A4A32"/>
    <w:rsid w:val="009A4E63"/>
    <w:rsid w:val="009A5275"/>
    <w:rsid w:val="009A59A4"/>
    <w:rsid w:val="009A655A"/>
    <w:rsid w:val="009A705B"/>
    <w:rsid w:val="009A744B"/>
    <w:rsid w:val="009B00C8"/>
    <w:rsid w:val="009B00E4"/>
    <w:rsid w:val="009B0DA2"/>
    <w:rsid w:val="009B103B"/>
    <w:rsid w:val="009B1532"/>
    <w:rsid w:val="009B153E"/>
    <w:rsid w:val="009B15C2"/>
    <w:rsid w:val="009B1DF4"/>
    <w:rsid w:val="009B225E"/>
    <w:rsid w:val="009B2555"/>
    <w:rsid w:val="009B268D"/>
    <w:rsid w:val="009B2740"/>
    <w:rsid w:val="009B2B93"/>
    <w:rsid w:val="009B2CB1"/>
    <w:rsid w:val="009B3555"/>
    <w:rsid w:val="009B3AFF"/>
    <w:rsid w:val="009B3C75"/>
    <w:rsid w:val="009B3ED2"/>
    <w:rsid w:val="009B5370"/>
    <w:rsid w:val="009B5726"/>
    <w:rsid w:val="009B57BD"/>
    <w:rsid w:val="009B5864"/>
    <w:rsid w:val="009B6555"/>
    <w:rsid w:val="009B71E4"/>
    <w:rsid w:val="009B727F"/>
    <w:rsid w:val="009B75E1"/>
    <w:rsid w:val="009B79FF"/>
    <w:rsid w:val="009B7C25"/>
    <w:rsid w:val="009B7C4F"/>
    <w:rsid w:val="009B7DFF"/>
    <w:rsid w:val="009B7F5F"/>
    <w:rsid w:val="009C00B4"/>
    <w:rsid w:val="009C0E61"/>
    <w:rsid w:val="009C131F"/>
    <w:rsid w:val="009C14FF"/>
    <w:rsid w:val="009C1EF2"/>
    <w:rsid w:val="009C1F67"/>
    <w:rsid w:val="009C24D0"/>
    <w:rsid w:val="009C34FD"/>
    <w:rsid w:val="009C3569"/>
    <w:rsid w:val="009C35B6"/>
    <w:rsid w:val="009C37E7"/>
    <w:rsid w:val="009C39CE"/>
    <w:rsid w:val="009C41AF"/>
    <w:rsid w:val="009C44B4"/>
    <w:rsid w:val="009C5118"/>
    <w:rsid w:val="009C51A6"/>
    <w:rsid w:val="009C5830"/>
    <w:rsid w:val="009C58D6"/>
    <w:rsid w:val="009C600E"/>
    <w:rsid w:val="009C6BCB"/>
    <w:rsid w:val="009C7400"/>
    <w:rsid w:val="009C7432"/>
    <w:rsid w:val="009C787B"/>
    <w:rsid w:val="009C79E2"/>
    <w:rsid w:val="009C7C47"/>
    <w:rsid w:val="009D01F2"/>
    <w:rsid w:val="009D088F"/>
    <w:rsid w:val="009D0AEC"/>
    <w:rsid w:val="009D0FEF"/>
    <w:rsid w:val="009D1523"/>
    <w:rsid w:val="009D1A40"/>
    <w:rsid w:val="009D2065"/>
    <w:rsid w:val="009D2152"/>
    <w:rsid w:val="009D215A"/>
    <w:rsid w:val="009D3760"/>
    <w:rsid w:val="009D5442"/>
    <w:rsid w:val="009D580E"/>
    <w:rsid w:val="009D5A53"/>
    <w:rsid w:val="009D5BEA"/>
    <w:rsid w:val="009D5E70"/>
    <w:rsid w:val="009D6562"/>
    <w:rsid w:val="009D6927"/>
    <w:rsid w:val="009D6B79"/>
    <w:rsid w:val="009D6CDD"/>
    <w:rsid w:val="009D7551"/>
    <w:rsid w:val="009D76BA"/>
    <w:rsid w:val="009D776A"/>
    <w:rsid w:val="009D7D30"/>
    <w:rsid w:val="009D7FFB"/>
    <w:rsid w:val="009E05A2"/>
    <w:rsid w:val="009E16B0"/>
    <w:rsid w:val="009E1859"/>
    <w:rsid w:val="009E1F66"/>
    <w:rsid w:val="009E1FAA"/>
    <w:rsid w:val="009E29B8"/>
    <w:rsid w:val="009E29ED"/>
    <w:rsid w:val="009E3D7E"/>
    <w:rsid w:val="009E5132"/>
    <w:rsid w:val="009E52EC"/>
    <w:rsid w:val="009E62C8"/>
    <w:rsid w:val="009E6701"/>
    <w:rsid w:val="009E6F8A"/>
    <w:rsid w:val="009E728D"/>
    <w:rsid w:val="009E7402"/>
    <w:rsid w:val="009E7B70"/>
    <w:rsid w:val="009F0294"/>
    <w:rsid w:val="009F03B0"/>
    <w:rsid w:val="009F07EC"/>
    <w:rsid w:val="009F0FAC"/>
    <w:rsid w:val="009F110A"/>
    <w:rsid w:val="009F16BD"/>
    <w:rsid w:val="009F16FF"/>
    <w:rsid w:val="009F17A1"/>
    <w:rsid w:val="009F17BD"/>
    <w:rsid w:val="009F2B63"/>
    <w:rsid w:val="009F2F59"/>
    <w:rsid w:val="009F33EA"/>
    <w:rsid w:val="009F340A"/>
    <w:rsid w:val="009F3FF9"/>
    <w:rsid w:val="009F449D"/>
    <w:rsid w:val="009F5BFA"/>
    <w:rsid w:val="009F5E82"/>
    <w:rsid w:val="009F6869"/>
    <w:rsid w:val="009F6873"/>
    <w:rsid w:val="009F6C1A"/>
    <w:rsid w:val="009F6D35"/>
    <w:rsid w:val="009F71CC"/>
    <w:rsid w:val="00A00047"/>
    <w:rsid w:val="00A001F8"/>
    <w:rsid w:val="00A01127"/>
    <w:rsid w:val="00A0145B"/>
    <w:rsid w:val="00A017A5"/>
    <w:rsid w:val="00A01D7A"/>
    <w:rsid w:val="00A01D7D"/>
    <w:rsid w:val="00A02C61"/>
    <w:rsid w:val="00A03117"/>
    <w:rsid w:val="00A034A5"/>
    <w:rsid w:val="00A03F52"/>
    <w:rsid w:val="00A043AC"/>
    <w:rsid w:val="00A048B1"/>
    <w:rsid w:val="00A04968"/>
    <w:rsid w:val="00A050F9"/>
    <w:rsid w:val="00A05401"/>
    <w:rsid w:val="00A0577E"/>
    <w:rsid w:val="00A0598B"/>
    <w:rsid w:val="00A05BBC"/>
    <w:rsid w:val="00A060C5"/>
    <w:rsid w:val="00A06AC7"/>
    <w:rsid w:val="00A10005"/>
    <w:rsid w:val="00A100E2"/>
    <w:rsid w:val="00A1077A"/>
    <w:rsid w:val="00A10CE7"/>
    <w:rsid w:val="00A11D53"/>
    <w:rsid w:val="00A14750"/>
    <w:rsid w:val="00A1484A"/>
    <w:rsid w:val="00A14EA5"/>
    <w:rsid w:val="00A15345"/>
    <w:rsid w:val="00A1551D"/>
    <w:rsid w:val="00A1603A"/>
    <w:rsid w:val="00A16366"/>
    <w:rsid w:val="00A16D41"/>
    <w:rsid w:val="00A16E38"/>
    <w:rsid w:val="00A1728F"/>
    <w:rsid w:val="00A17985"/>
    <w:rsid w:val="00A17AD9"/>
    <w:rsid w:val="00A17B7C"/>
    <w:rsid w:val="00A17B96"/>
    <w:rsid w:val="00A17E38"/>
    <w:rsid w:val="00A20A94"/>
    <w:rsid w:val="00A20CD5"/>
    <w:rsid w:val="00A218CD"/>
    <w:rsid w:val="00A218DD"/>
    <w:rsid w:val="00A222F3"/>
    <w:rsid w:val="00A22ABF"/>
    <w:rsid w:val="00A22D1B"/>
    <w:rsid w:val="00A2337C"/>
    <w:rsid w:val="00A23435"/>
    <w:rsid w:val="00A23647"/>
    <w:rsid w:val="00A23679"/>
    <w:rsid w:val="00A237DD"/>
    <w:rsid w:val="00A239A8"/>
    <w:rsid w:val="00A23E55"/>
    <w:rsid w:val="00A23EC5"/>
    <w:rsid w:val="00A2410F"/>
    <w:rsid w:val="00A247D9"/>
    <w:rsid w:val="00A24B1B"/>
    <w:rsid w:val="00A24DEE"/>
    <w:rsid w:val="00A24E02"/>
    <w:rsid w:val="00A25B01"/>
    <w:rsid w:val="00A25B41"/>
    <w:rsid w:val="00A25BBC"/>
    <w:rsid w:val="00A25E2F"/>
    <w:rsid w:val="00A25F06"/>
    <w:rsid w:val="00A263A5"/>
    <w:rsid w:val="00A26581"/>
    <w:rsid w:val="00A26779"/>
    <w:rsid w:val="00A273DE"/>
    <w:rsid w:val="00A308C1"/>
    <w:rsid w:val="00A30F51"/>
    <w:rsid w:val="00A31195"/>
    <w:rsid w:val="00A314FC"/>
    <w:rsid w:val="00A31F4D"/>
    <w:rsid w:val="00A320D3"/>
    <w:rsid w:val="00A32498"/>
    <w:rsid w:val="00A324C9"/>
    <w:rsid w:val="00A326BE"/>
    <w:rsid w:val="00A32973"/>
    <w:rsid w:val="00A32CC6"/>
    <w:rsid w:val="00A32F31"/>
    <w:rsid w:val="00A34131"/>
    <w:rsid w:val="00A341D7"/>
    <w:rsid w:val="00A34379"/>
    <w:rsid w:val="00A34DC5"/>
    <w:rsid w:val="00A34F42"/>
    <w:rsid w:val="00A35366"/>
    <w:rsid w:val="00A35BE6"/>
    <w:rsid w:val="00A35BED"/>
    <w:rsid w:val="00A37F58"/>
    <w:rsid w:val="00A4073C"/>
    <w:rsid w:val="00A40E22"/>
    <w:rsid w:val="00A411C1"/>
    <w:rsid w:val="00A41E47"/>
    <w:rsid w:val="00A42443"/>
    <w:rsid w:val="00A4289A"/>
    <w:rsid w:val="00A42F74"/>
    <w:rsid w:val="00A42FB9"/>
    <w:rsid w:val="00A4326D"/>
    <w:rsid w:val="00A43403"/>
    <w:rsid w:val="00A43411"/>
    <w:rsid w:val="00A43752"/>
    <w:rsid w:val="00A44610"/>
    <w:rsid w:val="00A4503F"/>
    <w:rsid w:val="00A451B6"/>
    <w:rsid w:val="00A4551C"/>
    <w:rsid w:val="00A45DC1"/>
    <w:rsid w:val="00A45EE8"/>
    <w:rsid w:val="00A45F31"/>
    <w:rsid w:val="00A45FFF"/>
    <w:rsid w:val="00A46508"/>
    <w:rsid w:val="00A4650F"/>
    <w:rsid w:val="00A467F0"/>
    <w:rsid w:val="00A46905"/>
    <w:rsid w:val="00A46AFC"/>
    <w:rsid w:val="00A47485"/>
    <w:rsid w:val="00A47972"/>
    <w:rsid w:val="00A47BE6"/>
    <w:rsid w:val="00A47D29"/>
    <w:rsid w:val="00A47FA7"/>
    <w:rsid w:val="00A50087"/>
    <w:rsid w:val="00A500A7"/>
    <w:rsid w:val="00A5038D"/>
    <w:rsid w:val="00A50B76"/>
    <w:rsid w:val="00A52518"/>
    <w:rsid w:val="00A52964"/>
    <w:rsid w:val="00A53168"/>
    <w:rsid w:val="00A53531"/>
    <w:rsid w:val="00A53F47"/>
    <w:rsid w:val="00A54309"/>
    <w:rsid w:val="00A543C4"/>
    <w:rsid w:val="00A54B62"/>
    <w:rsid w:val="00A55087"/>
    <w:rsid w:val="00A5553C"/>
    <w:rsid w:val="00A55685"/>
    <w:rsid w:val="00A556B1"/>
    <w:rsid w:val="00A55F18"/>
    <w:rsid w:val="00A56707"/>
    <w:rsid w:val="00A570DB"/>
    <w:rsid w:val="00A5740D"/>
    <w:rsid w:val="00A57814"/>
    <w:rsid w:val="00A57D99"/>
    <w:rsid w:val="00A6004A"/>
    <w:rsid w:val="00A603EE"/>
    <w:rsid w:val="00A60766"/>
    <w:rsid w:val="00A60C6E"/>
    <w:rsid w:val="00A60DC6"/>
    <w:rsid w:val="00A61392"/>
    <w:rsid w:val="00A614B4"/>
    <w:rsid w:val="00A616EC"/>
    <w:rsid w:val="00A61DF6"/>
    <w:rsid w:val="00A6237B"/>
    <w:rsid w:val="00A624D0"/>
    <w:rsid w:val="00A62B1A"/>
    <w:rsid w:val="00A62EF4"/>
    <w:rsid w:val="00A634E7"/>
    <w:rsid w:val="00A64220"/>
    <w:rsid w:val="00A65106"/>
    <w:rsid w:val="00A65AAA"/>
    <w:rsid w:val="00A65BBD"/>
    <w:rsid w:val="00A6613F"/>
    <w:rsid w:val="00A66B5D"/>
    <w:rsid w:val="00A670A2"/>
    <w:rsid w:val="00A67180"/>
    <w:rsid w:val="00A671DD"/>
    <w:rsid w:val="00A67A6D"/>
    <w:rsid w:val="00A703A6"/>
    <w:rsid w:val="00A70578"/>
    <w:rsid w:val="00A70841"/>
    <w:rsid w:val="00A70C9D"/>
    <w:rsid w:val="00A7159C"/>
    <w:rsid w:val="00A71AB5"/>
    <w:rsid w:val="00A72A4D"/>
    <w:rsid w:val="00A7308E"/>
    <w:rsid w:val="00A733DB"/>
    <w:rsid w:val="00A73853"/>
    <w:rsid w:val="00A738EE"/>
    <w:rsid w:val="00A73975"/>
    <w:rsid w:val="00A739C5"/>
    <w:rsid w:val="00A73B90"/>
    <w:rsid w:val="00A742B1"/>
    <w:rsid w:val="00A747BA"/>
    <w:rsid w:val="00A7532A"/>
    <w:rsid w:val="00A75A9D"/>
    <w:rsid w:val="00A7604F"/>
    <w:rsid w:val="00A760CD"/>
    <w:rsid w:val="00A761E6"/>
    <w:rsid w:val="00A7620A"/>
    <w:rsid w:val="00A76C03"/>
    <w:rsid w:val="00A77186"/>
    <w:rsid w:val="00A772F2"/>
    <w:rsid w:val="00A775CA"/>
    <w:rsid w:val="00A77AF1"/>
    <w:rsid w:val="00A806BF"/>
    <w:rsid w:val="00A808DB"/>
    <w:rsid w:val="00A81484"/>
    <w:rsid w:val="00A817E4"/>
    <w:rsid w:val="00A818D1"/>
    <w:rsid w:val="00A81EAA"/>
    <w:rsid w:val="00A83162"/>
    <w:rsid w:val="00A8319A"/>
    <w:rsid w:val="00A83684"/>
    <w:rsid w:val="00A838ED"/>
    <w:rsid w:val="00A84129"/>
    <w:rsid w:val="00A84188"/>
    <w:rsid w:val="00A85494"/>
    <w:rsid w:val="00A855E2"/>
    <w:rsid w:val="00A85D24"/>
    <w:rsid w:val="00A86076"/>
    <w:rsid w:val="00A860E9"/>
    <w:rsid w:val="00A86423"/>
    <w:rsid w:val="00A864D8"/>
    <w:rsid w:val="00A866CD"/>
    <w:rsid w:val="00A867FD"/>
    <w:rsid w:val="00A869A2"/>
    <w:rsid w:val="00A86A93"/>
    <w:rsid w:val="00A86E7F"/>
    <w:rsid w:val="00A870C7"/>
    <w:rsid w:val="00A87275"/>
    <w:rsid w:val="00A875DE"/>
    <w:rsid w:val="00A87634"/>
    <w:rsid w:val="00A910C2"/>
    <w:rsid w:val="00A912CD"/>
    <w:rsid w:val="00A91320"/>
    <w:rsid w:val="00A91E43"/>
    <w:rsid w:val="00A9219F"/>
    <w:rsid w:val="00A9258A"/>
    <w:rsid w:val="00A92A47"/>
    <w:rsid w:val="00A92B39"/>
    <w:rsid w:val="00A93782"/>
    <w:rsid w:val="00A93BFF"/>
    <w:rsid w:val="00A940EB"/>
    <w:rsid w:val="00A94444"/>
    <w:rsid w:val="00A949C4"/>
    <w:rsid w:val="00A949F0"/>
    <w:rsid w:val="00A94CB3"/>
    <w:rsid w:val="00A94F4A"/>
    <w:rsid w:val="00A9503D"/>
    <w:rsid w:val="00A951E8"/>
    <w:rsid w:val="00A953FD"/>
    <w:rsid w:val="00A9594C"/>
    <w:rsid w:val="00A95965"/>
    <w:rsid w:val="00A95CEB"/>
    <w:rsid w:val="00A96517"/>
    <w:rsid w:val="00A965A3"/>
    <w:rsid w:val="00A96C38"/>
    <w:rsid w:val="00A96C5A"/>
    <w:rsid w:val="00A97021"/>
    <w:rsid w:val="00A97134"/>
    <w:rsid w:val="00AA0082"/>
    <w:rsid w:val="00AA06E4"/>
    <w:rsid w:val="00AA06EF"/>
    <w:rsid w:val="00AA09C6"/>
    <w:rsid w:val="00AA14FF"/>
    <w:rsid w:val="00AA1EC0"/>
    <w:rsid w:val="00AA208F"/>
    <w:rsid w:val="00AA229F"/>
    <w:rsid w:val="00AA36FB"/>
    <w:rsid w:val="00AA3918"/>
    <w:rsid w:val="00AA39DB"/>
    <w:rsid w:val="00AA3D8C"/>
    <w:rsid w:val="00AA43B7"/>
    <w:rsid w:val="00AA44F6"/>
    <w:rsid w:val="00AA4744"/>
    <w:rsid w:val="00AA4C92"/>
    <w:rsid w:val="00AA5497"/>
    <w:rsid w:val="00AA56DB"/>
    <w:rsid w:val="00AA5796"/>
    <w:rsid w:val="00AA57CE"/>
    <w:rsid w:val="00AA5E4B"/>
    <w:rsid w:val="00AA5FEF"/>
    <w:rsid w:val="00AA622E"/>
    <w:rsid w:val="00AA6287"/>
    <w:rsid w:val="00AA687A"/>
    <w:rsid w:val="00AA6FE0"/>
    <w:rsid w:val="00AA71A9"/>
    <w:rsid w:val="00AA7C18"/>
    <w:rsid w:val="00AA7C67"/>
    <w:rsid w:val="00AB037B"/>
    <w:rsid w:val="00AB08B0"/>
    <w:rsid w:val="00AB1480"/>
    <w:rsid w:val="00AB156B"/>
    <w:rsid w:val="00AB1760"/>
    <w:rsid w:val="00AB18CB"/>
    <w:rsid w:val="00AB1F36"/>
    <w:rsid w:val="00AB26B1"/>
    <w:rsid w:val="00AB28EB"/>
    <w:rsid w:val="00AB35E4"/>
    <w:rsid w:val="00AB3D03"/>
    <w:rsid w:val="00AB40EB"/>
    <w:rsid w:val="00AB4B02"/>
    <w:rsid w:val="00AB4D5C"/>
    <w:rsid w:val="00AB4FF4"/>
    <w:rsid w:val="00AB5102"/>
    <w:rsid w:val="00AB5386"/>
    <w:rsid w:val="00AB5455"/>
    <w:rsid w:val="00AB5CD1"/>
    <w:rsid w:val="00AB6470"/>
    <w:rsid w:val="00AB6735"/>
    <w:rsid w:val="00AB6EED"/>
    <w:rsid w:val="00AC0060"/>
    <w:rsid w:val="00AC092B"/>
    <w:rsid w:val="00AC10DC"/>
    <w:rsid w:val="00AC16E8"/>
    <w:rsid w:val="00AC1B17"/>
    <w:rsid w:val="00AC2174"/>
    <w:rsid w:val="00AC240B"/>
    <w:rsid w:val="00AC2BC8"/>
    <w:rsid w:val="00AC2BE5"/>
    <w:rsid w:val="00AC2E0A"/>
    <w:rsid w:val="00AC2F87"/>
    <w:rsid w:val="00AC2FC9"/>
    <w:rsid w:val="00AC3505"/>
    <w:rsid w:val="00AC352B"/>
    <w:rsid w:val="00AC35BC"/>
    <w:rsid w:val="00AC3619"/>
    <w:rsid w:val="00AC3669"/>
    <w:rsid w:val="00AC3A5A"/>
    <w:rsid w:val="00AC48F3"/>
    <w:rsid w:val="00AC4939"/>
    <w:rsid w:val="00AC521F"/>
    <w:rsid w:val="00AC53AE"/>
    <w:rsid w:val="00AC540D"/>
    <w:rsid w:val="00AC5575"/>
    <w:rsid w:val="00AC5881"/>
    <w:rsid w:val="00AC5A57"/>
    <w:rsid w:val="00AC5CB9"/>
    <w:rsid w:val="00AC66E4"/>
    <w:rsid w:val="00AC6DA3"/>
    <w:rsid w:val="00AC7230"/>
    <w:rsid w:val="00AC7A0C"/>
    <w:rsid w:val="00AC7BB5"/>
    <w:rsid w:val="00AD126B"/>
    <w:rsid w:val="00AD2158"/>
    <w:rsid w:val="00AD2D54"/>
    <w:rsid w:val="00AD369C"/>
    <w:rsid w:val="00AD3C55"/>
    <w:rsid w:val="00AD42E4"/>
    <w:rsid w:val="00AD4DA2"/>
    <w:rsid w:val="00AD4DF0"/>
    <w:rsid w:val="00AD4E79"/>
    <w:rsid w:val="00AD5469"/>
    <w:rsid w:val="00AD56F3"/>
    <w:rsid w:val="00AD5917"/>
    <w:rsid w:val="00AD606F"/>
    <w:rsid w:val="00AD6709"/>
    <w:rsid w:val="00AD6849"/>
    <w:rsid w:val="00AD6E98"/>
    <w:rsid w:val="00AD6FDD"/>
    <w:rsid w:val="00AD7115"/>
    <w:rsid w:val="00AD7B00"/>
    <w:rsid w:val="00AD7E0A"/>
    <w:rsid w:val="00AE02B6"/>
    <w:rsid w:val="00AE076F"/>
    <w:rsid w:val="00AE0D8B"/>
    <w:rsid w:val="00AE0F49"/>
    <w:rsid w:val="00AE13FD"/>
    <w:rsid w:val="00AE192B"/>
    <w:rsid w:val="00AE19E4"/>
    <w:rsid w:val="00AE2735"/>
    <w:rsid w:val="00AE2BE3"/>
    <w:rsid w:val="00AE34D1"/>
    <w:rsid w:val="00AE4C98"/>
    <w:rsid w:val="00AE519E"/>
    <w:rsid w:val="00AE5E16"/>
    <w:rsid w:val="00AE5FC9"/>
    <w:rsid w:val="00AE7531"/>
    <w:rsid w:val="00AE78CB"/>
    <w:rsid w:val="00AE7AB5"/>
    <w:rsid w:val="00AE7AD0"/>
    <w:rsid w:val="00AE7C4A"/>
    <w:rsid w:val="00AE7EB2"/>
    <w:rsid w:val="00AE7F1F"/>
    <w:rsid w:val="00AF0489"/>
    <w:rsid w:val="00AF04D8"/>
    <w:rsid w:val="00AF067F"/>
    <w:rsid w:val="00AF0CA1"/>
    <w:rsid w:val="00AF1059"/>
    <w:rsid w:val="00AF1EBC"/>
    <w:rsid w:val="00AF233D"/>
    <w:rsid w:val="00AF244B"/>
    <w:rsid w:val="00AF27C9"/>
    <w:rsid w:val="00AF28C7"/>
    <w:rsid w:val="00AF2C56"/>
    <w:rsid w:val="00AF3628"/>
    <w:rsid w:val="00AF39A3"/>
    <w:rsid w:val="00AF40FB"/>
    <w:rsid w:val="00AF5188"/>
    <w:rsid w:val="00AF59B8"/>
    <w:rsid w:val="00AF5B5E"/>
    <w:rsid w:val="00AF5CD6"/>
    <w:rsid w:val="00AF5D0E"/>
    <w:rsid w:val="00AF642A"/>
    <w:rsid w:val="00AF6DE1"/>
    <w:rsid w:val="00AF6E7C"/>
    <w:rsid w:val="00AF6F5A"/>
    <w:rsid w:val="00AF7722"/>
    <w:rsid w:val="00AF7CA2"/>
    <w:rsid w:val="00B0053D"/>
    <w:rsid w:val="00B007ED"/>
    <w:rsid w:val="00B013B7"/>
    <w:rsid w:val="00B01CAB"/>
    <w:rsid w:val="00B01DE7"/>
    <w:rsid w:val="00B021E5"/>
    <w:rsid w:val="00B02666"/>
    <w:rsid w:val="00B028C1"/>
    <w:rsid w:val="00B029A7"/>
    <w:rsid w:val="00B029A8"/>
    <w:rsid w:val="00B02A32"/>
    <w:rsid w:val="00B02E50"/>
    <w:rsid w:val="00B02E90"/>
    <w:rsid w:val="00B0332E"/>
    <w:rsid w:val="00B038E1"/>
    <w:rsid w:val="00B03A0D"/>
    <w:rsid w:val="00B03EFD"/>
    <w:rsid w:val="00B03F14"/>
    <w:rsid w:val="00B044A1"/>
    <w:rsid w:val="00B0465C"/>
    <w:rsid w:val="00B04D48"/>
    <w:rsid w:val="00B04E07"/>
    <w:rsid w:val="00B0578F"/>
    <w:rsid w:val="00B058FC"/>
    <w:rsid w:val="00B05990"/>
    <w:rsid w:val="00B05A04"/>
    <w:rsid w:val="00B05D77"/>
    <w:rsid w:val="00B05E0F"/>
    <w:rsid w:val="00B05E75"/>
    <w:rsid w:val="00B060CA"/>
    <w:rsid w:val="00B0640F"/>
    <w:rsid w:val="00B064BD"/>
    <w:rsid w:val="00B06766"/>
    <w:rsid w:val="00B07B23"/>
    <w:rsid w:val="00B10D8E"/>
    <w:rsid w:val="00B11166"/>
    <w:rsid w:val="00B111FF"/>
    <w:rsid w:val="00B11887"/>
    <w:rsid w:val="00B11D29"/>
    <w:rsid w:val="00B126D7"/>
    <w:rsid w:val="00B12768"/>
    <w:rsid w:val="00B13602"/>
    <w:rsid w:val="00B13741"/>
    <w:rsid w:val="00B13868"/>
    <w:rsid w:val="00B143DE"/>
    <w:rsid w:val="00B147AD"/>
    <w:rsid w:val="00B14CF9"/>
    <w:rsid w:val="00B15689"/>
    <w:rsid w:val="00B15944"/>
    <w:rsid w:val="00B16181"/>
    <w:rsid w:val="00B165A2"/>
    <w:rsid w:val="00B16609"/>
    <w:rsid w:val="00B166F9"/>
    <w:rsid w:val="00B16859"/>
    <w:rsid w:val="00B16B8A"/>
    <w:rsid w:val="00B16FF7"/>
    <w:rsid w:val="00B1730C"/>
    <w:rsid w:val="00B1759D"/>
    <w:rsid w:val="00B17936"/>
    <w:rsid w:val="00B17AAA"/>
    <w:rsid w:val="00B17E4A"/>
    <w:rsid w:val="00B20049"/>
    <w:rsid w:val="00B21528"/>
    <w:rsid w:val="00B21B3A"/>
    <w:rsid w:val="00B21D58"/>
    <w:rsid w:val="00B22D6C"/>
    <w:rsid w:val="00B237F3"/>
    <w:rsid w:val="00B240EE"/>
    <w:rsid w:val="00B2505D"/>
    <w:rsid w:val="00B254F4"/>
    <w:rsid w:val="00B256B6"/>
    <w:rsid w:val="00B25984"/>
    <w:rsid w:val="00B25B65"/>
    <w:rsid w:val="00B25E78"/>
    <w:rsid w:val="00B260B6"/>
    <w:rsid w:val="00B262FD"/>
    <w:rsid w:val="00B267BD"/>
    <w:rsid w:val="00B26CCA"/>
    <w:rsid w:val="00B27024"/>
    <w:rsid w:val="00B27CC1"/>
    <w:rsid w:val="00B30BD9"/>
    <w:rsid w:val="00B30D80"/>
    <w:rsid w:val="00B30F64"/>
    <w:rsid w:val="00B3157E"/>
    <w:rsid w:val="00B31639"/>
    <w:rsid w:val="00B31B81"/>
    <w:rsid w:val="00B31FB1"/>
    <w:rsid w:val="00B32528"/>
    <w:rsid w:val="00B326C6"/>
    <w:rsid w:val="00B32B56"/>
    <w:rsid w:val="00B336C7"/>
    <w:rsid w:val="00B33DE6"/>
    <w:rsid w:val="00B346AA"/>
    <w:rsid w:val="00B3486D"/>
    <w:rsid w:val="00B34B2E"/>
    <w:rsid w:val="00B34D24"/>
    <w:rsid w:val="00B354AF"/>
    <w:rsid w:val="00B35BE8"/>
    <w:rsid w:val="00B35C70"/>
    <w:rsid w:val="00B35FBF"/>
    <w:rsid w:val="00B3612D"/>
    <w:rsid w:val="00B36EC4"/>
    <w:rsid w:val="00B37C80"/>
    <w:rsid w:val="00B401B7"/>
    <w:rsid w:val="00B406BC"/>
    <w:rsid w:val="00B40EF9"/>
    <w:rsid w:val="00B41318"/>
    <w:rsid w:val="00B41599"/>
    <w:rsid w:val="00B41BE4"/>
    <w:rsid w:val="00B420D1"/>
    <w:rsid w:val="00B42876"/>
    <w:rsid w:val="00B42D26"/>
    <w:rsid w:val="00B43314"/>
    <w:rsid w:val="00B4359A"/>
    <w:rsid w:val="00B442BD"/>
    <w:rsid w:val="00B4438D"/>
    <w:rsid w:val="00B446C9"/>
    <w:rsid w:val="00B44951"/>
    <w:rsid w:val="00B449ED"/>
    <w:rsid w:val="00B44CD8"/>
    <w:rsid w:val="00B44E61"/>
    <w:rsid w:val="00B4527A"/>
    <w:rsid w:val="00B45299"/>
    <w:rsid w:val="00B4529F"/>
    <w:rsid w:val="00B4581C"/>
    <w:rsid w:val="00B459AD"/>
    <w:rsid w:val="00B45AA7"/>
    <w:rsid w:val="00B45F14"/>
    <w:rsid w:val="00B4600E"/>
    <w:rsid w:val="00B46C7A"/>
    <w:rsid w:val="00B471D6"/>
    <w:rsid w:val="00B47359"/>
    <w:rsid w:val="00B4753E"/>
    <w:rsid w:val="00B47D98"/>
    <w:rsid w:val="00B503E3"/>
    <w:rsid w:val="00B50595"/>
    <w:rsid w:val="00B506C9"/>
    <w:rsid w:val="00B50803"/>
    <w:rsid w:val="00B51075"/>
    <w:rsid w:val="00B51DD4"/>
    <w:rsid w:val="00B51EC6"/>
    <w:rsid w:val="00B51FCD"/>
    <w:rsid w:val="00B52289"/>
    <w:rsid w:val="00B52C09"/>
    <w:rsid w:val="00B52E2D"/>
    <w:rsid w:val="00B53E68"/>
    <w:rsid w:val="00B5414C"/>
    <w:rsid w:val="00B541F0"/>
    <w:rsid w:val="00B5447F"/>
    <w:rsid w:val="00B5457D"/>
    <w:rsid w:val="00B55801"/>
    <w:rsid w:val="00B55AB4"/>
    <w:rsid w:val="00B564A1"/>
    <w:rsid w:val="00B56594"/>
    <w:rsid w:val="00B56AAF"/>
    <w:rsid w:val="00B57A97"/>
    <w:rsid w:val="00B57A9C"/>
    <w:rsid w:val="00B57CC2"/>
    <w:rsid w:val="00B60529"/>
    <w:rsid w:val="00B608A2"/>
    <w:rsid w:val="00B60963"/>
    <w:rsid w:val="00B60984"/>
    <w:rsid w:val="00B60CB8"/>
    <w:rsid w:val="00B60CD7"/>
    <w:rsid w:val="00B612B4"/>
    <w:rsid w:val="00B61563"/>
    <w:rsid w:val="00B6163F"/>
    <w:rsid w:val="00B617AF"/>
    <w:rsid w:val="00B62C5B"/>
    <w:rsid w:val="00B62D14"/>
    <w:rsid w:val="00B62D5C"/>
    <w:rsid w:val="00B62DC0"/>
    <w:rsid w:val="00B62E5E"/>
    <w:rsid w:val="00B62F19"/>
    <w:rsid w:val="00B62F22"/>
    <w:rsid w:val="00B638A8"/>
    <w:rsid w:val="00B63B17"/>
    <w:rsid w:val="00B63D62"/>
    <w:rsid w:val="00B642B2"/>
    <w:rsid w:val="00B6460E"/>
    <w:rsid w:val="00B65AA5"/>
    <w:rsid w:val="00B6615D"/>
    <w:rsid w:val="00B66A3A"/>
    <w:rsid w:val="00B66A79"/>
    <w:rsid w:val="00B67CA1"/>
    <w:rsid w:val="00B67D7E"/>
    <w:rsid w:val="00B67FC3"/>
    <w:rsid w:val="00B70479"/>
    <w:rsid w:val="00B70725"/>
    <w:rsid w:val="00B70784"/>
    <w:rsid w:val="00B707F3"/>
    <w:rsid w:val="00B70A2D"/>
    <w:rsid w:val="00B70C7A"/>
    <w:rsid w:val="00B70E03"/>
    <w:rsid w:val="00B70F10"/>
    <w:rsid w:val="00B7102A"/>
    <w:rsid w:val="00B7103D"/>
    <w:rsid w:val="00B7149B"/>
    <w:rsid w:val="00B71528"/>
    <w:rsid w:val="00B72049"/>
    <w:rsid w:val="00B729E5"/>
    <w:rsid w:val="00B73172"/>
    <w:rsid w:val="00B7370A"/>
    <w:rsid w:val="00B748BF"/>
    <w:rsid w:val="00B748D9"/>
    <w:rsid w:val="00B74F10"/>
    <w:rsid w:val="00B7502B"/>
    <w:rsid w:val="00B750F2"/>
    <w:rsid w:val="00B75DE0"/>
    <w:rsid w:val="00B76706"/>
    <w:rsid w:val="00B77F62"/>
    <w:rsid w:val="00B8064E"/>
    <w:rsid w:val="00B81CEA"/>
    <w:rsid w:val="00B82A2D"/>
    <w:rsid w:val="00B82AD7"/>
    <w:rsid w:val="00B835D9"/>
    <w:rsid w:val="00B8374F"/>
    <w:rsid w:val="00B84206"/>
    <w:rsid w:val="00B84311"/>
    <w:rsid w:val="00B84A10"/>
    <w:rsid w:val="00B84D01"/>
    <w:rsid w:val="00B84DCA"/>
    <w:rsid w:val="00B84E62"/>
    <w:rsid w:val="00B856D7"/>
    <w:rsid w:val="00B85A1F"/>
    <w:rsid w:val="00B85F79"/>
    <w:rsid w:val="00B86462"/>
    <w:rsid w:val="00B86684"/>
    <w:rsid w:val="00B86B61"/>
    <w:rsid w:val="00B872F9"/>
    <w:rsid w:val="00B873B8"/>
    <w:rsid w:val="00B87B5C"/>
    <w:rsid w:val="00B9015C"/>
    <w:rsid w:val="00B90611"/>
    <w:rsid w:val="00B908E6"/>
    <w:rsid w:val="00B9099E"/>
    <w:rsid w:val="00B90ADB"/>
    <w:rsid w:val="00B90DE7"/>
    <w:rsid w:val="00B91109"/>
    <w:rsid w:val="00B91B0E"/>
    <w:rsid w:val="00B91F0E"/>
    <w:rsid w:val="00B91FAE"/>
    <w:rsid w:val="00B921CF"/>
    <w:rsid w:val="00B921D2"/>
    <w:rsid w:val="00B92245"/>
    <w:rsid w:val="00B92856"/>
    <w:rsid w:val="00B92AD8"/>
    <w:rsid w:val="00B92B57"/>
    <w:rsid w:val="00B9380C"/>
    <w:rsid w:val="00B93DAE"/>
    <w:rsid w:val="00B93E42"/>
    <w:rsid w:val="00B940BE"/>
    <w:rsid w:val="00B94728"/>
    <w:rsid w:val="00B948E7"/>
    <w:rsid w:val="00B94D17"/>
    <w:rsid w:val="00B94DB5"/>
    <w:rsid w:val="00B95103"/>
    <w:rsid w:val="00B956BE"/>
    <w:rsid w:val="00B95E1E"/>
    <w:rsid w:val="00B96282"/>
    <w:rsid w:val="00B963B9"/>
    <w:rsid w:val="00B96750"/>
    <w:rsid w:val="00B96949"/>
    <w:rsid w:val="00B969F9"/>
    <w:rsid w:val="00B96E51"/>
    <w:rsid w:val="00B97268"/>
    <w:rsid w:val="00BA09A3"/>
    <w:rsid w:val="00BA0B44"/>
    <w:rsid w:val="00BA1265"/>
    <w:rsid w:val="00BA1763"/>
    <w:rsid w:val="00BA27C6"/>
    <w:rsid w:val="00BA2BD3"/>
    <w:rsid w:val="00BA3DC3"/>
    <w:rsid w:val="00BA41B4"/>
    <w:rsid w:val="00BA4285"/>
    <w:rsid w:val="00BA50BB"/>
    <w:rsid w:val="00BA5877"/>
    <w:rsid w:val="00BA5B8A"/>
    <w:rsid w:val="00BA5B9E"/>
    <w:rsid w:val="00BA6930"/>
    <w:rsid w:val="00BA6AB3"/>
    <w:rsid w:val="00BA70D1"/>
    <w:rsid w:val="00BA7110"/>
    <w:rsid w:val="00BA7655"/>
    <w:rsid w:val="00BA77ED"/>
    <w:rsid w:val="00BA7977"/>
    <w:rsid w:val="00BA7DC8"/>
    <w:rsid w:val="00BA7E94"/>
    <w:rsid w:val="00BB01B3"/>
    <w:rsid w:val="00BB07C9"/>
    <w:rsid w:val="00BB0974"/>
    <w:rsid w:val="00BB2644"/>
    <w:rsid w:val="00BB2652"/>
    <w:rsid w:val="00BB271B"/>
    <w:rsid w:val="00BB276C"/>
    <w:rsid w:val="00BB284B"/>
    <w:rsid w:val="00BB2A1E"/>
    <w:rsid w:val="00BB3370"/>
    <w:rsid w:val="00BB3D83"/>
    <w:rsid w:val="00BB4247"/>
    <w:rsid w:val="00BB4CD9"/>
    <w:rsid w:val="00BB50E6"/>
    <w:rsid w:val="00BB52FD"/>
    <w:rsid w:val="00BB54FD"/>
    <w:rsid w:val="00BB6037"/>
    <w:rsid w:val="00BB6BF6"/>
    <w:rsid w:val="00BB6DBD"/>
    <w:rsid w:val="00BB6E06"/>
    <w:rsid w:val="00BB6E65"/>
    <w:rsid w:val="00BB7045"/>
    <w:rsid w:val="00BB7509"/>
    <w:rsid w:val="00BB7B7C"/>
    <w:rsid w:val="00BB7BEA"/>
    <w:rsid w:val="00BC0189"/>
    <w:rsid w:val="00BC05A1"/>
    <w:rsid w:val="00BC06F2"/>
    <w:rsid w:val="00BC08FB"/>
    <w:rsid w:val="00BC0BCF"/>
    <w:rsid w:val="00BC1CD2"/>
    <w:rsid w:val="00BC22E5"/>
    <w:rsid w:val="00BC2A9D"/>
    <w:rsid w:val="00BC3482"/>
    <w:rsid w:val="00BC38D4"/>
    <w:rsid w:val="00BC398F"/>
    <w:rsid w:val="00BC3FB0"/>
    <w:rsid w:val="00BC46FA"/>
    <w:rsid w:val="00BC4841"/>
    <w:rsid w:val="00BC486F"/>
    <w:rsid w:val="00BC4870"/>
    <w:rsid w:val="00BC4F3C"/>
    <w:rsid w:val="00BC5943"/>
    <w:rsid w:val="00BC727C"/>
    <w:rsid w:val="00BC7BDE"/>
    <w:rsid w:val="00BD0368"/>
    <w:rsid w:val="00BD0B7B"/>
    <w:rsid w:val="00BD0DBE"/>
    <w:rsid w:val="00BD1110"/>
    <w:rsid w:val="00BD15A0"/>
    <w:rsid w:val="00BD18E2"/>
    <w:rsid w:val="00BD1AD5"/>
    <w:rsid w:val="00BD1B34"/>
    <w:rsid w:val="00BD207F"/>
    <w:rsid w:val="00BD2EF9"/>
    <w:rsid w:val="00BD2F29"/>
    <w:rsid w:val="00BD35C7"/>
    <w:rsid w:val="00BD38FB"/>
    <w:rsid w:val="00BD3AF5"/>
    <w:rsid w:val="00BD3E09"/>
    <w:rsid w:val="00BD4551"/>
    <w:rsid w:val="00BD4561"/>
    <w:rsid w:val="00BD482E"/>
    <w:rsid w:val="00BD4974"/>
    <w:rsid w:val="00BD525F"/>
    <w:rsid w:val="00BD5F78"/>
    <w:rsid w:val="00BD62C7"/>
    <w:rsid w:val="00BD63C7"/>
    <w:rsid w:val="00BD64A5"/>
    <w:rsid w:val="00BD6820"/>
    <w:rsid w:val="00BD7539"/>
    <w:rsid w:val="00BE0001"/>
    <w:rsid w:val="00BE080E"/>
    <w:rsid w:val="00BE0B76"/>
    <w:rsid w:val="00BE0BF0"/>
    <w:rsid w:val="00BE0F3D"/>
    <w:rsid w:val="00BE0FB0"/>
    <w:rsid w:val="00BE111E"/>
    <w:rsid w:val="00BE116F"/>
    <w:rsid w:val="00BE1D26"/>
    <w:rsid w:val="00BE1DC1"/>
    <w:rsid w:val="00BE30BC"/>
    <w:rsid w:val="00BE30D1"/>
    <w:rsid w:val="00BE363D"/>
    <w:rsid w:val="00BE38B4"/>
    <w:rsid w:val="00BE3EBE"/>
    <w:rsid w:val="00BE4274"/>
    <w:rsid w:val="00BE4395"/>
    <w:rsid w:val="00BE4941"/>
    <w:rsid w:val="00BE4A4E"/>
    <w:rsid w:val="00BE50BA"/>
    <w:rsid w:val="00BE52A3"/>
    <w:rsid w:val="00BE5568"/>
    <w:rsid w:val="00BE5C0D"/>
    <w:rsid w:val="00BE7A57"/>
    <w:rsid w:val="00BF0077"/>
    <w:rsid w:val="00BF0571"/>
    <w:rsid w:val="00BF07C5"/>
    <w:rsid w:val="00BF085D"/>
    <w:rsid w:val="00BF16A1"/>
    <w:rsid w:val="00BF1721"/>
    <w:rsid w:val="00BF1978"/>
    <w:rsid w:val="00BF1E3E"/>
    <w:rsid w:val="00BF314D"/>
    <w:rsid w:val="00BF3C5F"/>
    <w:rsid w:val="00BF416F"/>
    <w:rsid w:val="00BF45BE"/>
    <w:rsid w:val="00BF47FF"/>
    <w:rsid w:val="00BF4ADE"/>
    <w:rsid w:val="00BF54DA"/>
    <w:rsid w:val="00BF5588"/>
    <w:rsid w:val="00BF57A1"/>
    <w:rsid w:val="00BF5F84"/>
    <w:rsid w:val="00BF688F"/>
    <w:rsid w:val="00BF6E6E"/>
    <w:rsid w:val="00BF7264"/>
    <w:rsid w:val="00BF7394"/>
    <w:rsid w:val="00BF7496"/>
    <w:rsid w:val="00BF79D7"/>
    <w:rsid w:val="00BF7B7F"/>
    <w:rsid w:val="00BF7E6F"/>
    <w:rsid w:val="00C000B3"/>
    <w:rsid w:val="00C0014F"/>
    <w:rsid w:val="00C00548"/>
    <w:rsid w:val="00C006A5"/>
    <w:rsid w:val="00C009DE"/>
    <w:rsid w:val="00C010EB"/>
    <w:rsid w:val="00C01185"/>
    <w:rsid w:val="00C0120A"/>
    <w:rsid w:val="00C0166F"/>
    <w:rsid w:val="00C018EA"/>
    <w:rsid w:val="00C01DBE"/>
    <w:rsid w:val="00C02CB4"/>
    <w:rsid w:val="00C02FB2"/>
    <w:rsid w:val="00C0380B"/>
    <w:rsid w:val="00C03B1F"/>
    <w:rsid w:val="00C03C3E"/>
    <w:rsid w:val="00C03D40"/>
    <w:rsid w:val="00C048C3"/>
    <w:rsid w:val="00C04D39"/>
    <w:rsid w:val="00C04E5D"/>
    <w:rsid w:val="00C04EC8"/>
    <w:rsid w:val="00C04ED5"/>
    <w:rsid w:val="00C055BF"/>
    <w:rsid w:val="00C059BE"/>
    <w:rsid w:val="00C06D6C"/>
    <w:rsid w:val="00C07090"/>
    <w:rsid w:val="00C073A1"/>
    <w:rsid w:val="00C1024E"/>
    <w:rsid w:val="00C1052F"/>
    <w:rsid w:val="00C110D8"/>
    <w:rsid w:val="00C112C9"/>
    <w:rsid w:val="00C1168D"/>
    <w:rsid w:val="00C11735"/>
    <w:rsid w:val="00C1190A"/>
    <w:rsid w:val="00C11C81"/>
    <w:rsid w:val="00C12713"/>
    <w:rsid w:val="00C1294F"/>
    <w:rsid w:val="00C132C0"/>
    <w:rsid w:val="00C13819"/>
    <w:rsid w:val="00C1430D"/>
    <w:rsid w:val="00C14799"/>
    <w:rsid w:val="00C147C9"/>
    <w:rsid w:val="00C14EDE"/>
    <w:rsid w:val="00C15136"/>
    <w:rsid w:val="00C15250"/>
    <w:rsid w:val="00C156BC"/>
    <w:rsid w:val="00C15776"/>
    <w:rsid w:val="00C158C8"/>
    <w:rsid w:val="00C15950"/>
    <w:rsid w:val="00C16ADD"/>
    <w:rsid w:val="00C1723C"/>
    <w:rsid w:val="00C204AC"/>
    <w:rsid w:val="00C214CA"/>
    <w:rsid w:val="00C21519"/>
    <w:rsid w:val="00C2179D"/>
    <w:rsid w:val="00C21973"/>
    <w:rsid w:val="00C219D6"/>
    <w:rsid w:val="00C22366"/>
    <w:rsid w:val="00C22418"/>
    <w:rsid w:val="00C22EE4"/>
    <w:rsid w:val="00C2319C"/>
    <w:rsid w:val="00C236C5"/>
    <w:rsid w:val="00C2392C"/>
    <w:rsid w:val="00C23DF7"/>
    <w:rsid w:val="00C24259"/>
    <w:rsid w:val="00C24B28"/>
    <w:rsid w:val="00C24F4D"/>
    <w:rsid w:val="00C25471"/>
    <w:rsid w:val="00C25663"/>
    <w:rsid w:val="00C25DED"/>
    <w:rsid w:val="00C263F5"/>
    <w:rsid w:val="00C27021"/>
    <w:rsid w:val="00C270C4"/>
    <w:rsid w:val="00C27EE4"/>
    <w:rsid w:val="00C27F95"/>
    <w:rsid w:val="00C300F2"/>
    <w:rsid w:val="00C3029D"/>
    <w:rsid w:val="00C30E40"/>
    <w:rsid w:val="00C3141C"/>
    <w:rsid w:val="00C31BE7"/>
    <w:rsid w:val="00C3273B"/>
    <w:rsid w:val="00C32B5E"/>
    <w:rsid w:val="00C33513"/>
    <w:rsid w:val="00C33A80"/>
    <w:rsid w:val="00C33DD7"/>
    <w:rsid w:val="00C34322"/>
    <w:rsid w:val="00C34A9C"/>
    <w:rsid w:val="00C34D03"/>
    <w:rsid w:val="00C3524C"/>
    <w:rsid w:val="00C352BC"/>
    <w:rsid w:val="00C352DD"/>
    <w:rsid w:val="00C3570F"/>
    <w:rsid w:val="00C35911"/>
    <w:rsid w:val="00C359AA"/>
    <w:rsid w:val="00C36EC8"/>
    <w:rsid w:val="00C36EDD"/>
    <w:rsid w:val="00C36F23"/>
    <w:rsid w:val="00C37E35"/>
    <w:rsid w:val="00C401F6"/>
    <w:rsid w:val="00C4029C"/>
    <w:rsid w:val="00C40ACE"/>
    <w:rsid w:val="00C40BF4"/>
    <w:rsid w:val="00C40C35"/>
    <w:rsid w:val="00C410BA"/>
    <w:rsid w:val="00C41600"/>
    <w:rsid w:val="00C41EAE"/>
    <w:rsid w:val="00C423EC"/>
    <w:rsid w:val="00C428E2"/>
    <w:rsid w:val="00C42E4F"/>
    <w:rsid w:val="00C42F34"/>
    <w:rsid w:val="00C43438"/>
    <w:rsid w:val="00C43844"/>
    <w:rsid w:val="00C43979"/>
    <w:rsid w:val="00C43DB9"/>
    <w:rsid w:val="00C44059"/>
    <w:rsid w:val="00C441A5"/>
    <w:rsid w:val="00C4457A"/>
    <w:rsid w:val="00C44C71"/>
    <w:rsid w:val="00C44D9E"/>
    <w:rsid w:val="00C453D2"/>
    <w:rsid w:val="00C454DF"/>
    <w:rsid w:val="00C45B3B"/>
    <w:rsid w:val="00C45B61"/>
    <w:rsid w:val="00C4647B"/>
    <w:rsid w:val="00C46FD0"/>
    <w:rsid w:val="00C47F38"/>
    <w:rsid w:val="00C50B1D"/>
    <w:rsid w:val="00C50DAB"/>
    <w:rsid w:val="00C51B2A"/>
    <w:rsid w:val="00C51E50"/>
    <w:rsid w:val="00C52869"/>
    <w:rsid w:val="00C52C29"/>
    <w:rsid w:val="00C53267"/>
    <w:rsid w:val="00C5355A"/>
    <w:rsid w:val="00C540C6"/>
    <w:rsid w:val="00C5489C"/>
    <w:rsid w:val="00C54969"/>
    <w:rsid w:val="00C55361"/>
    <w:rsid w:val="00C55C29"/>
    <w:rsid w:val="00C55F54"/>
    <w:rsid w:val="00C566A5"/>
    <w:rsid w:val="00C5695D"/>
    <w:rsid w:val="00C56C95"/>
    <w:rsid w:val="00C57769"/>
    <w:rsid w:val="00C57C53"/>
    <w:rsid w:val="00C60B3B"/>
    <w:rsid w:val="00C60C62"/>
    <w:rsid w:val="00C60FEB"/>
    <w:rsid w:val="00C613AB"/>
    <w:rsid w:val="00C613C2"/>
    <w:rsid w:val="00C61757"/>
    <w:rsid w:val="00C6176B"/>
    <w:rsid w:val="00C61FE1"/>
    <w:rsid w:val="00C61FE4"/>
    <w:rsid w:val="00C62301"/>
    <w:rsid w:val="00C62883"/>
    <w:rsid w:val="00C629DE"/>
    <w:rsid w:val="00C63DA7"/>
    <w:rsid w:val="00C65AC7"/>
    <w:rsid w:val="00C67175"/>
    <w:rsid w:val="00C67806"/>
    <w:rsid w:val="00C67983"/>
    <w:rsid w:val="00C700E5"/>
    <w:rsid w:val="00C702E7"/>
    <w:rsid w:val="00C702F5"/>
    <w:rsid w:val="00C70302"/>
    <w:rsid w:val="00C703B5"/>
    <w:rsid w:val="00C70F50"/>
    <w:rsid w:val="00C7141A"/>
    <w:rsid w:val="00C717C8"/>
    <w:rsid w:val="00C717D7"/>
    <w:rsid w:val="00C71B9E"/>
    <w:rsid w:val="00C71EC2"/>
    <w:rsid w:val="00C72459"/>
    <w:rsid w:val="00C72A44"/>
    <w:rsid w:val="00C72A8E"/>
    <w:rsid w:val="00C73103"/>
    <w:rsid w:val="00C7390D"/>
    <w:rsid w:val="00C73A96"/>
    <w:rsid w:val="00C73E79"/>
    <w:rsid w:val="00C73FA7"/>
    <w:rsid w:val="00C74276"/>
    <w:rsid w:val="00C748A4"/>
    <w:rsid w:val="00C74CEF"/>
    <w:rsid w:val="00C74F36"/>
    <w:rsid w:val="00C753FE"/>
    <w:rsid w:val="00C75EB2"/>
    <w:rsid w:val="00C762A7"/>
    <w:rsid w:val="00C76729"/>
    <w:rsid w:val="00C76854"/>
    <w:rsid w:val="00C771AB"/>
    <w:rsid w:val="00C776D8"/>
    <w:rsid w:val="00C776F8"/>
    <w:rsid w:val="00C802C9"/>
    <w:rsid w:val="00C80843"/>
    <w:rsid w:val="00C80AD7"/>
    <w:rsid w:val="00C81481"/>
    <w:rsid w:val="00C81603"/>
    <w:rsid w:val="00C82097"/>
    <w:rsid w:val="00C8209F"/>
    <w:rsid w:val="00C823BF"/>
    <w:rsid w:val="00C824EE"/>
    <w:rsid w:val="00C82903"/>
    <w:rsid w:val="00C830D1"/>
    <w:rsid w:val="00C836CC"/>
    <w:rsid w:val="00C83987"/>
    <w:rsid w:val="00C840D5"/>
    <w:rsid w:val="00C851F8"/>
    <w:rsid w:val="00C8572F"/>
    <w:rsid w:val="00C859DA"/>
    <w:rsid w:val="00C85AA7"/>
    <w:rsid w:val="00C85B1D"/>
    <w:rsid w:val="00C85B7C"/>
    <w:rsid w:val="00C85E5B"/>
    <w:rsid w:val="00C862D7"/>
    <w:rsid w:val="00C86984"/>
    <w:rsid w:val="00C86AFF"/>
    <w:rsid w:val="00C86ECC"/>
    <w:rsid w:val="00C86F63"/>
    <w:rsid w:val="00C8707E"/>
    <w:rsid w:val="00C8763D"/>
    <w:rsid w:val="00C8766D"/>
    <w:rsid w:val="00C87996"/>
    <w:rsid w:val="00C90061"/>
    <w:rsid w:val="00C9034E"/>
    <w:rsid w:val="00C90601"/>
    <w:rsid w:val="00C906FB"/>
    <w:rsid w:val="00C90882"/>
    <w:rsid w:val="00C909CA"/>
    <w:rsid w:val="00C90E5A"/>
    <w:rsid w:val="00C91D50"/>
    <w:rsid w:val="00C925A9"/>
    <w:rsid w:val="00C9265F"/>
    <w:rsid w:val="00C92D15"/>
    <w:rsid w:val="00C92FA6"/>
    <w:rsid w:val="00C93CDA"/>
    <w:rsid w:val="00C93FBD"/>
    <w:rsid w:val="00C943E2"/>
    <w:rsid w:val="00C944BA"/>
    <w:rsid w:val="00C94FE4"/>
    <w:rsid w:val="00C9512D"/>
    <w:rsid w:val="00C95168"/>
    <w:rsid w:val="00C96534"/>
    <w:rsid w:val="00C96541"/>
    <w:rsid w:val="00C965C3"/>
    <w:rsid w:val="00C97234"/>
    <w:rsid w:val="00C973E8"/>
    <w:rsid w:val="00C976BF"/>
    <w:rsid w:val="00C976D3"/>
    <w:rsid w:val="00C977A4"/>
    <w:rsid w:val="00C97A46"/>
    <w:rsid w:val="00C97BF1"/>
    <w:rsid w:val="00C97D59"/>
    <w:rsid w:val="00CA04FE"/>
    <w:rsid w:val="00CA0570"/>
    <w:rsid w:val="00CA0C46"/>
    <w:rsid w:val="00CA0D88"/>
    <w:rsid w:val="00CA0DC4"/>
    <w:rsid w:val="00CA183A"/>
    <w:rsid w:val="00CA1FC6"/>
    <w:rsid w:val="00CA2057"/>
    <w:rsid w:val="00CA21EE"/>
    <w:rsid w:val="00CA22EA"/>
    <w:rsid w:val="00CA2CC3"/>
    <w:rsid w:val="00CA2D90"/>
    <w:rsid w:val="00CA3870"/>
    <w:rsid w:val="00CA3A45"/>
    <w:rsid w:val="00CA3A81"/>
    <w:rsid w:val="00CA4162"/>
    <w:rsid w:val="00CA42DF"/>
    <w:rsid w:val="00CA43DC"/>
    <w:rsid w:val="00CA46E3"/>
    <w:rsid w:val="00CA4C6E"/>
    <w:rsid w:val="00CA50C0"/>
    <w:rsid w:val="00CA55F4"/>
    <w:rsid w:val="00CA5953"/>
    <w:rsid w:val="00CA6077"/>
    <w:rsid w:val="00CA619D"/>
    <w:rsid w:val="00CA702B"/>
    <w:rsid w:val="00CA72E0"/>
    <w:rsid w:val="00CA7342"/>
    <w:rsid w:val="00CA78B8"/>
    <w:rsid w:val="00CA7E67"/>
    <w:rsid w:val="00CB0708"/>
    <w:rsid w:val="00CB07B1"/>
    <w:rsid w:val="00CB0BC9"/>
    <w:rsid w:val="00CB154F"/>
    <w:rsid w:val="00CB1709"/>
    <w:rsid w:val="00CB1B55"/>
    <w:rsid w:val="00CB1F38"/>
    <w:rsid w:val="00CB23CE"/>
    <w:rsid w:val="00CB2D63"/>
    <w:rsid w:val="00CB2F29"/>
    <w:rsid w:val="00CB3D55"/>
    <w:rsid w:val="00CB3EE2"/>
    <w:rsid w:val="00CB4802"/>
    <w:rsid w:val="00CB4999"/>
    <w:rsid w:val="00CB5725"/>
    <w:rsid w:val="00CB589B"/>
    <w:rsid w:val="00CB58AF"/>
    <w:rsid w:val="00CB5C66"/>
    <w:rsid w:val="00CB67AB"/>
    <w:rsid w:val="00CB67FB"/>
    <w:rsid w:val="00CB6A89"/>
    <w:rsid w:val="00CB6D54"/>
    <w:rsid w:val="00CB793A"/>
    <w:rsid w:val="00CB7B7C"/>
    <w:rsid w:val="00CC0B4B"/>
    <w:rsid w:val="00CC1185"/>
    <w:rsid w:val="00CC11C5"/>
    <w:rsid w:val="00CC1E7C"/>
    <w:rsid w:val="00CC20C9"/>
    <w:rsid w:val="00CC260A"/>
    <w:rsid w:val="00CC2910"/>
    <w:rsid w:val="00CC309B"/>
    <w:rsid w:val="00CC37F6"/>
    <w:rsid w:val="00CC3E1F"/>
    <w:rsid w:val="00CC3E54"/>
    <w:rsid w:val="00CC3ED0"/>
    <w:rsid w:val="00CC43DE"/>
    <w:rsid w:val="00CC4DC9"/>
    <w:rsid w:val="00CC5AC5"/>
    <w:rsid w:val="00CC60E6"/>
    <w:rsid w:val="00CC651F"/>
    <w:rsid w:val="00CC6694"/>
    <w:rsid w:val="00CC671A"/>
    <w:rsid w:val="00CC6F69"/>
    <w:rsid w:val="00CC7241"/>
    <w:rsid w:val="00CC73BD"/>
    <w:rsid w:val="00CC7456"/>
    <w:rsid w:val="00CC7761"/>
    <w:rsid w:val="00CC7776"/>
    <w:rsid w:val="00CD059A"/>
    <w:rsid w:val="00CD186E"/>
    <w:rsid w:val="00CD20FF"/>
    <w:rsid w:val="00CD22EB"/>
    <w:rsid w:val="00CD2524"/>
    <w:rsid w:val="00CD2C4A"/>
    <w:rsid w:val="00CD2E29"/>
    <w:rsid w:val="00CD3328"/>
    <w:rsid w:val="00CD34F1"/>
    <w:rsid w:val="00CD3540"/>
    <w:rsid w:val="00CD37B4"/>
    <w:rsid w:val="00CD3A09"/>
    <w:rsid w:val="00CD4087"/>
    <w:rsid w:val="00CD695C"/>
    <w:rsid w:val="00CD6C44"/>
    <w:rsid w:val="00CD6E86"/>
    <w:rsid w:val="00CD70AC"/>
    <w:rsid w:val="00CD71B1"/>
    <w:rsid w:val="00CD72A0"/>
    <w:rsid w:val="00CD7B28"/>
    <w:rsid w:val="00CE06AF"/>
    <w:rsid w:val="00CE109D"/>
    <w:rsid w:val="00CE124C"/>
    <w:rsid w:val="00CE135C"/>
    <w:rsid w:val="00CE1738"/>
    <w:rsid w:val="00CE1A93"/>
    <w:rsid w:val="00CE1D4E"/>
    <w:rsid w:val="00CE2492"/>
    <w:rsid w:val="00CE2740"/>
    <w:rsid w:val="00CE2904"/>
    <w:rsid w:val="00CE3331"/>
    <w:rsid w:val="00CE4204"/>
    <w:rsid w:val="00CE4A37"/>
    <w:rsid w:val="00CE4BFE"/>
    <w:rsid w:val="00CE4D3F"/>
    <w:rsid w:val="00CE4D6E"/>
    <w:rsid w:val="00CE4D73"/>
    <w:rsid w:val="00CE51E4"/>
    <w:rsid w:val="00CE567D"/>
    <w:rsid w:val="00CE5E3B"/>
    <w:rsid w:val="00CE6394"/>
    <w:rsid w:val="00CE677C"/>
    <w:rsid w:val="00CE6845"/>
    <w:rsid w:val="00CE6EAC"/>
    <w:rsid w:val="00CE738E"/>
    <w:rsid w:val="00CE77A0"/>
    <w:rsid w:val="00CE7AAF"/>
    <w:rsid w:val="00CF00A6"/>
    <w:rsid w:val="00CF0B11"/>
    <w:rsid w:val="00CF0D55"/>
    <w:rsid w:val="00CF0EED"/>
    <w:rsid w:val="00CF1710"/>
    <w:rsid w:val="00CF1BED"/>
    <w:rsid w:val="00CF1CF9"/>
    <w:rsid w:val="00CF1E19"/>
    <w:rsid w:val="00CF2128"/>
    <w:rsid w:val="00CF2137"/>
    <w:rsid w:val="00CF2B7F"/>
    <w:rsid w:val="00CF3667"/>
    <w:rsid w:val="00CF41D9"/>
    <w:rsid w:val="00CF448D"/>
    <w:rsid w:val="00CF4A02"/>
    <w:rsid w:val="00CF4B7B"/>
    <w:rsid w:val="00CF4D3C"/>
    <w:rsid w:val="00CF5064"/>
    <w:rsid w:val="00CF516A"/>
    <w:rsid w:val="00CF51EE"/>
    <w:rsid w:val="00CF557B"/>
    <w:rsid w:val="00CF5AE3"/>
    <w:rsid w:val="00CF5C9F"/>
    <w:rsid w:val="00CF5CE3"/>
    <w:rsid w:val="00CF66B9"/>
    <w:rsid w:val="00CF7407"/>
    <w:rsid w:val="00D007AD"/>
    <w:rsid w:val="00D00E9E"/>
    <w:rsid w:val="00D00FF4"/>
    <w:rsid w:val="00D0106E"/>
    <w:rsid w:val="00D020B5"/>
    <w:rsid w:val="00D02C41"/>
    <w:rsid w:val="00D047F3"/>
    <w:rsid w:val="00D048CA"/>
    <w:rsid w:val="00D04B26"/>
    <w:rsid w:val="00D04EEF"/>
    <w:rsid w:val="00D05230"/>
    <w:rsid w:val="00D065B6"/>
    <w:rsid w:val="00D067B5"/>
    <w:rsid w:val="00D06929"/>
    <w:rsid w:val="00D070B6"/>
    <w:rsid w:val="00D07340"/>
    <w:rsid w:val="00D07A30"/>
    <w:rsid w:val="00D1063A"/>
    <w:rsid w:val="00D11AEA"/>
    <w:rsid w:val="00D11BF5"/>
    <w:rsid w:val="00D12AB7"/>
    <w:rsid w:val="00D12DDC"/>
    <w:rsid w:val="00D132AC"/>
    <w:rsid w:val="00D13B11"/>
    <w:rsid w:val="00D142D4"/>
    <w:rsid w:val="00D14BDC"/>
    <w:rsid w:val="00D153B4"/>
    <w:rsid w:val="00D15671"/>
    <w:rsid w:val="00D15FB9"/>
    <w:rsid w:val="00D16299"/>
    <w:rsid w:val="00D16DCA"/>
    <w:rsid w:val="00D1721A"/>
    <w:rsid w:val="00D176AB"/>
    <w:rsid w:val="00D1780C"/>
    <w:rsid w:val="00D179FD"/>
    <w:rsid w:val="00D17BC0"/>
    <w:rsid w:val="00D17CD0"/>
    <w:rsid w:val="00D202CF"/>
    <w:rsid w:val="00D20421"/>
    <w:rsid w:val="00D209D7"/>
    <w:rsid w:val="00D213B9"/>
    <w:rsid w:val="00D2179B"/>
    <w:rsid w:val="00D21918"/>
    <w:rsid w:val="00D21B2B"/>
    <w:rsid w:val="00D21BA4"/>
    <w:rsid w:val="00D2200F"/>
    <w:rsid w:val="00D22208"/>
    <w:rsid w:val="00D231BF"/>
    <w:rsid w:val="00D232D5"/>
    <w:rsid w:val="00D23694"/>
    <w:rsid w:val="00D23827"/>
    <w:rsid w:val="00D23CBC"/>
    <w:rsid w:val="00D24030"/>
    <w:rsid w:val="00D24F9C"/>
    <w:rsid w:val="00D258DE"/>
    <w:rsid w:val="00D25A0A"/>
    <w:rsid w:val="00D25BE4"/>
    <w:rsid w:val="00D26101"/>
    <w:rsid w:val="00D2622D"/>
    <w:rsid w:val="00D26928"/>
    <w:rsid w:val="00D277E7"/>
    <w:rsid w:val="00D30224"/>
    <w:rsid w:val="00D30685"/>
    <w:rsid w:val="00D306BE"/>
    <w:rsid w:val="00D30811"/>
    <w:rsid w:val="00D30839"/>
    <w:rsid w:val="00D308A6"/>
    <w:rsid w:val="00D30BB5"/>
    <w:rsid w:val="00D31365"/>
    <w:rsid w:val="00D31DFF"/>
    <w:rsid w:val="00D3226E"/>
    <w:rsid w:val="00D324FF"/>
    <w:rsid w:val="00D32660"/>
    <w:rsid w:val="00D32A8C"/>
    <w:rsid w:val="00D333F2"/>
    <w:rsid w:val="00D335F5"/>
    <w:rsid w:val="00D336FF"/>
    <w:rsid w:val="00D3389D"/>
    <w:rsid w:val="00D339DF"/>
    <w:rsid w:val="00D3468F"/>
    <w:rsid w:val="00D3490A"/>
    <w:rsid w:val="00D34D1B"/>
    <w:rsid w:val="00D351CC"/>
    <w:rsid w:val="00D35925"/>
    <w:rsid w:val="00D35CF0"/>
    <w:rsid w:val="00D3604C"/>
    <w:rsid w:val="00D36772"/>
    <w:rsid w:val="00D36F68"/>
    <w:rsid w:val="00D4070F"/>
    <w:rsid w:val="00D4122A"/>
    <w:rsid w:val="00D41C33"/>
    <w:rsid w:val="00D41D22"/>
    <w:rsid w:val="00D41E31"/>
    <w:rsid w:val="00D421CF"/>
    <w:rsid w:val="00D42D33"/>
    <w:rsid w:val="00D43539"/>
    <w:rsid w:val="00D44170"/>
    <w:rsid w:val="00D44348"/>
    <w:rsid w:val="00D4455F"/>
    <w:rsid w:val="00D446F0"/>
    <w:rsid w:val="00D45F48"/>
    <w:rsid w:val="00D46231"/>
    <w:rsid w:val="00D463A4"/>
    <w:rsid w:val="00D466CF"/>
    <w:rsid w:val="00D469E9"/>
    <w:rsid w:val="00D472D1"/>
    <w:rsid w:val="00D50095"/>
    <w:rsid w:val="00D500D5"/>
    <w:rsid w:val="00D50127"/>
    <w:rsid w:val="00D510FC"/>
    <w:rsid w:val="00D5262C"/>
    <w:rsid w:val="00D52837"/>
    <w:rsid w:val="00D52CD8"/>
    <w:rsid w:val="00D52ED9"/>
    <w:rsid w:val="00D52F83"/>
    <w:rsid w:val="00D539CD"/>
    <w:rsid w:val="00D53CF0"/>
    <w:rsid w:val="00D53D7C"/>
    <w:rsid w:val="00D54392"/>
    <w:rsid w:val="00D55A93"/>
    <w:rsid w:val="00D55D27"/>
    <w:rsid w:val="00D55E18"/>
    <w:rsid w:val="00D56288"/>
    <w:rsid w:val="00D56509"/>
    <w:rsid w:val="00D56DE9"/>
    <w:rsid w:val="00D573DA"/>
    <w:rsid w:val="00D576B2"/>
    <w:rsid w:val="00D57A75"/>
    <w:rsid w:val="00D57D7B"/>
    <w:rsid w:val="00D57F17"/>
    <w:rsid w:val="00D57FD2"/>
    <w:rsid w:val="00D6077F"/>
    <w:rsid w:val="00D61AAC"/>
    <w:rsid w:val="00D61AF2"/>
    <w:rsid w:val="00D61E50"/>
    <w:rsid w:val="00D6204F"/>
    <w:rsid w:val="00D62714"/>
    <w:rsid w:val="00D62847"/>
    <w:rsid w:val="00D6286A"/>
    <w:rsid w:val="00D634EB"/>
    <w:rsid w:val="00D6364F"/>
    <w:rsid w:val="00D639A3"/>
    <w:rsid w:val="00D639E9"/>
    <w:rsid w:val="00D63A4C"/>
    <w:rsid w:val="00D64500"/>
    <w:rsid w:val="00D64519"/>
    <w:rsid w:val="00D64E50"/>
    <w:rsid w:val="00D65564"/>
    <w:rsid w:val="00D6612B"/>
    <w:rsid w:val="00D6625A"/>
    <w:rsid w:val="00D674C3"/>
    <w:rsid w:val="00D67827"/>
    <w:rsid w:val="00D679E8"/>
    <w:rsid w:val="00D67DD1"/>
    <w:rsid w:val="00D70733"/>
    <w:rsid w:val="00D70CBB"/>
    <w:rsid w:val="00D718AB"/>
    <w:rsid w:val="00D71AFE"/>
    <w:rsid w:val="00D72135"/>
    <w:rsid w:val="00D72187"/>
    <w:rsid w:val="00D72486"/>
    <w:rsid w:val="00D726B7"/>
    <w:rsid w:val="00D72C1A"/>
    <w:rsid w:val="00D73457"/>
    <w:rsid w:val="00D73512"/>
    <w:rsid w:val="00D73819"/>
    <w:rsid w:val="00D745CA"/>
    <w:rsid w:val="00D74A36"/>
    <w:rsid w:val="00D752A9"/>
    <w:rsid w:val="00D75735"/>
    <w:rsid w:val="00D75BEE"/>
    <w:rsid w:val="00D76437"/>
    <w:rsid w:val="00D769DB"/>
    <w:rsid w:val="00D76B4A"/>
    <w:rsid w:val="00D76C14"/>
    <w:rsid w:val="00D76CBD"/>
    <w:rsid w:val="00D77B73"/>
    <w:rsid w:val="00D77E45"/>
    <w:rsid w:val="00D803EB"/>
    <w:rsid w:val="00D80A7A"/>
    <w:rsid w:val="00D80FCF"/>
    <w:rsid w:val="00D812F1"/>
    <w:rsid w:val="00D81AD6"/>
    <w:rsid w:val="00D81E13"/>
    <w:rsid w:val="00D81EBD"/>
    <w:rsid w:val="00D820D0"/>
    <w:rsid w:val="00D82102"/>
    <w:rsid w:val="00D8357D"/>
    <w:rsid w:val="00D83601"/>
    <w:rsid w:val="00D83A6E"/>
    <w:rsid w:val="00D84326"/>
    <w:rsid w:val="00D8437D"/>
    <w:rsid w:val="00D8457A"/>
    <w:rsid w:val="00D85108"/>
    <w:rsid w:val="00D8536C"/>
    <w:rsid w:val="00D8543D"/>
    <w:rsid w:val="00D85C40"/>
    <w:rsid w:val="00D86083"/>
    <w:rsid w:val="00D86489"/>
    <w:rsid w:val="00D867C5"/>
    <w:rsid w:val="00D869DA"/>
    <w:rsid w:val="00D86CA2"/>
    <w:rsid w:val="00D8701E"/>
    <w:rsid w:val="00D904D8"/>
    <w:rsid w:val="00D90634"/>
    <w:rsid w:val="00D90D1D"/>
    <w:rsid w:val="00D910DA"/>
    <w:rsid w:val="00D9185D"/>
    <w:rsid w:val="00D91A29"/>
    <w:rsid w:val="00D92D54"/>
    <w:rsid w:val="00D92D84"/>
    <w:rsid w:val="00D92E19"/>
    <w:rsid w:val="00D92F71"/>
    <w:rsid w:val="00D932B0"/>
    <w:rsid w:val="00D93EF0"/>
    <w:rsid w:val="00D9415A"/>
    <w:rsid w:val="00D944AC"/>
    <w:rsid w:val="00D95120"/>
    <w:rsid w:val="00D95441"/>
    <w:rsid w:val="00D9595B"/>
    <w:rsid w:val="00D95B2F"/>
    <w:rsid w:val="00D95B7D"/>
    <w:rsid w:val="00D961BE"/>
    <w:rsid w:val="00D96853"/>
    <w:rsid w:val="00D96C00"/>
    <w:rsid w:val="00D96D8D"/>
    <w:rsid w:val="00D96E1F"/>
    <w:rsid w:val="00D973C9"/>
    <w:rsid w:val="00D9775C"/>
    <w:rsid w:val="00D97DFF"/>
    <w:rsid w:val="00DA069B"/>
    <w:rsid w:val="00DA0E56"/>
    <w:rsid w:val="00DA1F4A"/>
    <w:rsid w:val="00DA2B00"/>
    <w:rsid w:val="00DA3768"/>
    <w:rsid w:val="00DA3A37"/>
    <w:rsid w:val="00DA3E12"/>
    <w:rsid w:val="00DA436A"/>
    <w:rsid w:val="00DA482D"/>
    <w:rsid w:val="00DA4DDC"/>
    <w:rsid w:val="00DA4EA1"/>
    <w:rsid w:val="00DA52EF"/>
    <w:rsid w:val="00DA566A"/>
    <w:rsid w:val="00DA57BA"/>
    <w:rsid w:val="00DA642F"/>
    <w:rsid w:val="00DA67C7"/>
    <w:rsid w:val="00DA68D4"/>
    <w:rsid w:val="00DA75D8"/>
    <w:rsid w:val="00DA79FF"/>
    <w:rsid w:val="00DB0450"/>
    <w:rsid w:val="00DB0D88"/>
    <w:rsid w:val="00DB1691"/>
    <w:rsid w:val="00DB20F9"/>
    <w:rsid w:val="00DB27A0"/>
    <w:rsid w:val="00DB3603"/>
    <w:rsid w:val="00DB37CA"/>
    <w:rsid w:val="00DB37E8"/>
    <w:rsid w:val="00DB38C7"/>
    <w:rsid w:val="00DB3B5E"/>
    <w:rsid w:val="00DB3F75"/>
    <w:rsid w:val="00DB400A"/>
    <w:rsid w:val="00DB450A"/>
    <w:rsid w:val="00DB48B2"/>
    <w:rsid w:val="00DB508A"/>
    <w:rsid w:val="00DB5400"/>
    <w:rsid w:val="00DB57A1"/>
    <w:rsid w:val="00DB5C1F"/>
    <w:rsid w:val="00DB64E2"/>
    <w:rsid w:val="00DB6B77"/>
    <w:rsid w:val="00DB6F39"/>
    <w:rsid w:val="00DB6FB5"/>
    <w:rsid w:val="00DB7107"/>
    <w:rsid w:val="00DB7546"/>
    <w:rsid w:val="00DB7963"/>
    <w:rsid w:val="00DB7976"/>
    <w:rsid w:val="00DB79C1"/>
    <w:rsid w:val="00DB7B46"/>
    <w:rsid w:val="00DB7C10"/>
    <w:rsid w:val="00DB7FCC"/>
    <w:rsid w:val="00DC0715"/>
    <w:rsid w:val="00DC0A5F"/>
    <w:rsid w:val="00DC17C9"/>
    <w:rsid w:val="00DC194D"/>
    <w:rsid w:val="00DC1CD7"/>
    <w:rsid w:val="00DC20B8"/>
    <w:rsid w:val="00DC387E"/>
    <w:rsid w:val="00DC3AE7"/>
    <w:rsid w:val="00DC3BA0"/>
    <w:rsid w:val="00DC3C2E"/>
    <w:rsid w:val="00DC3D62"/>
    <w:rsid w:val="00DC3E72"/>
    <w:rsid w:val="00DC4116"/>
    <w:rsid w:val="00DC4129"/>
    <w:rsid w:val="00DC4358"/>
    <w:rsid w:val="00DC4A20"/>
    <w:rsid w:val="00DC4B08"/>
    <w:rsid w:val="00DC4CB3"/>
    <w:rsid w:val="00DC5049"/>
    <w:rsid w:val="00DC5889"/>
    <w:rsid w:val="00DC5B00"/>
    <w:rsid w:val="00DC65C5"/>
    <w:rsid w:val="00DC69FE"/>
    <w:rsid w:val="00DC6F82"/>
    <w:rsid w:val="00DC71D6"/>
    <w:rsid w:val="00DC74B0"/>
    <w:rsid w:val="00DC74C4"/>
    <w:rsid w:val="00DC7711"/>
    <w:rsid w:val="00DD0423"/>
    <w:rsid w:val="00DD0A57"/>
    <w:rsid w:val="00DD115F"/>
    <w:rsid w:val="00DD1397"/>
    <w:rsid w:val="00DD1418"/>
    <w:rsid w:val="00DD1559"/>
    <w:rsid w:val="00DD191E"/>
    <w:rsid w:val="00DD234E"/>
    <w:rsid w:val="00DD26C1"/>
    <w:rsid w:val="00DD28F5"/>
    <w:rsid w:val="00DD30FE"/>
    <w:rsid w:val="00DD37AA"/>
    <w:rsid w:val="00DD4DD4"/>
    <w:rsid w:val="00DD5231"/>
    <w:rsid w:val="00DD5512"/>
    <w:rsid w:val="00DD5524"/>
    <w:rsid w:val="00DD59D0"/>
    <w:rsid w:val="00DD63DC"/>
    <w:rsid w:val="00DD69C1"/>
    <w:rsid w:val="00DD6A13"/>
    <w:rsid w:val="00DD6BA2"/>
    <w:rsid w:val="00DD6D3C"/>
    <w:rsid w:val="00DD7FC6"/>
    <w:rsid w:val="00DE025E"/>
    <w:rsid w:val="00DE077B"/>
    <w:rsid w:val="00DE07EA"/>
    <w:rsid w:val="00DE081F"/>
    <w:rsid w:val="00DE0C30"/>
    <w:rsid w:val="00DE0E8F"/>
    <w:rsid w:val="00DE0FDE"/>
    <w:rsid w:val="00DE1133"/>
    <w:rsid w:val="00DE1198"/>
    <w:rsid w:val="00DE193E"/>
    <w:rsid w:val="00DE1F9F"/>
    <w:rsid w:val="00DE26A0"/>
    <w:rsid w:val="00DE2CE4"/>
    <w:rsid w:val="00DE2DD5"/>
    <w:rsid w:val="00DE31BC"/>
    <w:rsid w:val="00DE34EE"/>
    <w:rsid w:val="00DE3CFC"/>
    <w:rsid w:val="00DE3ECF"/>
    <w:rsid w:val="00DE4219"/>
    <w:rsid w:val="00DE425F"/>
    <w:rsid w:val="00DE43AD"/>
    <w:rsid w:val="00DE4F38"/>
    <w:rsid w:val="00DE5085"/>
    <w:rsid w:val="00DE51D1"/>
    <w:rsid w:val="00DE5236"/>
    <w:rsid w:val="00DE53A7"/>
    <w:rsid w:val="00DE5998"/>
    <w:rsid w:val="00DE6863"/>
    <w:rsid w:val="00DE6AC8"/>
    <w:rsid w:val="00DE6B63"/>
    <w:rsid w:val="00DE7B78"/>
    <w:rsid w:val="00DE7B88"/>
    <w:rsid w:val="00DE7D8C"/>
    <w:rsid w:val="00DE7EBC"/>
    <w:rsid w:val="00DF018F"/>
    <w:rsid w:val="00DF0520"/>
    <w:rsid w:val="00DF0B1A"/>
    <w:rsid w:val="00DF0CD1"/>
    <w:rsid w:val="00DF1037"/>
    <w:rsid w:val="00DF144A"/>
    <w:rsid w:val="00DF15F6"/>
    <w:rsid w:val="00DF1B45"/>
    <w:rsid w:val="00DF218B"/>
    <w:rsid w:val="00DF22B8"/>
    <w:rsid w:val="00DF2F3A"/>
    <w:rsid w:val="00DF2FC6"/>
    <w:rsid w:val="00DF2FFA"/>
    <w:rsid w:val="00DF3311"/>
    <w:rsid w:val="00DF3358"/>
    <w:rsid w:val="00DF3A00"/>
    <w:rsid w:val="00DF3E06"/>
    <w:rsid w:val="00DF4164"/>
    <w:rsid w:val="00DF4281"/>
    <w:rsid w:val="00DF4422"/>
    <w:rsid w:val="00DF4580"/>
    <w:rsid w:val="00DF491C"/>
    <w:rsid w:val="00DF4D00"/>
    <w:rsid w:val="00DF56A3"/>
    <w:rsid w:val="00DF6587"/>
    <w:rsid w:val="00DF730D"/>
    <w:rsid w:val="00DF7A9D"/>
    <w:rsid w:val="00DF7CF1"/>
    <w:rsid w:val="00DF7F98"/>
    <w:rsid w:val="00E00569"/>
    <w:rsid w:val="00E009E1"/>
    <w:rsid w:val="00E00B5E"/>
    <w:rsid w:val="00E00C90"/>
    <w:rsid w:val="00E0110E"/>
    <w:rsid w:val="00E014F0"/>
    <w:rsid w:val="00E01541"/>
    <w:rsid w:val="00E016D7"/>
    <w:rsid w:val="00E01793"/>
    <w:rsid w:val="00E01899"/>
    <w:rsid w:val="00E01CBB"/>
    <w:rsid w:val="00E02374"/>
    <w:rsid w:val="00E02710"/>
    <w:rsid w:val="00E0334C"/>
    <w:rsid w:val="00E03926"/>
    <w:rsid w:val="00E03E58"/>
    <w:rsid w:val="00E04257"/>
    <w:rsid w:val="00E04478"/>
    <w:rsid w:val="00E04628"/>
    <w:rsid w:val="00E04A64"/>
    <w:rsid w:val="00E04E94"/>
    <w:rsid w:val="00E05276"/>
    <w:rsid w:val="00E0584E"/>
    <w:rsid w:val="00E06387"/>
    <w:rsid w:val="00E064E3"/>
    <w:rsid w:val="00E0669C"/>
    <w:rsid w:val="00E066E7"/>
    <w:rsid w:val="00E06A6D"/>
    <w:rsid w:val="00E0771C"/>
    <w:rsid w:val="00E07AB7"/>
    <w:rsid w:val="00E07B4A"/>
    <w:rsid w:val="00E07BDB"/>
    <w:rsid w:val="00E07F73"/>
    <w:rsid w:val="00E107A6"/>
    <w:rsid w:val="00E10DDD"/>
    <w:rsid w:val="00E10ECD"/>
    <w:rsid w:val="00E11235"/>
    <w:rsid w:val="00E11276"/>
    <w:rsid w:val="00E11C93"/>
    <w:rsid w:val="00E11F34"/>
    <w:rsid w:val="00E13205"/>
    <w:rsid w:val="00E1341B"/>
    <w:rsid w:val="00E13841"/>
    <w:rsid w:val="00E13A0B"/>
    <w:rsid w:val="00E140EE"/>
    <w:rsid w:val="00E14124"/>
    <w:rsid w:val="00E141CE"/>
    <w:rsid w:val="00E14421"/>
    <w:rsid w:val="00E1463C"/>
    <w:rsid w:val="00E14E20"/>
    <w:rsid w:val="00E15001"/>
    <w:rsid w:val="00E15460"/>
    <w:rsid w:val="00E15967"/>
    <w:rsid w:val="00E1686A"/>
    <w:rsid w:val="00E17DB1"/>
    <w:rsid w:val="00E200E5"/>
    <w:rsid w:val="00E213D0"/>
    <w:rsid w:val="00E214AC"/>
    <w:rsid w:val="00E21B26"/>
    <w:rsid w:val="00E21CFF"/>
    <w:rsid w:val="00E220C1"/>
    <w:rsid w:val="00E2211F"/>
    <w:rsid w:val="00E22665"/>
    <w:rsid w:val="00E22A0E"/>
    <w:rsid w:val="00E22C64"/>
    <w:rsid w:val="00E23788"/>
    <w:rsid w:val="00E238ED"/>
    <w:rsid w:val="00E240F5"/>
    <w:rsid w:val="00E244A0"/>
    <w:rsid w:val="00E244CB"/>
    <w:rsid w:val="00E24836"/>
    <w:rsid w:val="00E24B8E"/>
    <w:rsid w:val="00E25ED8"/>
    <w:rsid w:val="00E26171"/>
    <w:rsid w:val="00E263BE"/>
    <w:rsid w:val="00E26558"/>
    <w:rsid w:val="00E2656D"/>
    <w:rsid w:val="00E26675"/>
    <w:rsid w:val="00E26A58"/>
    <w:rsid w:val="00E26C0C"/>
    <w:rsid w:val="00E27045"/>
    <w:rsid w:val="00E279DC"/>
    <w:rsid w:val="00E27F94"/>
    <w:rsid w:val="00E301B1"/>
    <w:rsid w:val="00E306C7"/>
    <w:rsid w:val="00E30F41"/>
    <w:rsid w:val="00E31955"/>
    <w:rsid w:val="00E31AD2"/>
    <w:rsid w:val="00E32038"/>
    <w:rsid w:val="00E3234C"/>
    <w:rsid w:val="00E324D4"/>
    <w:rsid w:val="00E32531"/>
    <w:rsid w:val="00E33EB9"/>
    <w:rsid w:val="00E344C4"/>
    <w:rsid w:val="00E34695"/>
    <w:rsid w:val="00E349D1"/>
    <w:rsid w:val="00E35088"/>
    <w:rsid w:val="00E358DE"/>
    <w:rsid w:val="00E35D42"/>
    <w:rsid w:val="00E36CAC"/>
    <w:rsid w:val="00E36EA1"/>
    <w:rsid w:val="00E3700C"/>
    <w:rsid w:val="00E3738B"/>
    <w:rsid w:val="00E3778B"/>
    <w:rsid w:val="00E37A28"/>
    <w:rsid w:val="00E37D26"/>
    <w:rsid w:val="00E40371"/>
    <w:rsid w:val="00E40ACA"/>
    <w:rsid w:val="00E411A9"/>
    <w:rsid w:val="00E411CA"/>
    <w:rsid w:val="00E414F8"/>
    <w:rsid w:val="00E41E35"/>
    <w:rsid w:val="00E41FAE"/>
    <w:rsid w:val="00E4211E"/>
    <w:rsid w:val="00E4241F"/>
    <w:rsid w:val="00E425DF"/>
    <w:rsid w:val="00E427E0"/>
    <w:rsid w:val="00E42C30"/>
    <w:rsid w:val="00E432EC"/>
    <w:rsid w:val="00E432FC"/>
    <w:rsid w:val="00E434D4"/>
    <w:rsid w:val="00E43DD0"/>
    <w:rsid w:val="00E43E51"/>
    <w:rsid w:val="00E44D18"/>
    <w:rsid w:val="00E456FB"/>
    <w:rsid w:val="00E45B48"/>
    <w:rsid w:val="00E4644F"/>
    <w:rsid w:val="00E46BE2"/>
    <w:rsid w:val="00E46FFF"/>
    <w:rsid w:val="00E47091"/>
    <w:rsid w:val="00E47673"/>
    <w:rsid w:val="00E47901"/>
    <w:rsid w:val="00E47E85"/>
    <w:rsid w:val="00E50034"/>
    <w:rsid w:val="00E5034A"/>
    <w:rsid w:val="00E505AB"/>
    <w:rsid w:val="00E50725"/>
    <w:rsid w:val="00E5079E"/>
    <w:rsid w:val="00E517CF"/>
    <w:rsid w:val="00E519A1"/>
    <w:rsid w:val="00E519B4"/>
    <w:rsid w:val="00E52B7E"/>
    <w:rsid w:val="00E53284"/>
    <w:rsid w:val="00E534D7"/>
    <w:rsid w:val="00E53DD0"/>
    <w:rsid w:val="00E53E2E"/>
    <w:rsid w:val="00E53ED1"/>
    <w:rsid w:val="00E5407A"/>
    <w:rsid w:val="00E54C6A"/>
    <w:rsid w:val="00E54CF3"/>
    <w:rsid w:val="00E551E3"/>
    <w:rsid w:val="00E55658"/>
    <w:rsid w:val="00E560B6"/>
    <w:rsid w:val="00E560C1"/>
    <w:rsid w:val="00E57068"/>
    <w:rsid w:val="00E57150"/>
    <w:rsid w:val="00E57643"/>
    <w:rsid w:val="00E578A9"/>
    <w:rsid w:val="00E57BF7"/>
    <w:rsid w:val="00E57C18"/>
    <w:rsid w:val="00E6032B"/>
    <w:rsid w:val="00E60724"/>
    <w:rsid w:val="00E60796"/>
    <w:rsid w:val="00E60B96"/>
    <w:rsid w:val="00E60D0B"/>
    <w:rsid w:val="00E614D6"/>
    <w:rsid w:val="00E61E53"/>
    <w:rsid w:val="00E6225B"/>
    <w:rsid w:val="00E625D1"/>
    <w:rsid w:val="00E6281D"/>
    <w:rsid w:val="00E62D18"/>
    <w:rsid w:val="00E63081"/>
    <w:rsid w:val="00E639DA"/>
    <w:rsid w:val="00E64C90"/>
    <w:rsid w:val="00E65866"/>
    <w:rsid w:val="00E66048"/>
    <w:rsid w:val="00E66066"/>
    <w:rsid w:val="00E666FB"/>
    <w:rsid w:val="00E66E9B"/>
    <w:rsid w:val="00E672F6"/>
    <w:rsid w:val="00E67705"/>
    <w:rsid w:val="00E678AB"/>
    <w:rsid w:val="00E67DF3"/>
    <w:rsid w:val="00E700EE"/>
    <w:rsid w:val="00E701FA"/>
    <w:rsid w:val="00E7108A"/>
    <w:rsid w:val="00E71771"/>
    <w:rsid w:val="00E72D1A"/>
    <w:rsid w:val="00E738E5"/>
    <w:rsid w:val="00E74222"/>
    <w:rsid w:val="00E7474E"/>
    <w:rsid w:val="00E74EA5"/>
    <w:rsid w:val="00E758F7"/>
    <w:rsid w:val="00E760EE"/>
    <w:rsid w:val="00E76776"/>
    <w:rsid w:val="00E767E7"/>
    <w:rsid w:val="00E769CC"/>
    <w:rsid w:val="00E7726D"/>
    <w:rsid w:val="00E7751B"/>
    <w:rsid w:val="00E776B7"/>
    <w:rsid w:val="00E777EC"/>
    <w:rsid w:val="00E80395"/>
    <w:rsid w:val="00E80FD0"/>
    <w:rsid w:val="00E813DF"/>
    <w:rsid w:val="00E814EB"/>
    <w:rsid w:val="00E814FC"/>
    <w:rsid w:val="00E81D19"/>
    <w:rsid w:val="00E82C66"/>
    <w:rsid w:val="00E833BE"/>
    <w:rsid w:val="00E83E06"/>
    <w:rsid w:val="00E83FF4"/>
    <w:rsid w:val="00E84017"/>
    <w:rsid w:val="00E84545"/>
    <w:rsid w:val="00E84B08"/>
    <w:rsid w:val="00E84D40"/>
    <w:rsid w:val="00E85003"/>
    <w:rsid w:val="00E85E3A"/>
    <w:rsid w:val="00E85EF5"/>
    <w:rsid w:val="00E85FFB"/>
    <w:rsid w:val="00E86194"/>
    <w:rsid w:val="00E86416"/>
    <w:rsid w:val="00E86424"/>
    <w:rsid w:val="00E86E5B"/>
    <w:rsid w:val="00E872D0"/>
    <w:rsid w:val="00E90210"/>
    <w:rsid w:val="00E90597"/>
    <w:rsid w:val="00E91329"/>
    <w:rsid w:val="00E9134B"/>
    <w:rsid w:val="00E92F17"/>
    <w:rsid w:val="00E92FC7"/>
    <w:rsid w:val="00E93403"/>
    <w:rsid w:val="00E93456"/>
    <w:rsid w:val="00E93758"/>
    <w:rsid w:val="00E9426A"/>
    <w:rsid w:val="00E94741"/>
    <w:rsid w:val="00E960FD"/>
    <w:rsid w:val="00E96653"/>
    <w:rsid w:val="00E966BE"/>
    <w:rsid w:val="00E96756"/>
    <w:rsid w:val="00E976F1"/>
    <w:rsid w:val="00E97E02"/>
    <w:rsid w:val="00EA12AD"/>
    <w:rsid w:val="00EA1A4F"/>
    <w:rsid w:val="00EA210D"/>
    <w:rsid w:val="00EA2183"/>
    <w:rsid w:val="00EA224A"/>
    <w:rsid w:val="00EA224B"/>
    <w:rsid w:val="00EA27D2"/>
    <w:rsid w:val="00EA380F"/>
    <w:rsid w:val="00EA3B5A"/>
    <w:rsid w:val="00EA4419"/>
    <w:rsid w:val="00EA4661"/>
    <w:rsid w:val="00EA5071"/>
    <w:rsid w:val="00EA530E"/>
    <w:rsid w:val="00EA56F5"/>
    <w:rsid w:val="00EA579E"/>
    <w:rsid w:val="00EA5AEB"/>
    <w:rsid w:val="00EA5C36"/>
    <w:rsid w:val="00EA636C"/>
    <w:rsid w:val="00EA6FB3"/>
    <w:rsid w:val="00EA6FD4"/>
    <w:rsid w:val="00EA77A7"/>
    <w:rsid w:val="00EA79A6"/>
    <w:rsid w:val="00EA7EF8"/>
    <w:rsid w:val="00EB0562"/>
    <w:rsid w:val="00EB10C4"/>
    <w:rsid w:val="00EB123B"/>
    <w:rsid w:val="00EB1B7D"/>
    <w:rsid w:val="00EB2917"/>
    <w:rsid w:val="00EB2F51"/>
    <w:rsid w:val="00EB327D"/>
    <w:rsid w:val="00EB347A"/>
    <w:rsid w:val="00EB3497"/>
    <w:rsid w:val="00EB3785"/>
    <w:rsid w:val="00EB3A2E"/>
    <w:rsid w:val="00EB4807"/>
    <w:rsid w:val="00EB4A42"/>
    <w:rsid w:val="00EB5C80"/>
    <w:rsid w:val="00EB5E52"/>
    <w:rsid w:val="00EB7A7F"/>
    <w:rsid w:val="00EB7D2A"/>
    <w:rsid w:val="00EB7E2F"/>
    <w:rsid w:val="00EC00FB"/>
    <w:rsid w:val="00EC014C"/>
    <w:rsid w:val="00EC07B2"/>
    <w:rsid w:val="00EC0A98"/>
    <w:rsid w:val="00EC1128"/>
    <w:rsid w:val="00EC22CD"/>
    <w:rsid w:val="00EC2544"/>
    <w:rsid w:val="00EC27C2"/>
    <w:rsid w:val="00EC2C1A"/>
    <w:rsid w:val="00EC2F65"/>
    <w:rsid w:val="00EC35BE"/>
    <w:rsid w:val="00EC36F5"/>
    <w:rsid w:val="00EC3CD4"/>
    <w:rsid w:val="00EC450E"/>
    <w:rsid w:val="00EC47C7"/>
    <w:rsid w:val="00EC47D6"/>
    <w:rsid w:val="00EC48F5"/>
    <w:rsid w:val="00EC50C7"/>
    <w:rsid w:val="00EC526C"/>
    <w:rsid w:val="00EC6452"/>
    <w:rsid w:val="00EC6477"/>
    <w:rsid w:val="00EC6A6F"/>
    <w:rsid w:val="00EC74C0"/>
    <w:rsid w:val="00EC787C"/>
    <w:rsid w:val="00EC7BA6"/>
    <w:rsid w:val="00EC7C61"/>
    <w:rsid w:val="00ED0215"/>
    <w:rsid w:val="00ED02B2"/>
    <w:rsid w:val="00ED0767"/>
    <w:rsid w:val="00ED0D9F"/>
    <w:rsid w:val="00ED1627"/>
    <w:rsid w:val="00ED19BC"/>
    <w:rsid w:val="00ED2147"/>
    <w:rsid w:val="00ED235D"/>
    <w:rsid w:val="00ED2536"/>
    <w:rsid w:val="00ED3389"/>
    <w:rsid w:val="00ED3D42"/>
    <w:rsid w:val="00ED3F97"/>
    <w:rsid w:val="00ED4859"/>
    <w:rsid w:val="00ED4BB1"/>
    <w:rsid w:val="00ED4D63"/>
    <w:rsid w:val="00ED507D"/>
    <w:rsid w:val="00ED53FB"/>
    <w:rsid w:val="00ED57B6"/>
    <w:rsid w:val="00ED5AB2"/>
    <w:rsid w:val="00ED5C79"/>
    <w:rsid w:val="00ED615F"/>
    <w:rsid w:val="00ED6B00"/>
    <w:rsid w:val="00ED6DC9"/>
    <w:rsid w:val="00ED6E1F"/>
    <w:rsid w:val="00ED7B07"/>
    <w:rsid w:val="00ED7D0B"/>
    <w:rsid w:val="00ED7E62"/>
    <w:rsid w:val="00EE0081"/>
    <w:rsid w:val="00EE08F8"/>
    <w:rsid w:val="00EE0C6B"/>
    <w:rsid w:val="00EE0FF1"/>
    <w:rsid w:val="00EE15F8"/>
    <w:rsid w:val="00EE20CC"/>
    <w:rsid w:val="00EE28B6"/>
    <w:rsid w:val="00EE29C2"/>
    <w:rsid w:val="00EE2CCA"/>
    <w:rsid w:val="00EE34C1"/>
    <w:rsid w:val="00EE36FF"/>
    <w:rsid w:val="00EE3A18"/>
    <w:rsid w:val="00EE41A0"/>
    <w:rsid w:val="00EE4286"/>
    <w:rsid w:val="00EE46DE"/>
    <w:rsid w:val="00EE492F"/>
    <w:rsid w:val="00EE4FAC"/>
    <w:rsid w:val="00EE5CDF"/>
    <w:rsid w:val="00EE5E33"/>
    <w:rsid w:val="00EE6A5C"/>
    <w:rsid w:val="00EE6A95"/>
    <w:rsid w:val="00EE6B94"/>
    <w:rsid w:val="00EE6CEF"/>
    <w:rsid w:val="00EE703A"/>
    <w:rsid w:val="00EE7677"/>
    <w:rsid w:val="00EF0270"/>
    <w:rsid w:val="00EF0BEF"/>
    <w:rsid w:val="00EF1559"/>
    <w:rsid w:val="00EF18B2"/>
    <w:rsid w:val="00EF1ABF"/>
    <w:rsid w:val="00EF1B8D"/>
    <w:rsid w:val="00EF1F0A"/>
    <w:rsid w:val="00EF1F1B"/>
    <w:rsid w:val="00EF2204"/>
    <w:rsid w:val="00EF2A14"/>
    <w:rsid w:val="00EF3281"/>
    <w:rsid w:val="00EF3619"/>
    <w:rsid w:val="00EF36B0"/>
    <w:rsid w:val="00EF3DA0"/>
    <w:rsid w:val="00EF40B9"/>
    <w:rsid w:val="00EF4949"/>
    <w:rsid w:val="00EF4CCB"/>
    <w:rsid w:val="00EF4FBF"/>
    <w:rsid w:val="00EF5B38"/>
    <w:rsid w:val="00EF5F85"/>
    <w:rsid w:val="00EF600D"/>
    <w:rsid w:val="00EF6069"/>
    <w:rsid w:val="00EF6675"/>
    <w:rsid w:val="00EF69E3"/>
    <w:rsid w:val="00F00441"/>
    <w:rsid w:val="00F01086"/>
    <w:rsid w:val="00F01125"/>
    <w:rsid w:val="00F01255"/>
    <w:rsid w:val="00F0165F"/>
    <w:rsid w:val="00F01F49"/>
    <w:rsid w:val="00F02971"/>
    <w:rsid w:val="00F02A8A"/>
    <w:rsid w:val="00F03580"/>
    <w:rsid w:val="00F03EC1"/>
    <w:rsid w:val="00F045A2"/>
    <w:rsid w:val="00F04698"/>
    <w:rsid w:val="00F047FB"/>
    <w:rsid w:val="00F04B50"/>
    <w:rsid w:val="00F053EE"/>
    <w:rsid w:val="00F058B6"/>
    <w:rsid w:val="00F0596D"/>
    <w:rsid w:val="00F062E0"/>
    <w:rsid w:val="00F0657E"/>
    <w:rsid w:val="00F071F6"/>
    <w:rsid w:val="00F07212"/>
    <w:rsid w:val="00F07287"/>
    <w:rsid w:val="00F07BE8"/>
    <w:rsid w:val="00F10D8A"/>
    <w:rsid w:val="00F110EB"/>
    <w:rsid w:val="00F11AF5"/>
    <w:rsid w:val="00F11DA9"/>
    <w:rsid w:val="00F11F48"/>
    <w:rsid w:val="00F12B5B"/>
    <w:rsid w:val="00F12BDC"/>
    <w:rsid w:val="00F1330E"/>
    <w:rsid w:val="00F133D4"/>
    <w:rsid w:val="00F1376A"/>
    <w:rsid w:val="00F13783"/>
    <w:rsid w:val="00F13929"/>
    <w:rsid w:val="00F13D98"/>
    <w:rsid w:val="00F14047"/>
    <w:rsid w:val="00F1491D"/>
    <w:rsid w:val="00F14C6C"/>
    <w:rsid w:val="00F15414"/>
    <w:rsid w:val="00F161F1"/>
    <w:rsid w:val="00F16628"/>
    <w:rsid w:val="00F16900"/>
    <w:rsid w:val="00F16A45"/>
    <w:rsid w:val="00F16E44"/>
    <w:rsid w:val="00F206AB"/>
    <w:rsid w:val="00F2097B"/>
    <w:rsid w:val="00F20A40"/>
    <w:rsid w:val="00F21C64"/>
    <w:rsid w:val="00F21CDB"/>
    <w:rsid w:val="00F21E82"/>
    <w:rsid w:val="00F21E96"/>
    <w:rsid w:val="00F22F1A"/>
    <w:rsid w:val="00F2307E"/>
    <w:rsid w:val="00F239DF"/>
    <w:rsid w:val="00F23C8A"/>
    <w:rsid w:val="00F23E02"/>
    <w:rsid w:val="00F24169"/>
    <w:rsid w:val="00F242C3"/>
    <w:rsid w:val="00F249AE"/>
    <w:rsid w:val="00F24E54"/>
    <w:rsid w:val="00F24E84"/>
    <w:rsid w:val="00F2501B"/>
    <w:rsid w:val="00F255C7"/>
    <w:rsid w:val="00F25C9A"/>
    <w:rsid w:val="00F25FC8"/>
    <w:rsid w:val="00F264C3"/>
    <w:rsid w:val="00F269E0"/>
    <w:rsid w:val="00F26FA3"/>
    <w:rsid w:val="00F271DB"/>
    <w:rsid w:val="00F27627"/>
    <w:rsid w:val="00F276D6"/>
    <w:rsid w:val="00F27C42"/>
    <w:rsid w:val="00F3013F"/>
    <w:rsid w:val="00F30621"/>
    <w:rsid w:val="00F307AD"/>
    <w:rsid w:val="00F30FFF"/>
    <w:rsid w:val="00F312B2"/>
    <w:rsid w:val="00F32018"/>
    <w:rsid w:val="00F323E3"/>
    <w:rsid w:val="00F33550"/>
    <w:rsid w:val="00F33B47"/>
    <w:rsid w:val="00F34361"/>
    <w:rsid w:val="00F346DA"/>
    <w:rsid w:val="00F352AD"/>
    <w:rsid w:val="00F354E4"/>
    <w:rsid w:val="00F35546"/>
    <w:rsid w:val="00F3586F"/>
    <w:rsid w:val="00F35C34"/>
    <w:rsid w:val="00F35DFE"/>
    <w:rsid w:val="00F366C0"/>
    <w:rsid w:val="00F3683D"/>
    <w:rsid w:val="00F368E0"/>
    <w:rsid w:val="00F37090"/>
    <w:rsid w:val="00F37470"/>
    <w:rsid w:val="00F378F9"/>
    <w:rsid w:val="00F37FEC"/>
    <w:rsid w:val="00F4064F"/>
    <w:rsid w:val="00F41555"/>
    <w:rsid w:val="00F41914"/>
    <w:rsid w:val="00F42582"/>
    <w:rsid w:val="00F42814"/>
    <w:rsid w:val="00F428E2"/>
    <w:rsid w:val="00F42A3F"/>
    <w:rsid w:val="00F42C43"/>
    <w:rsid w:val="00F430BD"/>
    <w:rsid w:val="00F43270"/>
    <w:rsid w:val="00F437D2"/>
    <w:rsid w:val="00F43896"/>
    <w:rsid w:val="00F438A0"/>
    <w:rsid w:val="00F43AA7"/>
    <w:rsid w:val="00F43DCE"/>
    <w:rsid w:val="00F4412D"/>
    <w:rsid w:val="00F44266"/>
    <w:rsid w:val="00F44C78"/>
    <w:rsid w:val="00F44C9A"/>
    <w:rsid w:val="00F450B5"/>
    <w:rsid w:val="00F45B9C"/>
    <w:rsid w:val="00F45BCC"/>
    <w:rsid w:val="00F45BE6"/>
    <w:rsid w:val="00F45F1B"/>
    <w:rsid w:val="00F45F7F"/>
    <w:rsid w:val="00F46193"/>
    <w:rsid w:val="00F461C3"/>
    <w:rsid w:val="00F46976"/>
    <w:rsid w:val="00F46C85"/>
    <w:rsid w:val="00F46D90"/>
    <w:rsid w:val="00F46E34"/>
    <w:rsid w:val="00F46E40"/>
    <w:rsid w:val="00F46EA6"/>
    <w:rsid w:val="00F46F4B"/>
    <w:rsid w:val="00F46F61"/>
    <w:rsid w:val="00F478F2"/>
    <w:rsid w:val="00F479FB"/>
    <w:rsid w:val="00F504A7"/>
    <w:rsid w:val="00F506E4"/>
    <w:rsid w:val="00F5081F"/>
    <w:rsid w:val="00F5113A"/>
    <w:rsid w:val="00F51236"/>
    <w:rsid w:val="00F52416"/>
    <w:rsid w:val="00F52492"/>
    <w:rsid w:val="00F526C9"/>
    <w:rsid w:val="00F52A18"/>
    <w:rsid w:val="00F53054"/>
    <w:rsid w:val="00F5317E"/>
    <w:rsid w:val="00F53316"/>
    <w:rsid w:val="00F53A53"/>
    <w:rsid w:val="00F55438"/>
    <w:rsid w:val="00F559BC"/>
    <w:rsid w:val="00F5695B"/>
    <w:rsid w:val="00F56C62"/>
    <w:rsid w:val="00F56F58"/>
    <w:rsid w:val="00F5706E"/>
    <w:rsid w:val="00F57C78"/>
    <w:rsid w:val="00F6083D"/>
    <w:rsid w:val="00F60C87"/>
    <w:rsid w:val="00F6123F"/>
    <w:rsid w:val="00F61451"/>
    <w:rsid w:val="00F6165B"/>
    <w:rsid w:val="00F61B69"/>
    <w:rsid w:val="00F61C1A"/>
    <w:rsid w:val="00F62282"/>
    <w:rsid w:val="00F6233C"/>
    <w:rsid w:val="00F623C4"/>
    <w:rsid w:val="00F62C3C"/>
    <w:rsid w:val="00F62DDD"/>
    <w:rsid w:val="00F62F55"/>
    <w:rsid w:val="00F636A8"/>
    <w:rsid w:val="00F63804"/>
    <w:rsid w:val="00F640A7"/>
    <w:rsid w:val="00F6457E"/>
    <w:rsid w:val="00F646E1"/>
    <w:rsid w:val="00F6490E"/>
    <w:rsid w:val="00F64C20"/>
    <w:rsid w:val="00F64CDA"/>
    <w:rsid w:val="00F650EC"/>
    <w:rsid w:val="00F65DF0"/>
    <w:rsid w:val="00F660D7"/>
    <w:rsid w:val="00F66A98"/>
    <w:rsid w:val="00F66E5B"/>
    <w:rsid w:val="00F67540"/>
    <w:rsid w:val="00F6762D"/>
    <w:rsid w:val="00F67778"/>
    <w:rsid w:val="00F67AEA"/>
    <w:rsid w:val="00F67C0A"/>
    <w:rsid w:val="00F67F98"/>
    <w:rsid w:val="00F7133A"/>
    <w:rsid w:val="00F71467"/>
    <w:rsid w:val="00F71492"/>
    <w:rsid w:val="00F72199"/>
    <w:rsid w:val="00F723A3"/>
    <w:rsid w:val="00F7246C"/>
    <w:rsid w:val="00F72757"/>
    <w:rsid w:val="00F74570"/>
    <w:rsid w:val="00F745F4"/>
    <w:rsid w:val="00F7506C"/>
    <w:rsid w:val="00F75417"/>
    <w:rsid w:val="00F76D43"/>
    <w:rsid w:val="00F7705D"/>
    <w:rsid w:val="00F774E3"/>
    <w:rsid w:val="00F77988"/>
    <w:rsid w:val="00F77B25"/>
    <w:rsid w:val="00F77F6B"/>
    <w:rsid w:val="00F80689"/>
    <w:rsid w:val="00F808DE"/>
    <w:rsid w:val="00F80D4D"/>
    <w:rsid w:val="00F8126E"/>
    <w:rsid w:val="00F8133B"/>
    <w:rsid w:val="00F81360"/>
    <w:rsid w:val="00F813DF"/>
    <w:rsid w:val="00F814C0"/>
    <w:rsid w:val="00F81A7D"/>
    <w:rsid w:val="00F81FEC"/>
    <w:rsid w:val="00F8221E"/>
    <w:rsid w:val="00F8291A"/>
    <w:rsid w:val="00F835B2"/>
    <w:rsid w:val="00F8368D"/>
    <w:rsid w:val="00F83965"/>
    <w:rsid w:val="00F843B6"/>
    <w:rsid w:val="00F8497F"/>
    <w:rsid w:val="00F84A76"/>
    <w:rsid w:val="00F84FEB"/>
    <w:rsid w:val="00F85602"/>
    <w:rsid w:val="00F8584B"/>
    <w:rsid w:val="00F8664C"/>
    <w:rsid w:val="00F8672E"/>
    <w:rsid w:val="00F8682E"/>
    <w:rsid w:val="00F86972"/>
    <w:rsid w:val="00F869B8"/>
    <w:rsid w:val="00F86B29"/>
    <w:rsid w:val="00F8784E"/>
    <w:rsid w:val="00F87955"/>
    <w:rsid w:val="00F8796A"/>
    <w:rsid w:val="00F87C56"/>
    <w:rsid w:val="00F904B3"/>
    <w:rsid w:val="00F907DC"/>
    <w:rsid w:val="00F917F0"/>
    <w:rsid w:val="00F92EF2"/>
    <w:rsid w:val="00F93802"/>
    <w:rsid w:val="00F93F90"/>
    <w:rsid w:val="00F940A3"/>
    <w:rsid w:val="00F940C6"/>
    <w:rsid w:val="00F944FA"/>
    <w:rsid w:val="00F945C6"/>
    <w:rsid w:val="00F94F11"/>
    <w:rsid w:val="00F9505E"/>
    <w:rsid w:val="00F9523A"/>
    <w:rsid w:val="00F952D8"/>
    <w:rsid w:val="00F957AC"/>
    <w:rsid w:val="00F9582A"/>
    <w:rsid w:val="00F95DA5"/>
    <w:rsid w:val="00F95EFB"/>
    <w:rsid w:val="00F96641"/>
    <w:rsid w:val="00F97171"/>
    <w:rsid w:val="00F97974"/>
    <w:rsid w:val="00F97F0E"/>
    <w:rsid w:val="00FA021F"/>
    <w:rsid w:val="00FA0323"/>
    <w:rsid w:val="00FA064B"/>
    <w:rsid w:val="00FA0799"/>
    <w:rsid w:val="00FA0810"/>
    <w:rsid w:val="00FA0BA6"/>
    <w:rsid w:val="00FA0BDC"/>
    <w:rsid w:val="00FA0F44"/>
    <w:rsid w:val="00FA107A"/>
    <w:rsid w:val="00FA1D55"/>
    <w:rsid w:val="00FA21C4"/>
    <w:rsid w:val="00FA27BC"/>
    <w:rsid w:val="00FA2D73"/>
    <w:rsid w:val="00FA4170"/>
    <w:rsid w:val="00FA42F4"/>
    <w:rsid w:val="00FA53B3"/>
    <w:rsid w:val="00FA5D0F"/>
    <w:rsid w:val="00FA5FDD"/>
    <w:rsid w:val="00FA6420"/>
    <w:rsid w:val="00FA6595"/>
    <w:rsid w:val="00FA67E2"/>
    <w:rsid w:val="00FA6B87"/>
    <w:rsid w:val="00FA6DCB"/>
    <w:rsid w:val="00FA7A20"/>
    <w:rsid w:val="00FB0F86"/>
    <w:rsid w:val="00FB10AD"/>
    <w:rsid w:val="00FB1A92"/>
    <w:rsid w:val="00FB1C31"/>
    <w:rsid w:val="00FB1D55"/>
    <w:rsid w:val="00FB1E67"/>
    <w:rsid w:val="00FB2120"/>
    <w:rsid w:val="00FB28D3"/>
    <w:rsid w:val="00FB3E11"/>
    <w:rsid w:val="00FB4354"/>
    <w:rsid w:val="00FB44FF"/>
    <w:rsid w:val="00FB4661"/>
    <w:rsid w:val="00FB49FA"/>
    <w:rsid w:val="00FB4C34"/>
    <w:rsid w:val="00FB52AD"/>
    <w:rsid w:val="00FB5E5A"/>
    <w:rsid w:val="00FB6810"/>
    <w:rsid w:val="00FB6EBC"/>
    <w:rsid w:val="00FB7650"/>
    <w:rsid w:val="00FB7885"/>
    <w:rsid w:val="00FC0646"/>
    <w:rsid w:val="00FC09FF"/>
    <w:rsid w:val="00FC1252"/>
    <w:rsid w:val="00FC14F1"/>
    <w:rsid w:val="00FC1786"/>
    <w:rsid w:val="00FC2158"/>
    <w:rsid w:val="00FC2276"/>
    <w:rsid w:val="00FC2792"/>
    <w:rsid w:val="00FC2B16"/>
    <w:rsid w:val="00FC2C75"/>
    <w:rsid w:val="00FC2FE0"/>
    <w:rsid w:val="00FC3252"/>
    <w:rsid w:val="00FC347B"/>
    <w:rsid w:val="00FC380E"/>
    <w:rsid w:val="00FC396C"/>
    <w:rsid w:val="00FC3F5A"/>
    <w:rsid w:val="00FC3F72"/>
    <w:rsid w:val="00FC47F1"/>
    <w:rsid w:val="00FC550D"/>
    <w:rsid w:val="00FC64BD"/>
    <w:rsid w:val="00FC67C6"/>
    <w:rsid w:val="00FC6DCC"/>
    <w:rsid w:val="00FC6E3F"/>
    <w:rsid w:val="00FC76B9"/>
    <w:rsid w:val="00FC77E8"/>
    <w:rsid w:val="00FC7D00"/>
    <w:rsid w:val="00FC7E3E"/>
    <w:rsid w:val="00FC7E87"/>
    <w:rsid w:val="00FC7E95"/>
    <w:rsid w:val="00FC7F0E"/>
    <w:rsid w:val="00FC7F51"/>
    <w:rsid w:val="00FD006F"/>
    <w:rsid w:val="00FD0AAB"/>
    <w:rsid w:val="00FD0C1F"/>
    <w:rsid w:val="00FD131C"/>
    <w:rsid w:val="00FD1C1C"/>
    <w:rsid w:val="00FD205C"/>
    <w:rsid w:val="00FD2494"/>
    <w:rsid w:val="00FD2670"/>
    <w:rsid w:val="00FD362F"/>
    <w:rsid w:val="00FD3ADC"/>
    <w:rsid w:val="00FD44AF"/>
    <w:rsid w:val="00FD485D"/>
    <w:rsid w:val="00FD4889"/>
    <w:rsid w:val="00FD4C58"/>
    <w:rsid w:val="00FD4D05"/>
    <w:rsid w:val="00FD59CB"/>
    <w:rsid w:val="00FD5A23"/>
    <w:rsid w:val="00FD61D9"/>
    <w:rsid w:val="00FD6A2E"/>
    <w:rsid w:val="00FD6C0C"/>
    <w:rsid w:val="00FD6FE4"/>
    <w:rsid w:val="00FD73B5"/>
    <w:rsid w:val="00FD73B6"/>
    <w:rsid w:val="00FD7C4C"/>
    <w:rsid w:val="00FD7E02"/>
    <w:rsid w:val="00FD7FB4"/>
    <w:rsid w:val="00FE06DC"/>
    <w:rsid w:val="00FE0C69"/>
    <w:rsid w:val="00FE1D3F"/>
    <w:rsid w:val="00FE1FE8"/>
    <w:rsid w:val="00FE1FF2"/>
    <w:rsid w:val="00FE2D07"/>
    <w:rsid w:val="00FE352D"/>
    <w:rsid w:val="00FE44B8"/>
    <w:rsid w:val="00FE4ADD"/>
    <w:rsid w:val="00FE6964"/>
    <w:rsid w:val="00FE6C4D"/>
    <w:rsid w:val="00FE6CDA"/>
    <w:rsid w:val="00FE7CDA"/>
    <w:rsid w:val="00FE7D7F"/>
    <w:rsid w:val="00FE7E48"/>
    <w:rsid w:val="00FE7F1F"/>
    <w:rsid w:val="00FF007A"/>
    <w:rsid w:val="00FF0FD7"/>
    <w:rsid w:val="00FF15B6"/>
    <w:rsid w:val="00FF18AE"/>
    <w:rsid w:val="00FF2512"/>
    <w:rsid w:val="00FF30D7"/>
    <w:rsid w:val="00FF41BC"/>
    <w:rsid w:val="00FF4D38"/>
    <w:rsid w:val="00FF506C"/>
    <w:rsid w:val="00FF50AC"/>
    <w:rsid w:val="00FF524C"/>
    <w:rsid w:val="00FF5533"/>
    <w:rsid w:val="00FF5993"/>
    <w:rsid w:val="00FF5D63"/>
    <w:rsid w:val="00FF66BF"/>
    <w:rsid w:val="00FF68C9"/>
    <w:rsid w:val="00FF6A4B"/>
    <w:rsid w:val="00FF7913"/>
    <w:rsid w:val="00FF7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79E44"/>
  <w15:docId w15:val="{4EC04DB0-64D5-408A-8299-FF13E2E4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F6"/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813FB"/>
    <w:pPr>
      <w:keepNext/>
      <w:widowControl w:val="0"/>
      <w:wordWrap w:val="0"/>
      <w:autoSpaceDE w:val="0"/>
      <w:autoSpaceDN w:val="0"/>
      <w:jc w:val="both"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02B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Char"/>
    <w:uiPriority w:val="99"/>
    <w:unhideWhenUsed/>
    <w:rsid w:val="001C36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C3627"/>
  </w:style>
  <w:style w:type="paragraph" w:styleId="a5">
    <w:name w:val="footer"/>
    <w:basedOn w:val="a"/>
    <w:link w:val="Char0"/>
    <w:uiPriority w:val="99"/>
    <w:unhideWhenUsed/>
    <w:rsid w:val="001C36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C3627"/>
  </w:style>
  <w:style w:type="paragraph" w:styleId="a6">
    <w:name w:val="List Paragraph"/>
    <w:basedOn w:val="a"/>
    <w:uiPriority w:val="34"/>
    <w:qFormat/>
    <w:rsid w:val="00FC7E87"/>
    <w:pPr>
      <w:ind w:leftChars="400" w:left="800"/>
    </w:pPr>
  </w:style>
  <w:style w:type="paragraph" w:styleId="a7">
    <w:name w:val="Normal (Web)"/>
    <w:basedOn w:val="a"/>
    <w:uiPriority w:val="99"/>
    <w:unhideWhenUsed/>
    <w:rsid w:val="006F1C62"/>
    <w:pPr>
      <w:spacing w:after="43"/>
      <w:ind w:right="21"/>
    </w:pPr>
    <w:rPr>
      <w:rFonts w:ascii="굴림" w:eastAsia="굴림" w:hAnsi="굴림" w:cs="굴림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262630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262630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 Spacing"/>
    <w:link w:val="Char2"/>
    <w:uiPriority w:val="1"/>
    <w:qFormat/>
    <w:rsid w:val="00A72A4D"/>
    <w:rPr>
      <w:rFonts w:ascii="Moebius" w:hAnsi="Moebius"/>
      <w:sz w:val="22"/>
      <w:szCs w:val="22"/>
      <w:lang w:eastAsia="en-US" w:bidi="en-US"/>
    </w:rPr>
  </w:style>
  <w:style w:type="character" w:customStyle="1" w:styleId="Char2">
    <w:name w:val="간격 없음 Char"/>
    <w:basedOn w:val="a0"/>
    <w:link w:val="a9"/>
    <w:uiPriority w:val="1"/>
    <w:rsid w:val="00A72A4D"/>
    <w:rPr>
      <w:rFonts w:ascii="Moebius" w:hAnsi="Moebius"/>
      <w:sz w:val="22"/>
      <w:szCs w:val="22"/>
      <w:lang w:val="en-US" w:eastAsia="en-US" w:bidi="en-US"/>
    </w:rPr>
  </w:style>
  <w:style w:type="paragraph" w:customStyle="1" w:styleId="s0">
    <w:name w:val="s0"/>
    <w:uiPriority w:val="99"/>
    <w:rsid w:val="00B30BD9"/>
    <w:pPr>
      <w:widowControl w:val="0"/>
      <w:autoSpaceDE w:val="0"/>
      <w:autoSpaceDN w:val="0"/>
      <w:adjustRightInd w:val="0"/>
    </w:pPr>
    <w:rPr>
      <w:rFonts w:ascii="바탕" w:eastAsia="바탕"/>
      <w:sz w:val="24"/>
      <w:szCs w:val="24"/>
    </w:rPr>
  </w:style>
  <w:style w:type="character" w:styleId="aa">
    <w:name w:val="Strong"/>
    <w:basedOn w:val="a0"/>
    <w:uiPriority w:val="22"/>
    <w:qFormat/>
    <w:rsid w:val="00F71492"/>
    <w:rPr>
      <w:b/>
      <w:bCs/>
    </w:rPr>
  </w:style>
  <w:style w:type="character" w:customStyle="1" w:styleId="pej1">
    <w:name w:val="_pe_j1"/>
    <w:basedOn w:val="a0"/>
    <w:rsid w:val="005D2D0E"/>
    <w:rPr>
      <w:rFonts w:ascii="맑은 고딕" w:eastAsia="맑은 고딕" w:hAnsi="맑은 고딕" w:hint="eastAsia"/>
      <w:sz w:val="30"/>
      <w:szCs w:val="30"/>
    </w:rPr>
  </w:style>
  <w:style w:type="character" w:customStyle="1" w:styleId="pek1">
    <w:name w:val="_pe_k1"/>
    <w:basedOn w:val="a0"/>
    <w:rsid w:val="005D2D0E"/>
    <w:rPr>
      <w:rFonts w:ascii="맑은 고딕" w:eastAsia="맑은 고딕" w:hAnsi="맑은 고딕" w:hint="eastAsia"/>
      <w:sz w:val="18"/>
      <w:szCs w:val="18"/>
    </w:rPr>
  </w:style>
  <w:style w:type="character" w:styleId="ab">
    <w:name w:val="Hyperlink"/>
    <w:basedOn w:val="a0"/>
    <w:uiPriority w:val="99"/>
    <w:unhideWhenUsed/>
    <w:rsid w:val="001D5CCF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1D5CCF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580E1A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80E1A"/>
  </w:style>
  <w:style w:type="character" w:customStyle="1" w:styleId="Char3">
    <w:name w:val="메모 텍스트 Char"/>
    <w:basedOn w:val="a0"/>
    <w:link w:val="ad"/>
    <w:uiPriority w:val="99"/>
    <w:semiHidden/>
    <w:rsid w:val="00580E1A"/>
    <w:rPr>
      <w:kern w:val="2"/>
      <w:szCs w:val="22"/>
    </w:rPr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80E1A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80E1A"/>
    <w:rPr>
      <w:b/>
      <w:bCs/>
      <w:kern w:val="2"/>
      <w:szCs w:val="22"/>
    </w:rPr>
  </w:style>
  <w:style w:type="character" w:styleId="af">
    <w:name w:val="Placeholder Text"/>
    <w:basedOn w:val="a0"/>
    <w:uiPriority w:val="99"/>
    <w:semiHidden/>
    <w:rsid w:val="005005AC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0813FB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51473;&#50521;\17&#45380;%20&#48376;&#49324;%20&#51452;&#44036;&#54924;&#51032;\04.&#51452;&#44036;&#44221;&#50689;&#54924;&#51032;&#51088;&#47308;(20171201)-&#51473;&#48512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84EF3-9F00-4A6F-B0CD-72C3D2E66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04.주간경영회의자료(20171201)-중부</Template>
  <TotalTime>10089</TotalTime>
  <Pages>18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chm chm</cp:lastModifiedBy>
  <cp:revision>529</cp:revision>
  <cp:lastPrinted>2025-11-27T12:04:00Z</cp:lastPrinted>
  <dcterms:created xsi:type="dcterms:W3CDTF">2023-08-31T06:05:00Z</dcterms:created>
  <dcterms:modified xsi:type="dcterms:W3CDTF">2026-04-14T01:50:00Z</dcterms:modified>
</cp:coreProperties>
</file>